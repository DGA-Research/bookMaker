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B982E" w14:textId="42A6805D" w:rsidR="00804F74" w:rsidRDefault="00253833" w:rsidP="003964D6">
      <w:pPr>
        <w:pStyle w:val="Heading1"/>
      </w:pPr>
      <w:r>
        <w:t xml:space="preserve">STEFANIK COZIED UP TO </w:t>
      </w:r>
      <w:r w:rsidR="007D147F">
        <w:t>HITLER APOLOGISTS</w:t>
      </w:r>
      <w:r w:rsidR="00D84904">
        <w:t>, CONSPIRACY THEORISTS AND ALLEGED SEXUAL PREDATORS</w:t>
      </w:r>
    </w:p>
    <w:p w14:paraId="57FE2FB3" w14:textId="77777777" w:rsidR="00465652" w:rsidRPr="00625265" w:rsidRDefault="00465652" w:rsidP="003964D6"/>
    <w:tbl>
      <w:tblPr>
        <w:tblStyle w:val="TableGrid"/>
        <w:tblW w:w="0" w:type="auto"/>
        <w:shd w:val="clear" w:color="auto" w:fill="D9D9D9" w:themeFill="background1" w:themeFillShade="D9"/>
        <w:tblLook w:val="04A0" w:firstRow="1" w:lastRow="0" w:firstColumn="1" w:lastColumn="0" w:noHBand="0" w:noVBand="1"/>
      </w:tblPr>
      <w:tblGrid>
        <w:gridCol w:w="10790"/>
      </w:tblGrid>
      <w:tr w:rsidR="003964D6" w:rsidRPr="00625265" w14:paraId="6E3F9516" w14:textId="77777777" w:rsidTr="00F97499">
        <w:tc>
          <w:tcPr>
            <w:tcW w:w="10790" w:type="dxa"/>
            <w:shd w:val="clear" w:color="auto" w:fill="D9D9D9" w:themeFill="background1" w:themeFillShade="D9"/>
          </w:tcPr>
          <w:p w14:paraId="507156F8" w14:textId="77777777" w:rsidR="003964D6" w:rsidRPr="00625265" w:rsidRDefault="003964D6" w:rsidP="003964D6">
            <w:pPr>
              <w:pStyle w:val="NoSpacing"/>
              <w:jc w:val="center"/>
            </w:pPr>
          </w:p>
          <w:p w14:paraId="2722503F" w14:textId="77777777" w:rsidR="003964D6" w:rsidRPr="00625265" w:rsidRDefault="003964D6" w:rsidP="003964D6">
            <w:pPr>
              <w:pStyle w:val="NoSpacing"/>
              <w:jc w:val="center"/>
              <w:rPr>
                <w:b/>
                <w:bCs/>
                <w:u w:val="single"/>
              </w:rPr>
            </w:pPr>
            <w:r w:rsidRPr="00625265">
              <w:rPr>
                <w:b/>
                <w:bCs/>
                <w:u w:val="single"/>
              </w:rPr>
              <w:t>KEY POINTS</w:t>
            </w:r>
          </w:p>
          <w:p w14:paraId="6A6D46CB" w14:textId="77777777" w:rsidR="003964D6" w:rsidRDefault="003964D6" w:rsidP="003964D6">
            <w:pPr>
              <w:pStyle w:val="NoSpacing"/>
              <w:jc w:val="center"/>
              <w:rPr>
                <w:b/>
                <w:bCs/>
                <w:u w:val="single"/>
              </w:rPr>
            </w:pPr>
          </w:p>
          <w:p w14:paraId="7BFC0D57" w14:textId="0CCCEBE0" w:rsidR="003964D6" w:rsidRDefault="00465652" w:rsidP="003964D6">
            <w:pPr>
              <w:rPr>
                <w:b/>
                <w:bCs/>
                <w:u w:val="single"/>
                <w:lang w:eastAsia="ja-JP"/>
              </w:rPr>
            </w:pPr>
            <w:r>
              <w:rPr>
                <w:b/>
                <w:bCs/>
                <w:u w:val="single"/>
                <w:lang w:eastAsia="ja-JP"/>
              </w:rPr>
              <w:t xml:space="preserve">STEFANIK ENDORSED </w:t>
            </w:r>
            <w:r w:rsidR="003964D6" w:rsidRPr="003964D6">
              <w:rPr>
                <w:b/>
                <w:bCs/>
                <w:u w:val="single"/>
                <w:lang w:eastAsia="ja-JP"/>
              </w:rPr>
              <w:t xml:space="preserve">CARL PALADINO, A MAJOR </w:t>
            </w:r>
            <w:r>
              <w:rPr>
                <w:b/>
                <w:bCs/>
                <w:u w:val="single"/>
                <w:lang w:eastAsia="ja-JP"/>
              </w:rPr>
              <w:t>OF HERS WHO</w:t>
            </w:r>
            <w:r w:rsidR="003964D6" w:rsidRPr="003964D6">
              <w:rPr>
                <w:b/>
                <w:bCs/>
                <w:u w:val="single"/>
                <w:lang w:eastAsia="ja-JP"/>
              </w:rPr>
              <w:t xml:space="preserve"> PRAISED HITLER, MADE RACIST COMMENTS ABOUT MICHELLE OBAMA AND SENT PORNOGRAPHY TO COLLEAGUES</w:t>
            </w:r>
          </w:p>
          <w:p w14:paraId="633969B6" w14:textId="77777777" w:rsidR="003964D6" w:rsidRDefault="003964D6" w:rsidP="003964D6"/>
          <w:p w14:paraId="3E3B49C7" w14:textId="2C81A62D" w:rsidR="003964D6" w:rsidRDefault="00537003" w:rsidP="003964D6">
            <w:pPr>
              <w:pStyle w:val="ListParagraph"/>
              <w:numPr>
                <w:ilvl w:val="0"/>
                <w:numId w:val="30"/>
              </w:numPr>
            </w:pPr>
            <w:r>
              <w:t>2014 – 2025: Carl Paladino gave $</w:t>
            </w:r>
            <w:r w:rsidR="00D25807">
              <w:t>2</w:t>
            </w:r>
            <w:r w:rsidR="00327707">
              <w:t>9</w:t>
            </w:r>
            <w:r>
              <w:t>,</w:t>
            </w:r>
            <w:r w:rsidR="00D25807">
              <w:t>0</w:t>
            </w:r>
            <w:r>
              <w:t>00 to Stefanik’s campaign and leadership PAC</w:t>
            </w:r>
            <w:r w:rsidR="001D37EE">
              <w:t>, including after public reporting on his inflammatory remarks</w:t>
            </w:r>
            <w:r w:rsidR="00223476">
              <w:t>.</w:t>
            </w:r>
            <w:r>
              <w:t xml:space="preserve"> In 2022, Stefanik endorsed his Congressional campaign and helped him qualify for the ballot.</w:t>
            </w:r>
            <w:r w:rsidR="001D37EE">
              <w:t xml:space="preserve"> </w:t>
            </w:r>
          </w:p>
          <w:p w14:paraId="55598D95" w14:textId="77777777" w:rsidR="00537003" w:rsidRDefault="00537003" w:rsidP="00537003">
            <w:pPr>
              <w:pStyle w:val="ListParagraph"/>
              <w:ind w:left="360"/>
            </w:pPr>
          </w:p>
          <w:p w14:paraId="500F83C6" w14:textId="04D0CFDD" w:rsidR="00537003" w:rsidRDefault="001D37EE" w:rsidP="003964D6">
            <w:pPr>
              <w:pStyle w:val="ListParagraph"/>
              <w:numPr>
                <w:ilvl w:val="0"/>
                <w:numId w:val="30"/>
              </w:numPr>
            </w:pPr>
            <w:r>
              <w:t>2021</w:t>
            </w:r>
            <w:r w:rsidR="00537003">
              <w:t>: Paladino said that</w:t>
            </w:r>
            <w:r w:rsidR="00FD729D">
              <w:t xml:space="preserve"> Hitler was “the kind of leader we need today. We need somebody inspirational.”</w:t>
            </w:r>
            <w:r>
              <w:t xml:space="preserve"> Days after Stefanik endorsed Paladino in 2022, his comments were reported publicly but Stefanik did not withdraw her support.</w:t>
            </w:r>
          </w:p>
          <w:p w14:paraId="44C464C3" w14:textId="77777777" w:rsidR="00FD729D" w:rsidRDefault="00FD729D" w:rsidP="00FD729D">
            <w:pPr>
              <w:pStyle w:val="ListParagraph"/>
            </w:pPr>
          </w:p>
          <w:p w14:paraId="0C8E28EB" w14:textId="2E842D0E" w:rsidR="00FD729D" w:rsidRDefault="00DD4ADE" w:rsidP="003964D6">
            <w:pPr>
              <w:pStyle w:val="ListParagraph"/>
              <w:numPr>
                <w:ilvl w:val="0"/>
                <w:numId w:val="30"/>
              </w:numPr>
            </w:pPr>
            <w:r>
              <w:t>2016: Paladino said that he hoped Michelle Obama would “return to being a male” and live in a cave in Zimbabwe with a gorilla. He also said that he hoped Pres. Obama would die of Mad Cow disease.</w:t>
            </w:r>
          </w:p>
          <w:p w14:paraId="07FC0CEE" w14:textId="77777777" w:rsidR="00DD4ADE" w:rsidRDefault="00DD4ADE" w:rsidP="00DD4ADE">
            <w:pPr>
              <w:pStyle w:val="ListParagraph"/>
            </w:pPr>
          </w:p>
          <w:p w14:paraId="51D8DF51" w14:textId="4D1EDC3E" w:rsidR="00DD4ADE" w:rsidRDefault="00DD4ADE" w:rsidP="003964D6">
            <w:pPr>
              <w:pStyle w:val="ListParagraph"/>
              <w:numPr>
                <w:ilvl w:val="0"/>
                <w:numId w:val="30"/>
              </w:numPr>
            </w:pPr>
            <w:r>
              <w:t>2022: Paladino said Merrick Garland “probably should be executed”</w:t>
            </w:r>
            <w:r w:rsidR="00C6447E">
              <w:t xml:space="preserve"> for the FBI raid at Mar-A-Lago.</w:t>
            </w:r>
          </w:p>
          <w:p w14:paraId="744E3799" w14:textId="77777777" w:rsidR="00C6447E" w:rsidRDefault="00C6447E" w:rsidP="00C6447E">
            <w:pPr>
              <w:pStyle w:val="ListParagraph"/>
            </w:pPr>
          </w:p>
          <w:p w14:paraId="3618E677" w14:textId="247E6091" w:rsidR="00C6447E" w:rsidRDefault="00C6447E" w:rsidP="003964D6">
            <w:pPr>
              <w:pStyle w:val="ListParagraph"/>
              <w:numPr>
                <w:ilvl w:val="0"/>
                <w:numId w:val="30"/>
              </w:numPr>
            </w:pPr>
            <w:r>
              <w:t>2011: Paladino forwarded pornographic emails to friends and colleagues.</w:t>
            </w:r>
          </w:p>
          <w:p w14:paraId="74CE0F34" w14:textId="77777777" w:rsidR="00961E72" w:rsidRDefault="00961E72" w:rsidP="00961E72">
            <w:pPr>
              <w:pStyle w:val="ListParagraph"/>
            </w:pPr>
          </w:p>
          <w:p w14:paraId="3878291D" w14:textId="06CA6DB4" w:rsidR="00961E72" w:rsidRDefault="00961E72" w:rsidP="003964D6">
            <w:pPr>
              <w:pStyle w:val="ListParagraph"/>
              <w:numPr>
                <w:ilvl w:val="0"/>
                <w:numId w:val="30"/>
              </w:numPr>
            </w:pPr>
            <w:r>
              <w:t>2010: Paladino claimed children were being “brainwashed” into homosexuality.</w:t>
            </w:r>
          </w:p>
          <w:p w14:paraId="4D38C26F" w14:textId="77777777" w:rsidR="003964D6" w:rsidRDefault="003964D6" w:rsidP="003964D6"/>
          <w:p w14:paraId="67357AE7" w14:textId="795E3ECD" w:rsidR="003964D6" w:rsidRPr="003964D6" w:rsidRDefault="003964D6" w:rsidP="003964D6">
            <w:pPr>
              <w:rPr>
                <w:b/>
                <w:bCs/>
                <w:u w:val="single"/>
              </w:rPr>
            </w:pPr>
            <w:r w:rsidRPr="003964D6">
              <w:rPr>
                <w:b/>
                <w:bCs/>
                <w:u w:val="single"/>
              </w:rPr>
              <w:t>STEFANIK ENDORSED CAROLINA SERRANO AND GAVE $10,000 TO HER CAMPAIGN AFTER SHE CALLED FOR REPEALING THE CIVIL RIGHTS ACT</w:t>
            </w:r>
          </w:p>
          <w:p w14:paraId="12575B2F" w14:textId="77777777" w:rsidR="003964D6" w:rsidRDefault="003964D6" w:rsidP="003964D6"/>
          <w:p w14:paraId="6DBE3D2E" w14:textId="37906FD6" w:rsidR="00961E72" w:rsidRDefault="00961E72" w:rsidP="00961E72">
            <w:pPr>
              <w:pStyle w:val="ListParagraph"/>
              <w:numPr>
                <w:ilvl w:val="0"/>
                <w:numId w:val="30"/>
              </w:numPr>
            </w:pPr>
            <w:r>
              <w:t xml:space="preserve">Stefanik’s LPAC gave $10,000 to Serrano’s </w:t>
            </w:r>
            <w:r w:rsidR="009568D8">
              <w:t xml:space="preserve">congressional </w:t>
            </w:r>
            <w:r>
              <w:t>campaign in 2022 and Serrano’s campaign gave $5,000 back to the LPAC.</w:t>
            </w:r>
          </w:p>
          <w:p w14:paraId="256AFCD2" w14:textId="77777777" w:rsidR="00961E72" w:rsidRDefault="00961E72" w:rsidP="00961E72">
            <w:pPr>
              <w:pStyle w:val="ListParagraph"/>
              <w:ind w:left="360"/>
            </w:pPr>
          </w:p>
          <w:p w14:paraId="2B80924A" w14:textId="1A6E1D68" w:rsidR="003964D6" w:rsidRDefault="00961E72" w:rsidP="00E97541">
            <w:pPr>
              <w:pStyle w:val="ListParagraph"/>
              <w:numPr>
                <w:ilvl w:val="0"/>
                <w:numId w:val="30"/>
              </w:numPr>
            </w:pPr>
            <w:r>
              <w:t>Earlier that year it was reported that Serrano had called for repealing the Civil Rights Act.</w:t>
            </w:r>
          </w:p>
          <w:p w14:paraId="30A5E3AF" w14:textId="77777777" w:rsidR="00327707" w:rsidRDefault="00327707" w:rsidP="00856862">
            <w:pPr>
              <w:pStyle w:val="ListParagraph"/>
            </w:pPr>
          </w:p>
          <w:p w14:paraId="2C0E036B" w14:textId="6411693C" w:rsidR="00327707" w:rsidRDefault="00327707" w:rsidP="00E97541">
            <w:pPr>
              <w:pStyle w:val="ListParagraph"/>
              <w:numPr>
                <w:ilvl w:val="0"/>
                <w:numId w:val="30"/>
              </w:numPr>
            </w:pPr>
            <w:r>
              <w:t>Serrano’s political director, Michael Pecjak had a history of tweeting anti-Semitic, sexist and homophobic statements.</w:t>
            </w:r>
          </w:p>
          <w:p w14:paraId="148B2DB9" w14:textId="77777777" w:rsidR="003964D6" w:rsidRDefault="003964D6" w:rsidP="003964D6"/>
          <w:p w14:paraId="1172C4EE" w14:textId="73C1F76A" w:rsidR="00327707" w:rsidRDefault="00327707" w:rsidP="003964D6">
            <w:pPr>
              <w:pStyle w:val="ListParagraph"/>
              <w:numPr>
                <w:ilvl w:val="1"/>
                <w:numId w:val="34"/>
              </w:numPr>
              <w:contextualSpacing w:val="0"/>
            </w:pPr>
            <w:r>
              <w:t>Pecjak tweeted “jews are not a religious sect and are a cult” and blamed Jewish space lasers for wildfires in California. He also expressed disapproval of right-wing site Breitbart after an editor described the site as “pro-Jewish with a reputation for treating women and minorities well.”</w:t>
            </w:r>
          </w:p>
          <w:p w14:paraId="6BEA68D9" w14:textId="77777777" w:rsidR="00D918C7" w:rsidRDefault="00D918C7" w:rsidP="00856862">
            <w:pPr>
              <w:pStyle w:val="ListParagraph"/>
              <w:contextualSpacing w:val="0"/>
            </w:pPr>
          </w:p>
          <w:p w14:paraId="081C8A69" w14:textId="2B505379" w:rsidR="00D918C7" w:rsidRDefault="00D918C7" w:rsidP="00D918C7">
            <w:pPr>
              <w:pStyle w:val="ListParagraph"/>
              <w:numPr>
                <w:ilvl w:val="1"/>
                <w:numId w:val="34"/>
              </w:numPr>
              <w:contextualSpacing w:val="0"/>
            </w:pPr>
            <w:r>
              <w:t>Pecjak compared abortion to the Holocaust and tweeted “guns should have more rights than women.”</w:t>
            </w:r>
          </w:p>
          <w:p w14:paraId="06CEC511" w14:textId="77777777" w:rsidR="00D918C7" w:rsidRDefault="00D918C7" w:rsidP="00856862">
            <w:pPr>
              <w:pStyle w:val="ListParagraph"/>
            </w:pPr>
          </w:p>
          <w:p w14:paraId="0AF57D26" w14:textId="211FC52C" w:rsidR="00D918C7" w:rsidRDefault="00D918C7" w:rsidP="00D918C7">
            <w:pPr>
              <w:pStyle w:val="ListParagraph"/>
              <w:numPr>
                <w:ilvl w:val="1"/>
                <w:numId w:val="34"/>
              </w:numPr>
              <w:contextualSpacing w:val="0"/>
            </w:pPr>
            <w:r>
              <w:t>Pecjak posted homophobic tweets, including that gay rights advocates were “going to hell” and that nearly half of “LGBT+ indivudals have a mental illness.”</w:t>
            </w:r>
          </w:p>
          <w:p w14:paraId="2A4622F8" w14:textId="77777777" w:rsidR="00D918C7" w:rsidRDefault="00D918C7" w:rsidP="00856862">
            <w:pPr>
              <w:pStyle w:val="ListParagraph"/>
            </w:pPr>
          </w:p>
          <w:p w14:paraId="08FE9927" w14:textId="4B9A50E6" w:rsidR="00D918C7" w:rsidRDefault="00D918C7" w:rsidP="00D918C7">
            <w:pPr>
              <w:pStyle w:val="ListParagraph"/>
              <w:numPr>
                <w:ilvl w:val="1"/>
                <w:numId w:val="34"/>
              </w:numPr>
              <w:contextualSpacing w:val="0"/>
            </w:pPr>
            <w:r>
              <w:t>Pecjak tweeted approvingly about Doug Mastriano posing in a Confederate uniform.</w:t>
            </w:r>
          </w:p>
          <w:p w14:paraId="7746423F" w14:textId="77777777" w:rsidR="00D918C7" w:rsidRDefault="00D918C7" w:rsidP="00856862">
            <w:pPr>
              <w:pStyle w:val="ListParagraph"/>
            </w:pPr>
          </w:p>
          <w:p w14:paraId="1D058183" w14:textId="0D46DC82" w:rsidR="00D918C7" w:rsidRDefault="00D918C7" w:rsidP="00856862">
            <w:pPr>
              <w:pStyle w:val="ListParagraph"/>
              <w:numPr>
                <w:ilvl w:val="1"/>
                <w:numId w:val="34"/>
              </w:numPr>
              <w:contextualSpacing w:val="0"/>
            </w:pPr>
            <w:r>
              <w:t>Pecjak described QAnon as a “moderate position.”</w:t>
            </w:r>
          </w:p>
          <w:p w14:paraId="0B6249D4" w14:textId="77777777" w:rsidR="00327707" w:rsidRDefault="00327707" w:rsidP="003964D6"/>
          <w:p w14:paraId="6F436663" w14:textId="7C66B5DF" w:rsidR="003964D6" w:rsidRPr="003964D6" w:rsidRDefault="003964D6" w:rsidP="003964D6">
            <w:pPr>
              <w:rPr>
                <w:b/>
                <w:bCs/>
                <w:u w:val="single"/>
              </w:rPr>
            </w:pPr>
            <w:r w:rsidRPr="003964D6">
              <w:rPr>
                <w:b/>
                <w:bCs/>
                <w:u w:val="single"/>
              </w:rPr>
              <w:t>AVA ASHENDORFF, A MAJOR STEFANIK DONOR AND SUPPORTER, SPREAD ANTI-MUSLIM CONSPIRACY THEORIES</w:t>
            </w:r>
          </w:p>
          <w:p w14:paraId="00996F82" w14:textId="77777777" w:rsidR="003964D6" w:rsidRPr="003964D6" w:rsidRDefault="003964D6" w:rsidP="003964D6"/>
          <w:p w14:paraId="5FCC0244" w14:textId="6BA6DDC8" w:rsidR="003964D6" w:rsidRDefault="00961E72" w:rsidP="003964D6">
            <w:pPr>
              <w:pStyle w:val="ListParagraph"/>
              <w:numPr>
                <w:ilvl w:val="0"/>
                <w:numId w:val="30"/>
              </w:numPr>
            </w:pPr>
            <w:r>
              <w:t>From 2014 to 2025, Ava Ashendorff contributed $9,</w:t>
            </w:r>
            <w:r w:rsidR="001573CC">
              <w:t>393</w:t>
            </w:r>
            <w:r>
              <w:t>.</w:t>
            </w:r>
            <w:r w:rsidR="001573CC">
              <w:t>8</w:t>
            </w:r>
            <w:r>
              <w:t>3 to Stefanik’s campaigns and LPAC</w:t>
            </w:r>
            <w:r w:rsidR="003964D6">
              <w:t>.</w:t>
            </w:r>
            <w:r w:rsidR="00EE6BEC">
              <w:t xml:space="preserve"> Ashendorff claimed that she had a close relationship with Stefanik and posted photos of them together on social media.</w:t>
            </w:r>
          </w:p>
          <w:p w14:paraId="1193A4C7" w14:textId="77777777" w:rsidR="00EE6BEC" w:rsidRDefault="00EE6BEC" w:rsidP="00EE6BEC">
            <w:pPr>
              <w:pStyle w:val="ListParagraph"/>
              <w:ind w:left="360"/>
            </w:pPr>
          </w:p>
          <w:p w14:paraId="26993618" w14:textId="3AFAE407" w:rsidR="00EE6BEC" w:rsidRDefault="00EE6BEC" w:rsidP="003964D6">
            <w:pPr>
              <w:pStyle w:val="ListParagraph"/>
              <w:numPr>
                <w:ilvl w:val="0"/>
                <w:numId w:val="30"/>
              </w:numPr>
            </w:pPr>
            <w:r>
              <w:t xml:space="preserve">In 2014, Stefanik named Ashendorff to her Adirondack Park Advisory Coalition and </w:t>
            </w:r>
            <w:r w:rsidR="007F411D">
              <w:t xml:space="preserve">in 2017 she </w:t>
            </w:r>
            <w:r>
              <w:t xml:space="preserve">boosted Ashendorff’s political </w:t>
            </w:r>
            <w:r w:rsidR="007F411D">
              <w:t>group on her campaign Facebook page.</w:t>
            </w:r>
          </w:p>
          <w:p w14:paraId="11F683B1" w14:textId="77777777" w:rsidR="007F411D" w:rsidRDefault="007F411D" w:rsidP="007F411D">
            <w:pPr>
              <w:pStyle w:val="ListParagraph"/>
            </w:pPr>
          </w:p>
          <w:p w14:paraId="225E2D24" w14:textId="064717CE" w:rsidR="007F411D" w:rsidRDefault="007F411D" w:rsidP="003964D6">
            <w:pPr>
              <w:pStyle w:val="ListParagraph"/>
              <w:numPr>
                <w:ilvl w:val="0"/>
                <w:numId w:val="30"/>
              </w:numPr>
            </w:pPr>
            <w:r>
              <w:t>Ashendorff spread anti-Muslim conspiracy theories, claiming that Islam was violent faith and that government officials including Pres. Obama and CIA Director John Brennan were secret Muslims who wanted to destroy America. Stefanik also claimed that ISIS was established in 15 US State under Obama and that most terrorists were Muslim.</w:t>
            </w:r>
          </w:p>
          <w:p w14:paraId="555BE508" w14:textId="77777777" w:rsidR="007F411D" w:rsidRDefault="007F411D" w:rsidP="007F411D">
            <w:pPr>
              <w:pStyle w:val="ListParagraph"/>
            </w:pPr>
          </w:p>
          <w:p w14:paraId="052E1EAF" w14:textId="54C80099" w:rsidR="007F411D" w:rsidRDefault="007F411D" w:rsidP="003964D6">
            <w:pPr>
              <w:pStyle w:val="ListParagraph"/>
              <w:numPr>
                <w:ilvl w:val="0"/>
                <w:numId w:val="30"/>
              </w:numPr>
            </w:pPr>
            <w:r>
              <w:t xml:space="preserve">Stefanik also boosted a conspiracy theory linking Hillary Clinton to the death of a DNC staffer. Asked about her </w:t>
            </w:r>
            <w:r w:rsidR="002F703D">
              <w:t>claims, Ashendorff said “</w:t>
            </w:r>
            <w:r w:rsidR="002F703D" w:rsidRPr="002F703D">
              <w:t xml:space="preserve">don’t you find it even remotely odd that so many have died under both Clinton administrations? </w:t>
            </w:r>
            <w:r w:rsidR="002F703D">
              <w:t>h</w:t>
            </w:r>
            <w:r w:rsidR="002F703D" w:rsidRPr="002F703D">
              <w:t>ave you reviewed the list? I never made that direct correlation but stand by my statement that it’s odd!”</w:t>
            </w:r>
          </w:p>
          <w:p w14:paraId="0742BD9A" w14:textId="77777777" w:rsidR="007B230D" w:rsidRDefault="007B230D" w:rsidP="007B230D"/>
          <w:p w14:paraId="1D7E0998" w14:textId="18D88DC8" w:rsidR="007B230D" w:rsidRPr="007B230D" w:rsidRDefault="007B230D" w:rsidP="007B230D">
            <w:pPr>
              <w:rPr>
                <w:b/>
                <w:bCs/>
                <w:u w:val="single"/>
              </w:rPr>
            </w:pPr>
            <w:r w:rsidRPr="007B230D">
              <w:rPr>
                <w:b/>
                <w:bCs/>
                <w:u w:val="single"/>
              </w:rPr>
              <w:t>STEFANIK WAS A MAJOR BACKER OF GEORGE SANTOS AND EVEN VOTED AGAINST EXPELLING HIM FROM CONGRESS AFTER HE WAS INDICTED ON 23 COUNTS OF FRAUD</w:t>
            </w:r>
          </w:p>
          <w:p w14:paraId="6775F5C7" w14:textId="77777777" w:rsidR="007B230D" w:rsidRDefault="007B230D" w:rsidP="007B230D"/>
          <w:p w14:paraId="009D4B60" w14:textId="41476CA5" w:rsidR="00615555" w:rsidRDefault="00615555" w:rsidP="00615555">
            <w:pPr>
              <w:pStyle w:val="ListParagraph"/>
              <w:numPr>
                <w:ilvl w:val="0"/>
                <w:numId w:val="30"/>
              </w:numPr>
            </w:pPr>
            <w:r>
              <w:t>Stefanik endorsed George Santos and described him as “the next generation of Republican leadership.” Stefanik contributed $4,000 to his campaign and hosted a fundraiser for him that she said raised more than $100,000.</w:t>
            </w:r>
          </w:p>
          <w:p w14:paraId="1938653D" w14:textId="77777777" w:rsidR="00615555" w:rsidRDefault="00615555" w:rsidP="00615555">
            <w:pPr>
              <w:pStyle w:val="ListParagraph"/>
              <w:ind w:left="360"/>
            </w:pPr>
          </w:p>
          <w:p w14:paraId="1B2840B1" w14:textId="304563C4" w:rsidR="00615555" w:rsidRDefault="00615555" w:rsidP="00615555">
            <w:pPr>
              <w:pStyle w:val="ListParagraph"/>
              <w:numPr>
                <w:ilvl w:val="0"/>
                <w:numId w:val="30"/>
              </w:numPr>
            </w:pPr>
            <w:r>
              <w:t>Stefanik’s advisors were reportedly aware of Santos’ fabrications before the 2022 elections. After news about Santos’ fabrications broke, Stefanik refused to answer questions about her support for his campaign.</w:t>
            </w:r>
          </w:p>
          <w:p w14:paraId="5A57BAA9" w14:textId="77777777" w:rsidR="00615555" w:rsidRDefault="00615555" w:rsidP="00615555">
            <w:pPr>
              <w:pStyle w:val="ListParagraph"/>
            </w:pPr>
          </w:p>
          <w:p w14:paraId="3849FB64" w14:textId="3C912214" w:rsidR="007B230D" w:rsidRDefault="00615555" w:rsidP="00F131E7">
            <w:pPr>
              <w:pStyle w:val="ListParagraph"/>
              <w:numPr>
                <w:ilvl w:val="0"/>
                <w:numId w:val="30"/>
              </w:numPr>
            </w:pPr>
            <w:r>
              <w:t xml:space="preserve">Even after Santos was indicted on 23 counts, including </w:t>
            </w:r>
            <w:r w:rsidRPr="00615555">
              <w:t>falsifying campaign finance records, money laundering, unemployment fraud and embezzlement</w:t>
            </w:r>
            <w:r w:rsidR="00370E14">
              <w:t>, Stefanik voted against expelling Santos from Congress. The vote to expel him passed with bipartisan support.</w:t>
            </w:r>
          </w:p>
          <w:p w14:paraId="289E93B9" w14:textId="77777777" w:rsidR="007B230D" w:rsidRDefault="007B230D" w:rsidP="007B230D"/>
          <w:p w14:paraId="6BE37FA9" w14:textId="228CEFA7" w:rsidR="007B230D" w:rsidRPr="007B230D" w:rsidRDefault="007B230D" w:rsidP="007B230D">
            <w:pPr>
              <w:rPr>
                <w:b/>
                <w:bCs/>
                <w:u w:val="single"/>
              </w:rPr>
            </w:pPr>
            <w:r w:rsidRPr="007B230D">
              <w:rPr>
                <w:b/>
                <w:bCs/>
                <w:u w:val="single"/>
              </w:rPr>
              <w:t>2019 – 2024: STEFANIK TOOK $17,200 FROM CASINO MAGNATE STEVE WYNN AFTER HE WAS ACCUSED OF SEXUAL ASSAULT</w:t>
            </w:r>
          </w:p>
          <w:p w14:paraId="0F23529D" w14:textId="77777777" w:rsidR="007B230D" w:rsidRDefault="007B230D" w:rsidP="007B230D"/>
          <w:p w14:paraId="739FAEAE" w14:textId="5A09C290" w:rsidR="007B230D" w:rsidRDefault="00101221" w:rsidP="009B2BB1">
            <w:pPr>
              <w:pStyle w:val="ListParagraph"/>
              <w:numPr>
                <w:ilvl w:val="0"/>
                <w:numId w:val="30"/>
              </w:numPr>
            </w:pPr>
            <w:r>
              <w:t xml:space="preserve">In 2018, the Wall Street Journal reported that “dozens” of </w:t>
            </w:r>
            <w:r w:rsidR="00474D9D">
              <w:t>people had accused Wynn of sexual misconduct. Starting the following year, Stefanik took $17,200 in campaign cash from Wynn and refused to return the money.</w:t>
            </w:r>
          </w:p>
          <w:p w14:paraId="3E924BBF" w14:textId="77777777" w:rsidR="007B230D" w:rsidRDefault="007B230D" w:rsidP="007B230D"/>
          <w:p w14:paraId="1049ACEF" w14:textId="6D423AFB" w:rsidR="007B230D" w:rsidRPr="007B230D" w:rsidRDefault="007B230D" w:rsidP="007B230D">
            <w:pPr>
              <w:rPr>
                <w:b/>
                <w:bCs/>
                <w:u w:val="single"/>
              </w:rPr>
            </w:pPr>
            <w:r w:rsidRPr="007B230D">
              <w:rPr>
                <w:b/>
                <w:bCs/>
                <w:u w:val="single"/>
              </w:rPr>
              <w:t>STEFANIK ENDORSED AND DONATED TO LAUREN BOEBERT, WHO MADE BIGOTED COMMENTS ABOUT OTHER MEMBERS OF CONGRESS</w:t>
            </w:r>
          </w:p>
          <w:p w14:paraId="7EA06AF0" w14:textId="77777777" w:rsidR="007B230D" w:rsidRDefault="007B230D" w:rsidP="007B230D"/>
          <w:p w14:paraId="2DAE4691" w14:textId="30CBB604" w:rsidR="007B230D" w:rsidRDefault="00474D9D" w:rsidP="00474D9D">
            <w:pPr>
              <w:pStyle w:val="ListParagraph"/>
              <w:numPr>
                <w:ilvl w:val="0"/>
                <w:numId w:val="30"/>
              </w:numPr>
            </w:pPr>
            <w:r>
              <w:t>Stefanik contributed $14,000 to Lauren Boebert and endorsed her 2020 campaign.</w:t>
            </w:r>
          </w:p>
          <w:p w14:paraId="6C95D2B2" w14:textId="77777777" w:rsidR="00DF2207" w:rsidRDefault="00DF2207" w:rsidP="00DF2207">
            <w:pPr>
              <w:pStyle w:val="ListParagraph"/>
              <w:ind w:left="360"/>
            </w:pPr>
          </w:p>
          <w:p w14:paraId="77A7D993" w14:textId="24B8BBDB" w:rsidR="00DF2207" w:rsidRDefault="00DF2207" w:rsidP="00474D9D">
            <w:pPr>
              <w:pStyle w:val="ListParagraph"/>
              <w:numPr>
                <w:ilvl w:val="0"/>
                <w:numId w:val="30"/>
              </w:numPr>
            </w:pPr>
            <w:r>
              <w:t>Boebert made racist comments about Rep.</w:t>
            </w:r>
            <w:r w:rsidR="00F211EA">
              <w:t xml:space="preserve"> </w:t>
            </w:r>
            <w:r w:rsidR="0075662C">
              <w:t>Al Green, who she accused of shaking his “pimp cane” and Rep. Ilhan Omar, who she joked was a suicide bomber.</w:t>
            </w:r>
          </w:p>
          <w:p w14:paraId="346D65D7" w14:textId="77777777" w:rsidR="007B230D" w:rsidRDefault="007B230D" w:rsidP="007B230D"/>
          <w:p w14:paraId="577972A9" w14:textId="6021531B" w:rsidR="007B230D" w:rsidRPr="007B230D" w:rsidRDefault="007B230D" w:rsidP="007B230D">
            <w:pPr>
              <w:rPr>
                <w:b/>
                <w:bCs/>
                <w:u w:val="single"/>
              </w:rPr>
            </w:pPr>
            <w:r w:rsidRPr="007B230D">
              <w:rPr>
                <w:b/>
                <w:bCs/>
                <w:u w:val="single"/>
              </w:rPr>
              <w:t>STEFANIK ENDORSED AND DONATED TO KARI LAKE, WHO HAD TIES TO WHITE NATIONALIST SUPPORTERS AND SPREAD “BIRTHER” CONSPIRACY THEORIES</w:t>
            </w:r>
          </w:p>
          <w:p w14:paraId="63BB0C81" w14:textId="77777777" w:rsidR="007B230D" w:rsidRDefault="007B230D" w:rsidP="007B230D"/>
          <w:p w14:paraId="7BF02697" w14:textId="7E5B1649" w:rsidR="0075662C" w:rsidRDefault="0075662C" w:rsidP="0075662C">
            <w:pPr>
              <w:pStyle w:val="ListParagraph"/>
              <w:numPr>
                <w:ilvl w:val="0"/>
                <w:numId w:val="30"/>
              </w:numPr>
            </w:pPr>
            <w:r>
              <w:t>Stefanik contributed $10,000 to Kari Lake and endorsed her 2024 campaign.</w:t>
            </w:r>
          </w:p>
          <w:p w14:paraId="6EF9A04A" w14:textId="77777777" w:rsidR="0075662C" w:rsidRDefault="0075662C" w:rsidP="0075662C">
            <w:pPr>
              <w:pStyle w:val="ListParagraph"/>
              <w:ind w:left="360"/>
            </w:pPr>
          </w:p>
          <w:p w14:paraId="16790C29" w14:textId="59949F1C" w:rsidR="007B230D" w:rsidRDefault="0075662C" w:rsidP="000742F1">
            <w:pPr>
              <w:pStyle w:val="ListParagraph"/>
              <w:numPr>
                <w:ilvl w:val="0"/>
                <w:numId w:val="30"/>
              </w:numPr>
            </w:pPr>
            <w:r>
              <w:t>Lake refused to say if a white nationalist supporter worked for her campaign and spread racist “birther” conspiracy theories about Pres. Obama.</w:t>
            </w:r>
          </w:p>
          <w:p w14:paraId="3545C289" w14:textId="77777777" w:rsidR="007B230D" w:rsidRDefault="007B230D" w:rsidP="007B230D"/>
          <w:p w14:paraId="0C933785" w14:textId="573B46EA" w:rsidR="007B230D" w:rsidRPr="007B230D" w:rsidRDefault="007B230D" w:rsidP="007B230D">
            <w:pPr>
              <w:rPr>
                <w:b/>
                <w:bCs/>
                <w:u w:val="single"/>
              </w:rPr>
            </w:pPr>
            <w:r w:rsidRPr="007B230D">
              <w:rPr>
                <w:b/>
                <w:bCs/>
                <w:u w:val="single"/>
              </w:rPr>
              <w:t>202</w:t>
            </w:r>
            <w:r w:rsidR="00BA1803">
              <w:rPr>
                <w:b/>
                <w:bCs/>
                <w:u w:val="single"/>
              </w:rPr>
              <w:t>2</w:t>
            </w:r>
            <w:r w:rsidRPr="007B230D">
              <w:rPr>
                <w:b/>
                <w:bCs/>
                <w:u w:val="single"/>
              </w:rPr>
              <w:t>: STEFANIK ENDORSED AND CONTRIBUTED TO SARAH PALIN, WHO TRAFFICKED IN RACIST STEREOTYPES</w:t>
            </w:r>
          </w:p>
          <w:p w14:paraId="7C9B61FD" w14:textId="77777777" w:rsidR="003964D6" w:rsidRDefault="003964D6" w:rsidP="003964D6"/>
          <w:p w14:paraId="35A8E39E" w14:textId="54D037AE" w:rsidR="0075662C" w:rsidRDefault="0075662C" w:rsidP="0075662C">
            <w:pPr>
              <w:pStyle w:val="ListParagraph"/>
              <w:numPr>
                <w:ilvl w:val="0"/>
                <w:numId w:val="30"/>
              </w:numPr>
            </w:pPr>
            <w:r>
              <w:t>Stefanik contributed $</w:t>
            </w:r>
            <w:r w:rsidR="00BA1803">
              <w:t>10</w:t>
            </w:r>
            <w:r>
              <w:t xml:space="preserve">,000 to </w:t>
            </w:r>
            <w:r w:rsidR="00BA1803">
              <w:t>Sarah Palin</w:t>
            </w:r>
            <w:r>
              <w:t xml:space="preserve"> and endorsed her 202</w:t>
            </w:r>
            <w:r w:rsidR="00BA1803">
              <w:t>2</w:t>
            </w:r>
            <w:r>
              <w:t xml:space="preserve"> </w:t>
            </w:r>
            <w:r w:rsidR="00DD551E">
              <w:t xml:space="preserve">congressional </w:t>
            </w:r>
            <w:r>
              <w:t>campaign.</w:t>
            </w:r>
          </w:p>
          <w:p w14:paraId="70EB9BB6" w14:textId="77777777" w:rsidR="00BA1803" w:rsidRDefault="00BA1803" w:rsidP="00BA1803">
            <w:pPr>
              <w:pStyle w:val="ListParagraph"/>
              <w:ind w:left="360"/>
            </w:pPr>
          </w:p>
          <w:p w14:paraId="742DD4A1" w14:textId="1419B629" w:rsidR="007B230D" w:rsidRDefault="00BA1803" w:rsidP="00A609AA">
            <w:pPr>
              <w:pStyle w:val="ListParagraph"/>
              <w:numPr>
                <w:ilvl w:val="0"/>
                <w:numId w:val="30"/>
              </w:numPr>
            </w:pPr>
            <w:r>
              <w:t xml:space="preserve">Palin had a long history of trafficking in racist stereotypes, including </w:t>
            </w:r>
            <w:r w:rsidR="00ED35B7">
              <w:t xml:space="preserve">remarks about “Obama’s schuck and jive schtick,” </w:t>
            </w:r>
            <w:r w:rsidR="003E7EC3">
              <w:t>describing BLM protestors as “dogs,” and calling fuel efficient vehicles “rice rockets</w:t>
            </w:r>
            <w:r>
              <w:t>.</w:t>
            </w:r>
            <w:r w:rsidR="003E7EC3">
              <w:t>”</w:t>
            </w:r>
          </w:p>
          <w:p w14:paraId="4F7247F6" w14:textId="77777777" w:rsidR="007B230D" w:rsidRPr="00625265" w:rsidRDefault="007B230D" w:rsidP="003964D6"/>
        </w:tc>
      </w:tr>
    </w:tbl>
    <w:p w14:paraId="7CE2D9C0" w14:textId="77777777" w:rsidR="00EB40B2" w:rsidRDefault="00EB40B2" w:rsidP="003964D6"/>
    <w:p w14:paraId="7C04F50F" w14:textId="7A6CBDB1" w:rsidR="0074461D" w:rsidRDefault="000F3D77" w:rsidP="003964D6">
      <w:pPr>
        <w:pStyle w:val="Heading2"/>
      </w:pPr>
      <w:r>
        <w:t xml:space="preserve">CARL PALADINO, A MAJOR STEFANIK DONOR WHOse CONGRESSIONAL BID STEFANIK BACKED, PRAISED HITLER, MADE RACIST COMMENTS ABOUT MICHELLE OBAMA AND </w:t>
      </w:r>
      <w:r w:rsidR="00DC4BF2">
        <w:t>SENT PORNOGRAPHY TO COLLEAGUES</w:t>
      </w:r>
    </w:p>
    <w:p w14:paraId="653A4166" w14:textId="77777777" w:rsidR="0074461D" w:rsidRDefault="0074461D" w:rsidP="003964D6"/>
    <w:p w14:paraId="06EBD720" w14:textId="59C2F7A6" w:rsidR="0074461D" w:rsidRDefault="0074461D" w:rsidP="003964D6">
      <w:pPr>
        <w:pStyle w:val="Heading3"/>
        <w:spacing w:before="0"/>
      </w:pPr>
      <w:r>
        <w:lastRenderedPageBreak/>
        <w:t>2014 – 2025: CARL PALADINO GAVE $</w:t>
      </w:r>
      <w:r w:rsidR="00D25807">
        <w:t>2</w:t>
      </w:r>
      <w:r w:rsidR="00327707">
        <w:t>9</w:t>
      </w:r>
      <w:r>
        <w:t>,</w:t>
      </w:r>
      <w:r w:rsidR="00D25807">
        <w:t>0</w:t>
      </w:r>
      <w:r>
        <w:t>00 TO STEFANIK’S CAMPAIGN</w:t>
      </w:r>
      <w:r w:rsidR="00327707">
        <w:t>S</w:t>
      </w:r>
      <w:r>
        <w:t xml:space="preserve"> AND LEADERSHIP PAC</w:t>
      </w:r>
    </w:p>
    <w:p w14:paraId="20A89DC6" w14:textId="77777777" w:rsidR="0074461D" w:rsidRDefault="0074461D" w:rsidP="003964D6"/>
    <w:p w14:paraId="7FB982C7" w14:textId="27A37525" w:rsidR="0074461D" w:rsidRPr="006F7492" w:rsidRDefault="0074461D" w:rsidP="003964D6">
      <w:pPr>
        <w:rPr>
          <w:b/>
          <w:bCs/>
        </w:rPr>
      </w:pPr>
      <w:r>
        <w:rPr>
          <w:b/>
          <w:bCs/>
        </w:rPr>
        <w:t>2014 – 2025: Carl Paladino Gave $3</w:t>
      </w:r>
      <w:r w:rsidR="00327707">
        <w:rPr>
          <w:b/>
          <w:bCs/>
        </w:rPr>
        <w:t>3</w:t>
      </w:r>
      <w:r>
        <w:rPr>
          <w:b/>
          <w:bCs/>
        </w:rPr>
        <w:t>,200 To Stefanik’s Campaign And Leadership PAC.</w:t>
      </w:r>
    </w:p>
    <w:p w14:paraId="0ADB01EF" w14:textId="77777777" w:rsidR="0074461D" w:rsidRDefault="0074461D" w:rsidP="003964D6"/>
    <w:tbl>
      <w:tblPr>
        <w:tblStyle w:val="TableGrid"/>
        <w:tblW w:w="0" w:type="auto"/>
        <w:tblLook w:val="04A0" w:firstRow="1" w:lastRow="0" w:firstColumn="1" w:lastColumn="0" w:noHBand="0" w:noVBand="1"/>
      </w:tblPr>
      <w:tblGrid>
        <w:gridCol w:w="2697"/>
        <w:gridCol w:w="2697"/>
        <w:gridCol w:w="2698"/>
        <w:gridCol w:w="2698"/>
      </w:tblGrid>
      <w:tr w:rsidR="0074461D" w14:paraId="25098CC0" w14:textId="77777777" w:rsidTr="005A02B0">
        <w:trPr>
          <w:cantSplit/>
          <w:tblHeader/>
        </w:trPr>
        <w:tc>
          <w:tcPr>
            <w:tcW w:w="10790" w:type="dxa"/>
            <w:gridSpan w:val="4"/>
            <w:shd w:val="clear" w:color="auto" w:fill="000000" w:themeFill="text1"/>
          </w:tcPr>
          <w:p w14:paraId="0EE5E832" w14:textId="77777777" w:rsidR="0074461D" w:rsidRPr="005E264D" w:rsidRDefault="0074461D" w:rsidP="003964D6">
            <w:pPr>
              <w:jc w:val="center"/>
              <w:rPr>
                <w:b/>
                <w:bCs/>
              </w:rPr>
            </w:pPr>
            <w:r>
              <w:rPr>
                <w:b/>
                <w:bCs/>
              </w:rPr>
              <w:t>STEFANIK RECEIPTS FROM CARL PALADINO</w:t>
            </w:r>
          </w:p>
        </w:tc>
      </w:tr>
      <w:tr w:rsidR="0074461D" w14:paraId="0BCAA6FB" w14:textId="77777777" w:rsidTr="005A02B0">
        <w:trPr>
          <w:cantSplit/>
          <w:tblHeader/>
        </w:trPr>
        <w:tc>
          <w:tcPr>
            <w:tcW w:w="2697" w:type="dxa"/>
            <w:shd w:val="clear" w:color="auto" w:fill="D9D9D9" w:themeFill="background1" w:themeFillShade="D9"/>
          </w:tcPr>
          <w:p w14:paraId="7A695945" w14:textId="77777777" w:rsidR="0074461D" w:rsidRPr="00E97E4F" w:rsidRDefault="0074461D" w:rsidP="003964D6">
            <w:pPr>
              <w:rPr>
                <w:b/>
                <w:bCs/>
              </w:rPr>
            </w:pPr>
            <w:r>
              <w:rPr>
                <w:b/>
                <w:bCs/>
              </w:rPr>
              <w:t>Date</w:t>
            </w:r>
          </w:p>
        </w:tc>
        <w:tc>
          <w:tcPr>
            <w:tcW w:w="2697" w:type="dxa"/>
            <w:shd w:val="clear" w:color="auto" w:fill="D9D9D9" w:themeFill="background1" w:themeFillShade="D9"/>
          </w:tcPr>
          <w:p w14:paraId="36929CC2" w14:textId="77777777" w:rsidR="0074461D" w:rsidRPr="00E97E4F" w:rsidRDefault="0074461D" w:rsidP="003964D6">
            <w:pPr>
              <w:rPr>
                <w:b/>
                <w:bCs/>
              </w:rPr>
            </w:pPr>
            <w:r>
              <w:rPr>
                <w:b/>
                <w:bCs/>
              </w:rPr>
              <w:t>Contributor</w:t>
            </w:r>
          </w:p>
        </w:tc>
        <w:tc>
          <w:tcPr>
            <w:tcW w:w="2698" w:type="dxa"/>
            <w:shd w:val="clear" w:color="auto" w:fill="D9D9D9" w:themeFill="background1" w:themeFillShade="D9"/>
          </w:tcPr>
          <w:p w14:paraId="31949F83" w14:textId="77777777" w:rsidR="0074461D" w:rsidRPr="00E97E4F" w:rsidRDefault="0074461D" w:rsidP="003964D6">
            <w:pPr>
              <w:rPr>
                <w:b/>
                <w:bCs/>
              </w:rPr>
            </w:pPr>
            <w:r>
              <w:rPr>
                <w:b/>
                <w:bCs/>
              </w:rPr>
              <w:t>Recipient</w:t>
            </w:r>
          </w:p>
        </w:tc>
        <w:tc>
          <w:tcPr>
            <w:tcW w:w="2698" w:type="dxa"/>
            <w:shd w:val="clear" w:color="auto" w:fill="D9D9D9" w:themeFill="background1" w:themeFillShade="D9"/>
          </w:tcPr>
          <w:p w14:paraId="2DB820AF" w14:textId="77777777" w:rsidR="0074461D" w:rsidRPr="00E97E4F" w:rsidRDefault="0074461D" w:rsidP="003964D6">
            <w:pPr>
              <w:rPr>
                <w:b/>
                <w:bCs/>
              </w:rPr>
            </w:pPr>
            <w:r>
              <w:rPr>
                <w:b/>
                <w:bCs/>
              </w:rPr>
              <w:t>Amount</w:t>
            </w:r>
          </w:p>
        </w:tc>
      </w:tr>
      <w:tr w:rsidR="00327707" w14:paraId="43C3D75E" w14:textId="77777777" w:rsidTr="005A02B0">
        <w:trPr>
          <w:cantSplit/>
        </w:trPr>
        <w:tc>
          <w:tcPr>
            <w:tcW w:w="2697" w:type="dxa"/>
          </w:tcPr>
          <w:p w14:paraId="5BF040B3" w14:textId="4D609946" w:rsidR="00327707" w:rsidRPr="00D517CD" w:rsidRDefault="00327707" w:rsidP="00327707">
            <w:r>
              <w:t>6/30/2025</w:t>
            </w:r>
          </w:p>
        </w:tc>
        <w:tc>
          <w:tcPr>
            <w:tcW w:w="2697" w:type="dxa"/>
          </w:tcPr>
          <w:p w14:paraId="2AEF08BE" w14:textId="3D4B60F1" w:rsidR="00327707" w:rsidRDefault="00327707" w:rsidP="00327707">
            <w:r>
              <w:t>Carl Paladino</w:t>
            </w:r>
          </w:p>
        </w:tc>
        <w:tc>
          <w:tcPr>
            <w:tcW w:w="2698" w:type="dxa"/>
          </w:tcPr>
          <w:p w14:paraId="2F2F2236" w14:textId="3C433A45" w:rsidR="00327707" w:rsidRPr="00BD3271" w:rsidRDefault="00327707" w:rsidP="00327707">
            <w:r>
              <w:t>Save New York PAC</w:t>
            </w:r>
          </w:p>
        </w:tc>
        <w:tc>
          <w:tcPr>
            <w:tcW w:w="2698" w:type="dxa"/>
          </w:tcPr>
          <w:p w14:paraId="3E404C81" w14:textId="30EFAA9C" w:rsidR="00327707" w:rsidRPr="0028344C" w:rsidRDefault="00327707" w:rsidP="00327707">
            <w:r>
              <w:t>$3,000.00</w:t>
            </w:r>
          </w:p>
        </w:tc>
      </w:tr>
      <w:tr w:rsidR="00327707" w14:paraId="7BC8ED8E" w14:textId="77777777" w:rsidTr="005A02B0">
        <w:trPr>
          <w:cantSplit/>
        </w:trPr>
        <w:tc>
          <w:tcPr>
            <w:tcW w:w="2697" w:type="dxa"/>
          </w:tcPr>
          <w:p w14:paraId="787490A5" w14:textId="44D1DE1D" w:rsidR="00327707" w:rsidRDefault="00327707" w:rsidP="00327707">
            <w:r w:rsidRPr="00D517CD">
              <w:t>6/30/2025</w:t>
            </w:r>
          </w:p>
        </w:tc>
        <w:tc>
          <w:tcPr>
            <w:tcW w:w="2697" w:type="dxa"/>
          </w:tcPr>
          <w:p w14:paraId="2ADE0340" w14:textId="77777777" w:rsidR="00327707" w:rsidRDefault="00327707" w:rsidP="00327707">
            <w:r>
              <w:t>Carl Paladino</w:t>
            </w:r>
          </w:p>
        </w:tc>
        <w:tc>
          <w:tcPr>
            <w:tcW w:w="2698" w:type="dxa"/>
          </w:tcPr>
          <w:p w14:paraId="222F8B17" w14:textId="77777777" w:rsidR="00327707" w:rsidRDefault="00327707" w:rsidP="00327707">
            <w:r w:rsidRPr="00BD3271">
              <w:t>Elise For Congress</w:t>
            </w:r>
          </w:p>
        </w:tc>
        <w:tc>
          <w:tcPr>
            <w:tcW w:w="2698" w:type="dxa"/>
          </w:tcPr>
          <w:p w14:paraId="14F7A6DB" w14:textId="77777777" w:rsidR="00327707" w:rsidRDefault="00327707" w:rsidP="00327707">
            <w:r w:rsidRPr="0028344C">
              <w:t xml:space="preserve"> $3,500.00 </w:t>
            </w:r>
          </w:p>
        </w:tc>
      </w:tr>
      <w:tr w:rsidR="00327707" w14:paraId="47C87537" w14:textId="77777777" w:rsidTr="005A02B0">
        <w:trPr>
          <w:cantSplit/>
        </w:trPr>
        <w:tc>
          <w:tcPr>
            <w:tcW w:w="2697" w:type="dxa"/>
          </w:tcPr>
          <w:p w14:paraId="664E6428" w14:textId="4242D7ED" w:rsidR="00327707" w:rsidRDefault="00327707" w:rsidP="00327707">
            <w:r w:rsidRPr="00D517CD">
              <w:t>6/30/2025</w:t>
            </w:r>
          </w:p>
        </w:tc>
        <w:tc>
          <w:tcPr>
            <w:tcW w:w="2697" w:type="dxa"/>
          </w:tcPr>
          <w:p w14:paraId="6865513C" w14:textId="77777777" w:rsidR="00327707" w:rsidRDefault="00327707" w:rsidP="00327707">
            <w:r>
              <w:t>Carl Paladino</w:t>
            </w:r>
          </w:p>
        </w:tc>
        <w:tc>
          <w:tcPr>
            <w:tcW w:w="2698" w:type="dxa"/>
          </w:tcPr>
          <w:p w14:paraId="11EA4A8F" w14:textId="77777777" w:rsidR="00327707" w:rsidRDefault="00327707" w:rsidP="00327707">
            <w:r w:rsidRPr="00BD3271">
              <w:t>Elise For Congress</w:t>
            </w:r>
          </w:p>
        </w:tc>
        <w:tc>
          <w:tcPr>
            <w:tcW w:w="2698" w:type="dxa"/>
          </w:tcPr>
          <w:p w14:paraId="643B08AB" w14:textId="77777777" w:rsidR="00327707" w:rsidRDefault="00327707" w:rsidP="00327707">
            <w:r w:rsidRPr="0028344C">
              <w:t xml:space="preserve"> $3,000.00 </w:t>
            </w:r>
          </w:p>
        </w:tc>
      </w:tr>
      <w:tr w:rsidR="00327707" w14:paraId="10394C7D" w14:textId="77777777" w:rsidTr="005A02B0">
        <w:trPr>
          <w:cantSplit/>
        </w:trPr>
        <w:tc>
          <w:tcPr>
            <w:tcW w:w="2697" w:type="dxa"/>
          </w:tcPr>
          <w:p w14:paraId="7045AACD" w14:textId="19626D53" w:rsidR="00327707" w:rsidRDefault="00327707" w:rsidP="00327707">
            <w:r w:rsidRPr="00D517CD">
              <w:t>5/29/2025</w:t>
            </w:r>
          </w:p>
        </w:tc>
        <w:tc>
          <w:tcPr>
            <w:tcW w:w="2697" w:type="dxa"/>
          </w:tcPr>
          <w:p w14:paraId="3BB662EC" w14:textId="77777777" w:rsidR="00327707" w:rsidRDefault="00327707" w:rsidP="00327707">
            <w:r>
              <w:t>Carl Paladino</w:t>
            </w:r>
          </w:p>
        </w:tc>
        <w:tc>
          <w:tcPr>
            <w:tcW w:w="2698" w:type="dxa"/>
          </w:tcPr>
          <w:p w14:paraId="5EFDD9AA" w14:textId="77777777" w:rsidR="00327707" w:rsidRDefault="00327707" w:rsidP="00327707">
            <w:r w:rsidRPr="00BD3271">
              <w:t>Elise For Congress</w:t>
            </w:r>
          </w:p>
        </w:tc>
        <w:tc>
          <w:tcPr>
            <w:tcW w:w="2698" w:type="dxa"/>
          </w:tcPr>
          <w:p w14:paraId="4B94381B" w14:textId="77777777" w:rsidR="00327707" w:rsidRDefault="00327707" w:rsidP="00327707">
            <w:r w:rsidRPr="0028344C">
              <w:t xml:space="preserve"> $500.00 </w:t>
            </w:r>
          </w:p>
        </w:tc>
      </w:tr>
      <w:tr w:rsidR="00327707" w14:paraId="79437B5F" w14:textId="77777777" w:rsidTr="005A02B0">
        <w:trPr>
          <w:cantSplit/>
        </w:trPr>
        <w:tc>
          <w:tcPr>
            <w:tcW w:w="2697" w:type="dxa"/>
          </w:tcPr>
          <w:p w14:paraId="01380160" w14:textId="7008D4E7" w:rsidR="00327707" w:rsidRDefault="00327707" w:rsidP="00327707">
            <w:r w:rsidRPr="00D517CD">
              <w:t>7/10/2024</w:t>
            </w:r>
          </w:p>
        </w:tc>
        <w:tc>
          <w:tcPr>
            <w:tcW w:w="2697" w:type="dxa"/>
          </w:tcPr>
          <w:p w14:paraId="5C99688F" w14:textId="77777777" w:rsidR="00327707" w:rsidRDefault="00327707" w:rsidP="00327707">
            <w:r>
              <w:t>Carl Paladino</w:t>
            </w:r>
          </w:p>
        </w:tc>
        <w:tc>
          <w:tcPr>
            <w:tcW w:w="2698" w:type="dxa"/>
          </w:tcPr>
          <w:p w14:paraId="044D27FF" w14:textId="77777777" w:rsidR="00327707" w:rsidRDefault="00327707" w:rsidP="00327707">
            <w:r w:rsidRPr="00BD3271">
              <w:t>E-</w:t>
            </w:r>
            <w:r>
              <w:t>PAC</w:t>
            </w:r>
          </w:p>
        </w:tc>
        <w:tc>
          <w:tcPr>
            <w:tcW w:w="2698" w:type="dxa"/>
          </w:tcPr>
          <w:p w14:paraId="1F040BC0" w14:textId="77777777" w:rsidR="00327707" w:rsidRDefault="00327707" w:rsidP="00327707">
            <w:r w:rsidRPr="0028344C">
              <w:t xml:space="preserve"> $1,700.00 </w:t>
            </w:r>
          </w:p>
        </w:tc>
      </w:tr>
      <w:tr w:rsidR="00327707" w14:paraId="7F4FD4C4" w14:textId="77777777" w:rsidTr="005A02B0">
        <w:trPr>
          <w:cantSplit/>
        </w:trPr>
        <w:tc>
          <w:tcPr>
            <w:tcW w:w="2697" w:type="dxa"/>
          </w:tcPr>
          <w:p w14:paraId="2CE0D550" w14:textId="1DDC9443" w:rsidR="00327707" w:rsidRDefault="00327707" w:rsidP="00327707">
            <w:r w:rsidRPr="00D517CD">
              <w:t>7/10/2024</w:t>
            </w:r>
          </w:p>
        </w:tc>
        <w:tc>
          <w:tcPr>
            <w:tcW w:w="2697" w:type="dxa"/>
          </w:tcPr>
          <w:p w14:paraId="486423D2" w14:textId="77777777" w:rsidR="00327707" w:rsidRDefault="00327707" w:rsidP="00327707">
            <w:r>
              <w:t>Carl Paladino</w:t>
            </w:r>
          </w:p>
        </w:tc>
        <w:tc>
          <w:tcPr>
            <w:tcW w:w="2698" w:type="dxa"/>
          </w:tcPr>
          <w:p w14:paraId="44BF0D40" w14:textId="77777777" w:rsidR="00327707" w:rsidRDefault="00327707" w:rsidP="00327707">
            <w:r w:rsidRPr="00BD3271">
              <w:t>Elise For Congress</w:t>
            </w:r>
          </w:p>
        </w:tc>
        <w:tc>
          <w:tcPr>
            <w:tcW w:w="2698" w:type="dxa"/>
          </w:tcPr>
          <w:p w14:paraId="706C218B" w14:textId="77777777" w:rsidR="00327707" w:rsidRDefault="00327707" w:rsidP="00327707">
            <w:r w:rsidRPr="0028344C">
              <w:t xml:space="preserve"> $3,300.00 </w:t>
            </w:r>
          </w:p>
        </w:tc>
      </w:tr>
      <w:tr w:rsidR="00327707" w14:paraId="6E979329" w14:textId="77777777" w:rsidTr="005A02B0">
        <w:trPr>
          <w:cantSplit/>
        </w:trPr>
        <w:tc>
          <w:tcPr>
            <w:tcW w:w="2697" w:type="dxa"/>
          </w:tcPr>
          <w:p w14:paraId="34A26C66" w14:textId="323088DC" w:rsidR="00327707" w:rsidRDefault="00327707" w:rsidP="00327707">
            <w:r w:rsidRPr="00D517CD">
              <w:t>7/10/2024</w:t>
            </w:r>
          </w:p>
        </w:tc>
        <w:tc>
          <w:tcPr>
            <w:tcW w:w="2697" w:type="dxa"/>
          </w:tcPr>
          <w:p w14:paraId="56254F02" w14:textId="77777777" w:rsidR="00327707" w:rsidRDefault="00327707" w:rsidP="00327707">
            <w:r>
              <w:t>Carl Paladino</w:t>
            </w:r>
          </w:p>
        </w:tc>
        <w:tc>
          <w:tcPr>
            <w:tcW w:w="2698" w:type="dxa"/>
          </w:tcPr>
          <w:p w14:paraId="7054E447" w14:textId="77777777" w:rsidR="00327707" w:rsidRDefault="00327707" w:rsidP="00327707">
            <w:r w:rsidRPr="00BD3271">
              <w:t>E-</w:t>
            </w:r>
            <w:r>
              <w:t xml:space="preserve"> PAC</w:t>
            </w:r>
          </w:p>
        </w:tc>
        <w:tc>
          <w:tcPr>
            <w:tcW w:w="2698" w:type="dxa"/>
          </w:tcPr>
          <w:p w14:paraId="03C66EDC" w14:textId="77777777" w:rsidR="00327707" w:rsidRDefault="00327707" w:rsidP="00327707">
            <w:r w:rsidRPr="0028344C">
              <w:t xml:space="preserve"> $3,300.00 </w:t>
            </w:r>
          </w:p>
        </w:tc>
      </w:tr>
      <w:tr w:rsidR="00327707" w14:paraId="77B1A035" w14:textId="77777777" w:rsidTr="005A02B0">
        <w:trPr>
          <w:cantSplit/>
        </w:trPr>
        <w:tc>
          <w:tcPr>
            <w:tcW w:w="2697" w:type="dxa"/>
          </w:tcPr>
          <w:p w14:paraId="47F5704C" w14:textId="0AFF3472" w:rsidR="00327707" w:rsidRDefault="00327707" w:rsidP="00327707">
            <w:r w:rsidRPr="00D517CD">
              <w:t>8/9/2023</w:t>
            </w:r>
          </w:p>
        </w:tc>
        <w:tc>
          <w:tcPr>
            <w:tcW w:w="2697" w:type="dxa"/>
          </w:tcPr>
          <w:p w14:paraId="2DE1FCBC" w14:textId="77777777" w:rsidR="00327707" w:rsidRDefault="00327707" w:rsidP="00327707">
            <w:r>
              <w:t>Carl Paladino</w:t>
            </w:r>
          </w:p>
        </w:tc>
        <w:tc>
          <w:tcPr>
            <w:tcW w:w="2698" w:type="dxa"/>
          </w:tcPr>
          <w:p w14:paraId="51A98C11" w14:textId="77777777" w:rsidR="00327707" w:rsidRDefault="00327707" w:rsidP="00327707">
            <w:r w:rsidRPr="00BD3271">
              <w:t>E-</w:t>
            </w:r>
            <w:r>
              <w:t xml:space="preserve"> PAC</w:t>
            </w:r>
          </w:p>
        </w:tc>
        <w:tc>
          <w:tcPr>
            <w:tcW w:w="2698" w:type="dxa"/>
          </w:tcPr>
          <w:p w14:paraId="706F44DC" w14:textId="77777777" w:rsidR="00327707" w:rsidRDefault="00327707" w:rsidP="00327707">
            <w:r w:rsidRPr="0028344C">
              <w:t xml:space="preserve"> $1,600.00 </w:t>
            </w:r>
          </w:p>
        </w:tc>
      </w:tr>
      <w:tr w:rsidR="00327707" w14:paraId="3F0EFA99" w14:textId="77777777" w:rsidTr="005A02B0">
        <w:trPr>
          <w:cantSplit/>
        </w:trPr>
        <w:tc>
          <w:tcPr>
            <w:tcW w:w="2697" w:type="dxa"/>
          </w:tcPr>
          <w:p w14:paraId="745C0DDB" w14:textId="7B8BA8B1" w:rsidR="00327707" w:rsidRDefault="00327707" w:rsidP="00327707">
            <w:r w:rsidRPr="00D517CD">
              <w:t>4/13/2023</w:t>
            </w:r>
          </w:p>
        </w:tc>
        <w:tc>
          <w:tcPr>
            <w:tcW w:w="2697" w:type="dxa"/>
          </w:tcPr>
          <w:p w14:paraId="0A8C8D76" w14:textId="77777777" w:rsidR="00327707" w:rsidRDefault="00327707" w:rsidP="00327707">
            <w:r>
              <w:t>Carl Paladino</w:t>
            </w:r>
          </w:p>
        </w:tc>
        <w:tc>
          <w:tcPr>
            <w:tcW w:w="2698" w:type="dxa"/>
          </w:tcPr>
          <w:p w14:paraId="4D1BA7EE" w14:textId="77777777" w:rsidR="00327707" w:rsidRDefault="00327707" w:rsidP="00327707">
            <w:r w:rsidRPr="00BD3271">
              <w:t>Elise For Congress</w:t>
            </w:r>
          </w:p>
        </w:tc>
        <w:tc>
          <w:tcPr>
            <w:tcW w:w="2698" w:type="dxa"/>
          </w:tcPr>
          <w:p w14:paraId="39063AEA" w14:textId="77777777" w:rsidR="00327707" w:rsidRDefault="00327707" w:rsidP="00327707">
            <w:r w:rsidRPr="0028344C">
              <w:t xml:space="preserve"> $3,300.00 </w:t>
            </w:r>
          </w:p>
        </w:tc>
      </w:tr>
      <w:tr w:rsidR="00327707" w14:paraId="386D8EC8" w14:textId="77777777" w:rsidTr="005A02B0">
        <w:trPr>
          <w:cantSplit/>
        </w:trPr>
        <w:tc>
          <w:tcPr>
            <w:tcW w:w="2697" w:type="dxa"/>
          </w:tcPr>
          <w:p w14:paraId="3CB0A662" w14:textId="37D37FBE" w:rsidR="00327707" w:rsidRDefault="00327707" w:rsidP="00327707">
            <w:r w:rsidRPr="00D517CD">
              <w:t>4/13/2023</w:t>
            </w:r>
          </w:p>
        </w:tc>
        <w:tc>
          <w:tcPr>
            <w:tcW w:w="2697" w:type="dxa"/>
          </w:tcPr>
          <w:p w14:paraId="5FEBDF88" w14:textId="77777777" w:rsidR="00327707" w:rsidRDefault="00327707" w:rsidP="00327707">
            <w:r>
              <w:t>Carl Paladino</w:t>
            </w:r>
          </w:p>
        </w:tc>
        <w:tc>
          <w:tcPr>
            <w:tcW w:w="2698" w:type="dxa"/>
          </w:tcPr>
          <w:p w14:paraId="76EB4DC1" w14:textId="77777777" w:rsidR="00327707" w:rsidRDefault="00327707" w:rsidP="00327707">
            <w:r w:rsidRPr="00BD3271">
              <w:t>Elise For Congress</w:t>
            </w:r>
          </w:p>
        </w:tc>
        <w:tc>
          <w:tcPr>
            <w:tcW w:w="2698" w:type="dxa"/>
          </w:tcPr>
          <w:p w14:paraId="3C12CDCA" w14:textId="77777777" w:rsidR="00327707" w:rsidRDefault="00327707" w:rsidP="00327707">
            <w:r w:rsidRPr="0028344C">
              <w:t xml:space="preserve"> $3,300.00 </w:t>
            </w:r>
          </w:p>
        </w:tc>
      </w:tr>
      <w:tr w:rsidR="00327707" w14:paraId="640A8F4D" w14:textId="77777777" w:rsidTr="005A02B0">
        <w:trPr>
          <w:cantSplit/>
        </w:trPr>
        <w:tc>
          <w:tcPr>
            <w:tcW w:w="2697" w:type="dxa"/>
          </w:tcPr>
          <w:p w14:paraId="5E0B64AC" w14:textId="47D87603" w:rsidR="00327707" w:rsidRDefault="00327707" w:rsidP="00327707">
            <w:r w:rsidRPr="00D517CD">
              <w:t>4/13/2023</w:t>
            </w:r>
          </w:p>
        </w:tc>
        <w:tc>
          <w:tcPr>
            <w:tcW w:w="2697" w:type="dxa"/>
          </w:tcPr>
          <w:p w14:paraId="76220867" w14:textId="77777777" w:rsidR="00327707" w:rsidRDefault="00327707" w:rsidP="00327707">
            <w:r>
              <w:t>Carl Paladino</w:t>
            </w:r>
          </w:p>
        </w:tc>
        <w:tc>
          <w:tcPr>
            <w:tcW w:w="2698" w:type="dxa"/>
          </w:tcPr>
          <w:p w14:paraId="12A9432B" w14:textId="77777777" w:rsidR="00327707" w:rsidRDefault="00327707" w:rsidP="00327707">
            <w:r w:rsidRPr="00BD3271">
              <w:t>E-</w:t>
            </w:r>
            <w:r>
              <w:t xml:space="preserve"> PAC</w:t>
            </w:r>
          </w:p>
        </w:tc>
        <w:tc>
          <w:tcPr>
            <w:tcW w:w="2698" w:type="dxa"/>
          </w:tcPr>
          <w:p w14:paraId="028283E5" w14:textId="77777777" w:rsidR="00327707" w:rsidRDefault="00327707" w:rsidP="00327707">
            <w:r w:rsidRPr="0028344C">
              <w:t xml:space="preserve"> $3,400.00 </w:t>
            </w:r>
          </w:p>
        </w:tc>
      </w:tr>
      <w:tr w:rsidR="00327707" w14:paraId="4954B500" w14:textId="77777777" w:rsidTr="005A02B0">
        <w:trPr>
          <w:cantSplit/>
        </w:trPr>
        <w:tc>
          <w:tcPr>
            <w:tcW w:w="2697" w:type="dxa"/>
          </w:tcPr>
          <w:p w14:paraId="04287623" w14:textId="563430B3" w:rsidR="00327707" w:rsidRDefault="00327707" w:rsidP="00327707">
            <w:r w:rsidRPr="00D517CD">
              <w:t>6/23/2022</w:t>
            </w:r>
          </w:p>
        </w:tc>
        <w:tc>
          <w:tcPr>
            <w:tcW w:w="2697" w:type="dxa"/>
          </w:tcPr>
          <w:p w14:paraId="1F48DC2E" w14:textId="77777777" w:rsidR="00327707" w:rsidRDefault="00327707" w:rsidP="00327707">
            <w:r>
              <w:t>Carl Paladino</w:t>
            </w:r>
          </w:p>
        </w:tc>
        <w:tc>
          <w:tcPr>
            <w:tcW w:w="2698" w:type="dxa"/>
          </w:tcPr>
          <w:p w14:paraId="4933A4C8" w14:textId="77777777" w:rsidR="00327707" w:rsidRDefault="00327707" w:rsidP="00327707">
            <w:r w:rsidRPr="00BD3271">
              <w:t>Elise For Congress</w:t>
            </w:r>
          </w:p>
        </w:tc>
        <w:tc>
          <w:tcPr>
            <w:tcW w:w="2698" w:type="dxa"/>
          </w:tcPr>
          <w:p w14:paraId="5D455EDA" w14:textId="77777777" w:rsidR="00327707" w:rsidRDefault="00327707" w:rsidP="00327707">
            <w:r w:rsidRPr="0028344C">
              <w:t xml:space="preserve"> $1,100.00</w:t>
            </w:r>
          </w:p>
        </w:tc>
      </w:tr>
      <w:tr w:rsidR="00327707" w14:paraId="149A8AC4" w14:textId="77777777" w:rsidTr="005A02B0">
        <w:trPr>
          <w:cantSplit/>
        </w:trPr>
        <w:tc>
          <w:tcPr>
            <w:tcW w:w="2697" w:type="dxa"/>
          </w:tcPr>
          <w:p w14:paraId="51B098BE" w14:textId="2B3D142D" w:rsidR="00327707" w:rsidRDefault="00327707" w:rsidP="00327707">
            <w:r w:rsidRPr="00D517CD">
              <w:t>5/3/2022</w:t>
            </w:r>
          </w:p>
        </w:tc>
        <w:tc>
          <w:tcPr>
            <w:tcW w:w="2697" w:type="dxa"/>
          </w:tcPr>
          <w:p w14:paraId="7EE07F65" w14:textId="77777777" w:rsidR="00327707" w:rsidRDefault="00327707" w:rsidP="00327707">
            <w:r>
              <w:t>Carl Paladino</w:t>
            </w:r>
          </w:p>
        </w:tc>
        <w:tc>
          <w:tcPr>
            <w:tcW w:w="2698" w:type="dxa"/>
          </w:tcPr>
          <w:p w14:paraId="058445BF" w14:textId="77777777" w:rsidR="00327707" w:rsidRDefault="00327707" w:rsidP="00327707">
            <w:r w:rsidRPr="00BD3271">
              <w:t>Elise For Congress</w:t>
            </w:r>
          </w:p>
        </w:tc>
        <w:tc>
          <w:tcPr>
            <w:tcW w:w="2698" w:type="dxa"/>
          </w:tcPr>
          <w:p w14:paraId="3E747432" w14:textId="77777777" w:rsidR="00327707" w:rsidRDefault="00327707" w:rsidP="00327707">
            <w:r w:rsidRPr="0028344C">
              <w:t xml:space="preserve"> $3,000.00 </w:t>
            </w:r>
          </w:p>
        </w:tc>
      </w:tr>
      <w:tr w:rsidR="00327707" w14:paraId="23D3DA5F" w14:textId="77777777" w:rsidTr="005A02B0">
        <w:trPr>
          <w:cantSplit/>
        </w:trPr>
        <w:tc>
          <w:tcPr>
            <w:tcW w:w="2697" w:type="dxa"/>
          </w:tcPr>
          <w:p w14:paraId="07CA4A90" w14:textId="613BD152" w:rsidR="00327707" w:rsidRDefault="00327707" w:rsidP="00327707">
            <w:r w:rsidRPr="00D517CD">
              <w:t>9/27/2021</w:t>
            </w:r>
          </w:p>
        </w:tc>
        <w:tc>
          <w:tcPr>
            <w:tcW w:w="2697" w:type="dxa"/>
          </w:tcPr>
          <w:p w14:paraId="769B231E" w14:textId="77777777" w:rsidR="00327707" w:rsidRDefault="00327707" w:rsidP="00327707">
            <w:r>
              <w:t>Carl Paladino</w:t>
            </w:r>
          </w:p>
        </w:tc>
        <w:tc>
          <w:tcPr>
            <w:tcW w:w="2698" w:type="dxa"/>
          </w:tcPr>
          <w:p w14:paraId="389F2791" w14:textId="77777777" w:rsidR="00327707" w:rsidRDefault="00327707" w:rsidP="00327707">
            <w:r w:rsidRPr="00BD3271">
              <w:t>Elise For Congress</w:t>
            </w:r>
          </w:p>
        </w:tc>
        <w:tc>
          <w:tcPr>
            <w:tcW w:w="2698" w:type="dxa"/>
          </w:tcPr>
          <w:p w14:paraId="4CBDAE48" w14:textId="77777777" w:rsidR="00327707" w:rsidRDefault="00327707" w:rsidP="00327707">
            <w:r w:rsidRPr="0028344C">
              <w:t xml:space="preserve"> $1,000.00 </w:t>
            </w:r>
          </w:p>
        </w:tc>
      </w:tr>
      <w:tr w:rsidR="00327707" w14:paraId="70E5589C" w14:textId="77777777" w:rsidTr="005A02B0">
        <w:trPr>
          <w:cantSplit/>
        </w:trPr>
        <w:tc>
          <w:tcPr>
            <w:tcW w:w="2697" w:type="dxa"/>
          </w:tcPr>
          <w:p w14:paraId="116D3CAA" w14:textId="4EDA21DC" w:rsidR="00327707" w:rsidRDefault="00327707" w:rsidP="00327707">
            <w:r w:rsidRPr="00D517CD">
              <w:t>3/31/2014</w:t>
            </w:r>
          </w:p>
        </w:tc>
        <w:tc>
          <w:tcPr>
            <w:tcW w:w="2697" w:type="dxa"/>
          </w:tcPr>
          <w:p w14:paraId="26BD0A8B" w14:textId="77777777" w:rsidR="00327707" w:rsidRDefault="00327707" w:rsidP="00327707">
            <w:r>
              <w:t>Carl Paladino</w:t>
            </w:r>
          </w:p>
        </w:tc>
        <w:tc>
          <w:tcPr>
            <w:tcW w:w="2698" w:type="dxa"/>
          </w:tcPr>
          <w:p w14:paraId="3D4A4698" w14:textId="77777777" w:rsidR="00327707" w:rsidRDefault="00327707" w:rsidP="00327707">
            <w:r w:rsidRPr="00BD3271">
              <w:t>Elise For Congress</w:t>
            </w:r>
          </w:p>
        </w:tc>
        <w:tc>
          <w:tcPr>
            <w:tcW w:w="2698" w:type="dxa"/>
          </w:tcPr>
          <w:p w14:paraId="658315B9" w14:textId="77777777" w:rsidR="00327707" w:rsidRDefault="00327707" w:rsidP="00327707">
            <w:r w:rsidRPr="0028344C">
              <w:t xml:space="preserve"> $2,600.00 </w:t>
            </w:r>
          </w:p>
        </w:tc>
      </w:tr>
      <w:tr w:rsidR="00327707" w14:paraId="297BDE9B" w14:textId="77777777" w:rsidTr="005A02B0">
        <w:trPr>
          <w:cantSplit/>
        </w:trPr>
        <w:tc>
          <w:tcPr>
            <w:tcW w:w="2697" w:type="dxa"/>
            <w:shd w:val="clear" w:color="auto" w:fill="D9D9D9" w:themeFill="background1" w:themeFillShade="D9"/>
          </w:tcPr>
          <w:p w14:paraId="298542EC" w14:textId="77777777" w:rsidR="00327707" w:rsidRPr="005F5B4A" w:rsidRDefault="00327707" w:rsidP="00327707">
            <w:pPr>
              <w:rPr>
                <w:b/>
                <w:bCs/>
              </w:rPr>
            </w:pPr>
          </w:p>
        </w:tc>
        <w:tc>
          <w:tcPr>
            <w:tcW w:w="2697" w:type="dxa"/>
            <w:shd w:val="clear" w:color="auto" w:fill="D9D9D9" w:themeFill="background1" w:themeFillShade="D9"/>
          </w:tcPr>
          <w:p w14:paraId="78652116" w14:textId="77777777" w:rsidR="00327707" w:rsidRPr="005F5B4A" w:rsidRDefault="00327707" w:rsidP="00327707">
            <w:pPr>
              <w:rPr>
                <w:b/>
                <w:bCs/>
              </w:rPr>
            </w:pPr>
          </w:p>
        </w:tc>
        <w:tc>
          <w:tcPr>
            <w:tcW w:w="2698" w:type="dxa"/>
            <w:shd w:val="clear" w:color="auto" w:fill="D9D9D9" w:themeFill="background1" w:themeFillShade="D9"/>
          </w:tcPr>
          <w:p w14:paraId="5AB34286" w14:textId="77777777" w:rsidR="00327707" w:rsidRPr="005F5B4A" w:rsidRDefault="00327707" w:rsidP="00327707">
            <w:pPr>
              <w:jc w:val="right"/>
              <w:rPr>
                <w:b/>
                <w:bCs/>
              </w:rPr>
            </w:pPr>
            <w:r>
              <w:rPr>
                <w:b/>
                <w:bCs/>
              </w:rPr>
              <w:t>TOTAL:</w:t>
            </w:r>
          </w:p>
        </w:tc>
        <w:tc>
          <w:tcPr>
            <w:tcW w:w="2698" w:type="dxa"/>
            <w:shd w:val="clear" w:color="auto" w:fill="D9D9D9" w:themeFill="background1" w:themeFillShade="D9"/>
          </w:tcPr>
          <w:p w14:paraId="2A0C007F" w14:textId="2151E46B" w:rsidR="00327707" w:rsidRPr="005F5B4A" w:rsidRDefault="00327707" w:rsidP="00327707">
            <w:pPr>
              <w:rPr>
                <w:b/>
                <w:bCs/>
              </w:rPr>
            </w:pPr>
            <w:r>
              <w:rPr>
                <w:b/>
                <w:bCs/>
              </w:rPr>
              <w:t>$33,200.00</w:t>
            </w:r>
          </w:p>
        </w:tc>
      </w:tr>
    </w:tbl>
    <w:p w14:paraId="1017AB51" w14:textId="0F059718" w:rsidR="0074461D" w:rsidRDefault="0074461D" w:rsidP="003964D6">
      <w:pPr>
        <w:jc w:val="right"/>
      </w:pPr>
      <w:r>
        <w:t xml:space="preserve">[FEC, accessed </w:t>
      </w:r>
      <w:hyperlink r:id="rId6" w:history="1">
        <w:r w:rsidRPr="00EB1B44">
          <w:rPr>
            <w:rStyle w:val="Hyperlink"/>
          </w:rPr>
          <w:t>9/15/25</w:t>
        </w:r>
      </w:hyperlink>
      <w:r w:rsidR="00327707">
        <w:t xml:space="preserve">; New York Board of Election, accessed </w:t>
      </w:r>
      <w:hyperlink r:id="rId7" w:history="1">
        <w:r w:rsidR="00327707" w:rsidRPr="00327707">
          <w:rPr>
            <w:rStyle w:val="Hyperlink"/>
          </w:rPr>
          <w:t>9/18/25</w:t>
        </w:r>
      </w:hyperlink>
      <w:r>
        <w:t>]</w:t>
      </w:r>
    </w:p>
    <w:p w14:paraId="7713EF14" w14:textId="77777777" w:rsidR="0074461D" w:rsidRDefault="0074461D" w:rsidP="003964D6"/>
    <w:p w14:paraId="52C7DC5C" w14:textId="77777777" w:rsidR="0074461D" w:rsidRDefault="0074461D" w:rsidP="003964D6">
      <w:pPr>
        <w:pStyle w:val="Heading4"/>
      </w:pPr>
      <w:r>
        <w:t>2022 – 2024: STEFANIK REFUNDED $4,400 TO PALADINO</w:t>
      </w:r>
    </w:p>
    <w:p w14:paraId="585D8645" w14:textId="77777777" w:rsidR="0074461D" w:rsidRDefault="0074461D" w:rsidP="003964D6"/>
    <w:p w14:paraId="5F5BF26B" w14:textId="5DEF99D1" w:rsidR="00E00E72" w:rsidRPr="00E00E72" w:rsidRDefault="00E00E72" w:rsidP="003964D6">
      <w:pPr>
        <w:rPr>
          <w:b/>
          <w:bCs/>
        </w:rPr>
      </w:pPr>
      <w:r>
        <w:rPr>
          <w:b/>
          <w:bCs/>
        </w:rPr>
        <w:t>2022 – 2024: Stefanik Refunded $4,400 To Paladino.</w:t>
      </w:r>
    </w:p>
    <w:p w14:paraId="120C5A3E" w14:textId="77777777" w:rsidR="00E00E72" w:rsidRDefault="00E00E72" w:rsidP="003964D6"/>
    <w:tbl>
      <w:tblPr>
        <w:tblStyle w:val="TableGrid"/>
        <w:tblW w:w="0" w:type="auto"/>
        <w:tblLook w:val="04A0" w:firstRow="1" w:lastRow="0" w:firstColumn="1" w:lastColumn="0" w:noHBand="0" w:noVBand="1"/>
      </w:tblPr>
      <w:tblGrid>
        <w:gridCol w:w="2697"/>
        <w:gridCol w:w="2697"/>
        <w:gridCol w:w="2698"/>
        <w:gridCol w:w="2698"/>
      </w:tblGrid>
      <w:tr w:rsidR="0074461D" w:rsidRPr="005E264D" w14:paraId="4B09DC99" w14:textId="77777777" w:rsidTr="005A02B0">
        <w:trPr>
          <w:cantSplit/>
          <w:tblHeader/>
        </w:trPr>
        <w:tc>
          <w:tcPr>
            <w:tcW w:w="10790" w:type="dxa"/>
            <w:gridSpan w:val="4"/>
            <w:shd w:val="clear" w:color="auto" w:fill="000000" w:themeFill="text1"/>
          </w:tcPr>
          <w:p w14:paraId="16F4DE89" w14:textId="77777777" w:rsidR="0074461D" w:rsidRPr="005E264D" w:rsidRDefault="0074461D" w:rsidP="003964D6">
            <w:pPr>
              <w:jc w:val="center"/>
              <w:rPr>
                <w:b/>
                <w:bCs/>
              </w:rPr>
            </w:pPr>
            <w:r>
              <w:rPr>
                <w:b/>
                <w:bCs/>
              </w:rPr>
              <w:t>STEFANIK REFUNDS TO CARL PALADINO</w:t>
            </w:r>
          </w:p>
        </w:tc>
      </w:tr>
      <w:tr w:rsidR="0074461D" w:rsidRPr="00E97E4F" w14:paraId="25F98C22" w14:textId="77777777" w:rsidTr="005A02B0">
        <w:trPr>
          <w:cantSplit/>
          <w:tblHeader/>
        </w:trPr>
        <w:tc>
          <w:tcPr>
            <w:tcW w:w="2697" w:type="dxa"/>
            <w:shd w:val="clear" w:color="auto" w:fill="D9D9D9" w:themeFill="background1" w:themeFillShade="D9"/>
          </w:tcPr>
          <w:p w14:paraId="5460C793" w14:textId="77777777" w:rsidR="0074461D" w:rsidRPr="00E97E4F" w:rsidRDefault="0074461D" w:rsidP="003964D6">
            <w:pPr>
              <w:rPr>
                <w:b/>
                <w:bCs/>
              </w:rPr>
            </w:pPr>
            <w:r>
              <w:rPr>
                <w:b/>
                <w:bCs/>
              </w:rPr>
              <w:t>Date</w:t>
            </w:r>
          </w:p>
        </w:tc>
        <w:tc>
          <w:tcPr>
            <w:tcW w:w="2697" w:type="dxa"/>
            <w:shd w:val="clear" w:color="auto" w:fill="D9D9D9" w:themeFill="background1" w:themeFillShade="D9"/>
          </w:tcPr>
          <w:p w14:paraId="1FD5451F" w14:textId="77777777" w:rsidR="0074461D" w:rsidRPr="00E97E4F" w:rsidRDefault="0074461D" w:rsidP="003964D6">
            <w:pPr>
              <w:rPr>
                <w:b/>
                <w:bCs/>
              </w:rPr>
            </w:pPr>
            <w:r>
              <w:rPr>
                <w:b/>
                <w:bCs/>
              </w:rPr>
              <w:t>Contributor</w:t>
            </w:r>
          </w:p>
        </w:tc>
        <w:tc>
          <w:tcPr>
            <w:tcW w:w="2698" w:type="dxa"/>
            <w:shd w:val="clear" w:color="auto" w:fill="D9D9D9" w:themeFill="background1" w:themeFillShade="D9"/>
          </w:tcPr>
          <w:p w14:paraId="53C96D42" w14:textId="77777777" w:rsidR="0074461D" w:rsidRPr="00E97E4F" w:rsidRDefault="0074461D" w:rsidP="003964D6">
            <w:pPr>
              <w:rPr>
                <w:b/>
                <w:bCs/>
              </w:rPr>
            </w:pPr>
            <w:r>
              <w:rPr>
                <w:b/>
                <w:bCs/>
              </w:rPr>
              <w:t>Recipient</w:t>
            </w:r>
          </w:p>
        </w:tc>
        <w:tc>
          <w:tcPr>
            <w:tcW w:w="2698" w:type="dxa"/>
            <w:shd w:val="clear" w:color="auto" w:fill="D9D9D9" w:themeFill="background1" w:themeFillShade="D9"/>
          </w:tcPr>
          <w:p w14:paraId="71716340" w14:textId="77777777" w:rsidR="0074461D" w:rsidRPr="00E97E4F" w:rsidRDefault="0074461D" w:rsidP="003964D6">
            <w:pPr>
              <w:rPr>
                <w:b/>
                <w:bCs/>
              </w:rPr>
            </w:pPr>
            <w:r>
              <w:rPr>
                <w:b/>
                <w:bCs/>
              </w:rPr>
              <w:t>Amount</w:t>
            </w:r>
          </w:p>
        </w:tc>
      </w:tr>
      <w:tr w:rsidR="0074461D" w14:paraId="2904C03A" w14:textId="77777777" w:rsidTr="005A02B0">
        <w:tc>
          <w:tcPr>
            <w:tcW w:w="2697" w:type="dxa"/>
          </w:tcPr>
          <w:p w14:paraId="7181ADD2" w14:textId="5DB49B23" w:rsidR="0074461D" w:rsidRDefault="0074461D" w:rsidP="003964D6">
            <w:r w:rsidRPr="00D517CD">
              <w:t>7/10/2024</w:t>
            </w:r>
          </w:p>
        </w:tc>
        <w:tc>
          <w:tcPr>
            <w:tcW w:w="2697" w:type="dxa"/>
          </w:tcPr>
          <w:p w14:paraId="16F63758" w14:textId="77777777" w:rsidR="0074461D" w:rsidRDefault="0074461D" w:rsidP="003964D6">
            <w:r>
              <w:t>Carl Paladino</w:t>
            </w:r>
          </w:p>
        </w:tc>
        <w:tc>
          <w:tcPr>
            <w:tcW w:w="2698" w:type="dxa"/>
          </w:tcPr>
          <w:p w14:paraId="7EB5EDBA" w14:textId="77777777" w:rsidR="0074461D" w:rsidRDefault="0074461D" w:rsidP="003964D6">
            <w:r w:rsidRPr="00BD3271">
              <w:t>Elise For Congress</w:t>
            </w:r>
          </w:p>
        </w:tc>
        <w:tc>
          <w:tcPr>
            <w:tcW w:w="2698" w:type="dxa"/>
          </w:tcPr>
          <w:p w14:paraId="246DF2B5" w14:textId="77777777" w:rsidR="0074461D" w:rsidRDefault="0074461D" w:rsidP="003964D6">
            <w:r w:rsidRPr="0028344C">
              <w:t xml:space="preserve"> $3,300.00 </w:t>
            </w:r>
          </w:p>
        </w:tc>
      </w:tr>
      <w:tr w:rsidR="0074461D" w14:paraId="3ACAECE2" w14:textId="77777777" w:rsidTr="005A02B0">
        <w:tc>
          <w:tcPr>
            <w:tcW w:w="2697" w:type="dxa"/>
          </w:tcPr>
          <w:p w14:paraId="364F4CEF" w14:textId="74B06561" w:rsidR="0074461D" w:rsidRDefault="0074461D" w:rsidP="003964D6">
            <w:r w:rsidRPr="00D517CD">
              <w:t>6/23/2022</w:t>
            </w:r>
          </w:p>
        </w:tc>
        <w:tc>
          <w:tcPr>
            <w:tcW w:w="2697" w:type="dxa"/>
          </w:tcPr>
          <w:p w14:paraId="1B473AD4" w14:textId="77777777" w:rsidR="0074461D" w:rsidRDefault="0074461D" w:rsidP="003964D6">
            <w:r>
              <w:t>Carl Paladino</w:t>
            </w:r>
          </w:p>
        </w:tc>
        <w:tc>
          <w:tcPr>
            <w:tcW w:w="2698" w:type="dxa"/>
          </w:tcPr>
          <w:p w14:paraId="16A88DDE" w14:textId="77777777" w:rsidR="0074461D" w:rsidRDefault="0074461D" w:rsidP="003964D6">
            <w:r w:rsidRPr="00BD3271">
              <w:t>Elise For Congress</w:t>
            </w:r>
          </w:p>
        </w:tc>
        <w:tc>
          <w:tcPr>
            <w:tcW w:w="2698" w:type="dxa"/>
          </w:tcPr>
          <w:p w14:paraId="5B572FA0" w14:textId="77777777" w:rsidR="0074461D" w:rsidRDefault="0074461D" w:rsidP="003964D6">
            <w:r w:rsidRPr="0028344C">
              <w:t xml:space="preserve"> $1,100.00</w:t>
            </w:r>
          </w:p>
        </w:tc>
      </w:tr>
      <w:tr w:rsidR="0074461D" w14:paraId="5744B13A" w14:textId="77777777" w:rsidTr="005A02B0">
        <w:tc>
          <w:tcPr>
            <w:tcW w:w="2697" w:type="dxa"/>
            <w:shd w:val="clear" w:color="auto" w:fill="D9D9D9" w:themeFill="background1" w:themeFillShade="D9"/>
          </w:tcPr>
          <w:p w14:paraId="15EE7930" w14:textId="77777777" w:rsidR="0074461D" w:rsidRPr="00D517CD" w:rsidRDefault="0074461D" w:rsidP="003964D6"/>
        </w:tc>
        <w:tc>
          <w:tcPr>
            <w:tcW w:w="2697" w:type="dxa"/>
            <w:shd w:val="clear" w:color="auto" w:fill="D9D9D9" w:themeFill="background1" w:themeFillShade="D9"/>
          </w:tcPr>
          <w:p w14:paraId="78ABED2B" w14:textId="77777777" w:rsidR="0074461D" w:rsidRDefault="0074461D" w:rsidP="003964D6"/>
        </w:tc>
        <w:tc>
          <w:tcPr>
            <w:tcW w:w="2698" w:type="dxa"/>
            <w:shd w:val="clear" w:color="auto" w:fill="D9D9D9" w:themeFill="background1" w:themeFillShade="D9"/>
          </w:tcPr>
          <w:p w14:paraId="76B67671" w14:textId="77777777" w:rsidR="0074461D" w:rsidRPr="00BD3271" w:rsidRDefault="0074461D" w:rsidP="003964D6">
            <w:r>
              <w:rPr>
                <w:b/>
                <w:bCs/>
              </w:rPr>
              <w:t>TOTAL:</w:t>
            </w:r>
          </w:p>
        </w:tc>
        <w:tc>
          <w:tcPr>
            <w:tcW w:w="2698" w:type="dxa"/>
            <w:shd w:val="clear" w:color="auto" w:fill="D9D9D9" w:themeFill="background1" w:themeFillShade="D9"/>
          </w:tcPr>
          <w:p w14:paraId="50EAB593" w14:textId="77777777" w:rsidR="0074461D" w:rsidRPr="0028344C" w:rsidRDefault="0074461D" w:rsidP="003964D6">
            <w:r>
              <w:rPr>
                <w:b/>
                <w:bCs/>
              </w:rPr>
              <w:t>$4,400.00</w:t>
            </w:r>
          </w:p>
        </w:tc>
      </w:tr>
    </w:tbl>
    <w:p w14:paraId="014FDC56" w14:textId="77777777" w:rsidR="0074461D" w:rsidRDefault="0074461D" w:rsidP="003964D6">
      <w:pPr>
        <w:jc w:val="right"/>
      </w:pPr>
      <w:r>
        <w:t xml:space="preserve">[FEC, accessed </w:t>
      </w:r>
      <w:hyperlink r:id="rId8" w:history="1">
        <w:r w:rsidRPr="00EB1B44">
          <w:rPr>
            <w:rStyle w:val="Hyperlink"/>
          </w:rPr>
          <w:t>9/15/25</w:t>
        </w:r>
      </w:hyperlink>
      <w:r>
        <w:t>]</w:t>
      </w:r>
    </w:p>
    <w:p w14:paraId="6FC46FAF" w14:textId="77777777" w:rsidR="0074461D" w:rsidRDefault="0074461D" w:rsidP="003964D6">
      <w:pPr>
        <w:jc w:val="right"/>
      </w:pPr>
    </w:p>
    <w:p w14:paraId="5DFD7F5D" w14:textId="77777777" w:rsidR="0074461D" w:rsidRPr="00320BF1" w:rsidRDefault="0074461D" w:rsidP="003964D6">
      <w:pPr>
        <w:pStyle w:val="Heading3"/>
        <w:spacing w:before="0"/>
      </w:pPr>
      <w:r>
        <w:t>2022: STEFANIK ENDORSED PALADINO’S CONGRESSIONAL CAMPAIGN AND HELPED HIM QUALIFY FOR THE BALLOT</w:t>
      </w:r>
    </w:p>
    <w:p w14:paraId="610C02A7" w14:textId="77777777" w:rsidR="0074461D" w:rsidRDefault="0074461D" w:rsidP="003964D6">
      <w:pPr>
        <w:jc w:val="right"/>
      </w:pPr>
    </w:p>
    <w:p w14:paraId="27078555" w14:textId="77777777" w:rsidR="001D37EE" w:rsidRDefault="001D37EE" w:rsidP="001D37EE">
      <w:r>
        <w:rPr>
          <w:b/>
          <w:bCs/>
        </w:rPr>
        <w:t>2022: Stefanik Endorsed Carl Paladino For Congress.</w:t>
      </w:r>
      <w:r>
        <w:t xml:space="preserve"> “A </w:t>
      </w:r>
      <w:r w:rsidRPr="001373D8">
        <w:t>Republican congressional candidate praised Adolf Hitler during a radio appearance last year, according to audio revealed by watchdog group Media Matters on Thursday.</w:t>
      </w:r>
      <w:r>
        <w:t> </w:t>
      </w:r>
      <w:r w:rsidRPr="001373D8">
        <w:t xml:space="preserve">Carl Paladino, whose campaign for New York's 23rd Congressional District is backed by House Republican Conference Chair Rep. Elise Stefanik (R-N.Y.), made the comments to </w:t>
      </w:r>
      <w:r>
        <w:t>‘</w:t>
      </w:r>
      <w:r w:rsidRPr="001373D8">
        <w:t>The r-House Radio Show</w:t>
      </w:r>
      <w:r>
        <w:t>’</w:t>
      </w:r>
      <w:r w:rsidRPr="001373D8">
        <w:t xml:space="preserve"> host Peter Hunt on Feb. 13, 2021.</w:t>
      </w:r>
      <w:r>
        <w:t> </w:t>
      </w:r>
      <w:r w:rsidRPr="001373D8">
        <w:t xml:space="preserve">Hunt asked Paladino, a Buffalo businessman and former gubernatorial candidate, how to </w:t>
      </w:r>
      <w:r>
        <w:t>‘</w:t>
      </w:r>
      <w:r w:rsidRPr="001373D8">
        <w:t>rouse the population</w:t>
      </w:r>
      <w:r>
        <w:t>’</w:t>
      </w:r>
      <w:r w:rsidRPr="001373D8">
        <w:t xml:space="preserve"> since many people think voicing their opinion is futile. </w:t>
      </w:r>
      <w:r>
        <w:t>‘</w:t>
      </w:r>
      <w:r w:rsidRPr="001373D8">
        <w:t>How do you get people thinking about the possibility of change here in New York state and what that might mean...for everyone here?</w:t>
      </w:r>
      <w:r>
        <w:t>’ ‘</w:t>
      </w:r>
      <w:r w:rsidRPr="001373D8">
        <w:t>I was thinking the other day about somebody had mentioned on the radio Adolf Hitler and how he aroused the crowds,</w:t>
      </w:r>
      <w:r>
        <w:t>’</w:t>
      </w:r>
      <w:r w:rsidRPr="001373D8">
        <w:t xml:space="preserve"> Paladino replied. </w:t>
      </w:r>
      <w:r>
        <w:t>‘</w:t>
      </w:r>
      <w:r w:rsidRPr="001373D8">
        <w:t>And he would get up there screaming these epithets and these people were just - they were hypnotized by him ... I guess that's the kind of leader we need today. We need somebody inspirational. We need somebody that is a doer, has been there and done it.</w:t>
      </w:r>
      <w:r>
        <w:t xml:space="preserve">” [Rolling Stone, </w:t>
      </w:r>
      <w:hyperlink r:id="rId9" w:history="1">
        <w:r w:rsidRPr="007A275B">
          <w:rPr>
            <w:rStyle w:val="Hyperlink"/>
          </w:rPr>
          <w:t>6/9/22</w:t>
        </w:r>
      </w:hyperlink>
      <w:r>
        <w:t>]</w:t>
      </w:r>
    </w:p>
    <w:p w14:paraId="4E5B3233" w14:textId="77777777" w:rsidR="001D37EE" w:rsidRDefault="001D37EE" w:rsidP="00856862"/>
    <w:p w14:paraId="24CEA1C7" w14:textId="77777777" w:rsidR="0074461D" w:rsidRDefault="0074461D" w:rsidP="003964D6">
      <w:r>
        <w:rPr>
          <w:b/>
          <w:bCs/>
        </w:rPr>
        <w:t>2022: Stefanik’s Team Helped Paladino Collect Signatures To Qualify For The Ballot.</w:t>
      </w:r>
      <w:r>
        <w:t xml:space="preserve"> “It </w:t>
      </w:r>
      <w:r w:rsidRPr="00A33888">
        <w:t>is also fueling a potentially nasty proxy war between two of the party’s younger Trump-aligned leaders vying for dominance: Representative Elise Stefanik, the powerful North Country conservative who has endorsed Mr. Paladino, and Nick Langworthy, the state party chairman who formally declared his candidacy for the 23rd District on Friday, taking a veiled swipe at his onetime ally’s tendency toward incendiary statements.</w:t>
      </w:r>
      <w:r>
        <w:t> ‘</w:t>
      </w:r>
      <w:r w:rsidRPr="00A33888">
        <w:t>We don’t just need people who like to make noise,</w:t>
      </w:r>
      <w:r>
        <w:t>’</w:t>
      </w:r>
      <w:r w:rsidRPr="00A33888">
        <w:t xml:space="preserve"> said Mr. Langworthy, in a campaign announcement video. </w:t>
      </w:r>
      <w:r>
        <w:t>‘</w:t>
      </w:r>
      <w:r w:rsidRPr="00A33888">
        <w:t>We need proven fighters who know how to win.</w:t>
      </w:r>
      <w:r>
        <w:t>’ </w:t>
      </w:r>
      <w:r w:rsidRPr="00A33888">
        <w:t>Far from rattled, Ms. Stefanik, the No. 3 House Republican, is standing by Mr. Paladino, whom she endorsed moments after the district’s current congressman, Representative Chris Jacobs, announced last week that he would not seek re-election in the face of furious backlash for his embrace of gun control measures after mass shootings in Buffalo — near his district — and in Uvalde, Texas.</w:t>
      </w:r>
      <w:r>
        <w:t> </w:t>
      </w:r>
      <w:r w:rsidRPr="00A33888">
        <w:t xml:space="preserve">Ms. </w:t>
      </w:r>
      <w:r w:rsidRPr="00A33888">
        <w:lastRenderedPageBreak/>
        <w:t>Stefanik’s team spent the week helping Mr. Paladino collect signatures to qualify for the ballot. And privately, she and her allies are fanning discontent for Mr. Langworthy among midlevel party leaders and lawmakers, a growing number of whom believe his congressional run could prove a costly distraction for the party if he does not resign as chairman.</w:t>
      </w:r>
      <w:r>
        <w:t xml:space="preserve">” [New York Times, </w:t>
      </w:r>
      <w:hyperlink r:id="rId10" w:history="1">
        <w:r w:rsidRPr="0023779B">
          <w:rPr>
            <w:rStyle w:val="Hyperlink"/>
          </w:rPr>
          <w:t>6/10/22</w:t>
        </w:r>
      </w:hyperlink>
      <w:r>
        <w:t>]</w:t>
      </w:r>
    </w:p>
    <w:p w14:paraId="27FC33CF" w14:textId="77777777" w:rsidR="0074461D" w:rsidRDefault="0074461D" w:rsidP="003964D6"/>
    <w:p w14:paraId="115C5BA0" w14:textId="25136871" w:rsidR="0074461D" w:rsidRDefault="0074461D" w:rsidP="003964D6">
      <w:pPr>
        <w:pStyle w:val="Heading3"/>
        <w:spacing w:before="0"/>
      </w:pPr>
      <w:r>
        <w:t>202</w:t>
      </w:r>
      <w:r w:rsidR="001D37EE">
        <w:t>1</w:t>
      </w:r>
      <w:r>
        <w:t xml:space="preserve">: </w:t>
      </w:r>
      <w:r w:rsidRPr="001B4944">
        <w:t>PALADINO SAID HITLER WAS “THE KIND OF LEADER WE NEED TODAY”</w:t>
      </w:r>
    </w:p>
    <w:p w14:paraId="1F33D149" w14:textId="77777777" w:rsidR="0074461D" w:rsidRDefault="0074461D" w:rsidP="003964D6"/>
    <w:p w14:paraId="21F08DED" w14:textId="77777777" w:rsidR="0074461D" w:rsidRDefault="0074461D" w:rsidP="003964D6">
      <w:r>
        <w:rPr>
          <w:b/>
        </w:rPr>
        <w:t>HEADLINE: “Paladino Draws Backlash For Calling Hitler ‘The Kind Of Leader We Need.”</w:t>
      </w:r>
      <w:r>
        <w:t xml:space="preserve"> [New York Times, </w:t>
      </w:r>
      <w:hyperlink r:id="rId11" w:history="1">
        <w:r w:rsidRPr="0037200A">
          <w:rPr>
            <w:rStyle w:val="Hyperlink"/>
          </w:rPr>
          <w:t>6/9/22</w:t>
        </w:r>
      </w:hyperlink>
      <w:r>
        <w:t>]</w:t>
      </w:r>
    </w:p>
    <w:p w14:paraId="24817D9D" w14:textId="77777777" w:rsidR="0074461D" w:rsidRDefault="0074461D" w:rsidP="003964D6"/>
    <w:p w14:paraId="16BCB293" w14:textId="04CD996B" w:rsidR="0074461D" w:rsidRDefault="001D37EE" w:rsidP="003964D6">
      <w:r>
        <w:rPr>
          <w:b/>
        </w:rPr>
        <w:t xml:space="preserve">2021: </w:t>
      </w:r>
      <w:r w:rsidR="0074461D">
        <w:rPr>
          <w:b/>
        </w:rPr>
        <w:t>Paladino Said Hitler Was “The Kind Of Leader We Need Today. We Need Somebody Inspirational.”</w:t>
      </w:r>
      <w:r w:rsidR="0074461D">
        <w:t xml:space="preserve"> “Carl P. Paladino, a Republican running for a House seat in Western New York, praised Adolf Hitler last year for inspiring his followers, describing the fascist dictator as ‘the kind of leader we need today.’ Mr. Paladino did not specifically condone Hitler’s actions in his remarks, which he made in a 2021 radio interview that was unearthed on Thursday. But he said he was impressed by how the German leader and head of the Nazi Party ‘aroused the crowd’ in his speeches and suggested that Republicans in New York and Washington ought to emulate his approach. ‘He would get up there screaming these epithets and these people were just, they were hypnotized by him,’ he said in the interview, resurfaced by the left-leaning watchdog group Media Matters. ‘I guess, I guess that’s the kind of leader we need today. We need somebody inspirational. We need somebody that is a doer.”</w:t>
      </w:r>
      <w:r w:rsidR="0074461D" w:rsidRPr="0037200A">
        <w:t xml:space="preserve"> </w:t>
      </w:r>
      <w:r w:rsidR="0074461D">
        <w:t xml:space="preserve">[New York Times, </w:t>
      </w:r>
      <w:hyperlink r:id="rId12" w:history="1">
        <w:r w:rsidR="0074461D" w:rsidRPr="0037200A">
          <w:rPr>
            <w:rStyle w:val="Hyperlink"/>
          </w:rPr>
          <w:t>6/9/22</w:t>
        </w:r>
      </w:hyperlink>
      <w:r w:rsidR="0074461D">
        <w:t>]</w:t>
      </w:r>
    </w:p>
    <w:p w14:paraId="601B7044" w14:textId="77777777" w:rsidR="0074461D" w:rsidRDefault="0074461D" w:rsidP="003964D6"/>
    <w:p w14:paraId="17AEC9C1" w14:textId="77777777" w:rsidR="0074461D" w:rsidRDefault="0074461D" w:rsidP="003964D6">
      <w:pPr>
        <w:pStyle w:val="ListParagraph"/>
        <w:numPr>
          <w:ilvl w:val="0"/>
          <w:numId w:val="27"/>
        </w:numPr>
        <w:spacing w:line="20" w:lineRule="atLeast"/>
        <w:ind w:left="360"/>
        <w:rPr>
          <w:lang w:eastAsia="ja-JP"/>
        </w:rPr>
      </w:pPr>
      <w:r w:rsidRPr="0037200A">
        <w:rPr>
          <w:b/>
        </w:rPr>
        <w:t xml:space="preserve">Paladino </w:t>
      </w:r>
      <w:r>
        <w:rPr>
          <w:b/>
        </w:rPr>
        <w:t>Did Not Condemn Hitler’s Actions</w:t>
      </w:r>
      <w:r w:rsidRPr="0037200A">
        <w:rPr>
          <w:b/>
        </w:rPr>
        <w:t>.</w:t>
      </w:r>
      <w:r>
        <w:t xml:space="preserve"> “Carl P. Paladino, a Republican running for a House seat in Western New York, praised Adolf Hitler last year for inspiring his followers, describing the fascist dictator as ‘the kind of leader we need today.’ Mr. Paladino did not specifically condone Hitler’s actions in his remarks, which he made in a 2021 radio interview that was unearthed on Thursday. But he said he was impressed by how the German leader and head of the Nazi Party ‘aroused the crowd’ in his speeches and suggested that Republicans in New York and Washington ought to emulate his approach. ‘He would get up there screaming these epithets and these people were just, they were hypnotized by him,’ he said in the interview, resurfaced by the left-leaning watchdog group Media Matters. ‘I guess, I guess that’s the kind of leader we need today. We need somebody inspirational. We need somebody that is a doer.”</w:t>
      </w:r>
      <w:r w:rsidRPr="0037200A">
        <w:t xml:space="preserve"> </w:t>
      </w:r>
      <w:r>
        <w:t xml:space="preserve">[New York Times, </w:t>
      </w:r>
      <w:hyperlink r:id="rId13" w:history="1">
        <w:r w:rsidRPr="0037200A">
          <w:rPr>
            <w:rStyle w:val="Hyperlink"/>
          </w:rPr>
          <w:t>6/9/22</w:t>
        </w:r>
      </w:hyperlink>
      <w:r>
        <w:t>]</w:t>
      </w:r>
    </w:p>
    <w:p w14:paraId="277EBDEB" w14:textId="77777777" w:rsidR="0074461D" w:rsidRDefault="0074461D" w:rsidP="003964D6"/>
    <w:p w14:paraId="4BEB0559" w14:textId="1D4A90FA" w:rsidR="003E4CBD" w:rsidRDefault="003E4CBD" w:rsidP="003E4CBD">
      <w:pPr>
        <w:pStyle w:val="Heading4"/>
      </w:pPr>
      <w:r>
        <w:t>AFTER PALADINO’S COMMENTS WERE REPORTED, STEFANIK DID NOT RETRACT HER SUPPORT</w:t>
      </w:r>
    </w:p>
    <w:p w14:paraId="77474B79" w14:textId="77777777" w:rsidR="003E4CBD" w:rsidRDefault="003E4CBD" w:rsidP="003E4CBD"/>
    <w:p w14:paraId="30189A07" w14:textId="0D093457" w:rsidR="003E4CBD" w:rsidRPr="003E4CBD" w:rsidRDefault="003E4CBD" w:rsidP="003E4CBD">
      <w:r>
        <w:rPr>
          <w:b/>
          <w:bCs/>
        </w:rPr>
        <w:t>2022: After Paladino’s Comments About Hitler Were Reported, Stefanik Did Not Retract Her Support For His Campaign.</w:t>
      </w:r>
      <w:r>
        <w:t xml:space="preserve"> “It </w:t>
      </w:r>
      <w:r w:rsidRPr="00A33888">
        <w:t>is also fueling a potentially nasty proxy war between two of the party’s younger Trump-aligned leaders vying for dominance: Representative Elise Stefanik, the powerful North Country conservative who has endorsed Mr. Paladino, and Nick Langworthy, the state party chairman who formally declared his candidacy for the 23rd District on Friday, taking a veiled swipe at his onetime ally’s tendency toward incendiary statements.</w:t>
      </w:r>
      <w:r>
        <w:t> ‘</w:t>
      </w:r>
      <w:r w:rsidRPr="00A33888">
        <w:t>We don’t just need people who like to make noise,</w:t>
      </w:r>
      <w:r>
        <w:t>’</w:t>
      </w:r>
      <w:r w:rsidRPr="00A33888">
        <w:t xml:space="preserve"> said Mr. Langworthy, in a campaign announcement video. </w:t>
      </w:r>
      <w:r>
        <w:t>‘</w:t>
      </w:r>
      <w:r w:rsidRPr="00A33888">
        <w:t>We need proven fighters who know how to win.</w:t>
      </w:r>
      <w:r>
        <w:t>’ </w:t>
      </w:r>
      <w:r w:rsidRPr="00A33888">
        <w:t>Far from rattled, Ms. Stefanik, the No. 3 House Republican, is standing by Mr. Paladino, whom she endorsed moments after the district’s current congressman, Representative Chris Jacobs, announced last week that he would not seek re-election in the face of furious backlash for his embrace of gun control measures after mass shootings in Buffalo — near his district — and in Uvalde, Texas.</w:t>
      </w:r>
      <w:r>
        <w:t> </w:t>
      </w:r>
      <w:r w:rsidRPr="00A33888">
        <w:t>Ms. Stefanik’s team spent the week helping Mr. Paladino collect signatures to qualify for the ballot. And privately, she and her allies are fanning discontent for Mr. Langworthy among midlevel party leaders and lawmakers, a growing number of whom believe his congressional run could prove a costly distraction for the party if he does not resign as chairman.</w:t>
      </w:r>
      <w:r>
        <w:t xml:space="preserve">” [New York Times, </w:t>
      </w:r>
      <w:hyperlink r:id="rId14" w:history="1">
        <w:r w:rsidRPr="0023779B">
          <w:rPr>
            <w:rStyle w:val="Hyperlink"/>
          </w:rPr>
          <w:t>6/10/22</w:t>
        </w:r>
      </w:hyperlink>
      <w:r>
        <w:t>]</w:t>
      </w:r>
    </w:p>
    <w:p w14:paraId="1CE0D47E" w14:textId="77777777" w:rsidR="003E4CBD" w:rsidRDefault="003E4CBD" w:rsidP="003964D6"/>
    <w:p w14:paraId="44489AD1" w14:textId="77777777" w:rsidR="0074461D" w:rsidRDefault="0074461D" w:rsidP="003964D6">
      <w:pPr>
        <w:pStyle w:val="Heading3"/>
        <w:spacing w:before="0"/>
      </w:pPr>
      <w:r>
        <w:t xml:space="preserve">2016: PALADINO </w:t>
      </w:r>
      <w:r w:rsidRPr="001B4944">
        <w:t>SAID HE HOPED MICHELLE OBAMA WOULD “RETURN TO BEING A MALE” AND LIVE IN A CAVE IN ZIMBABWE WITH A GORILLA</w:t>
      </w:r>
    </w:p>
    <w:p w14:paraId="3068117A" w14:textId="77777777" w:rsidR="0074461D" w:rsidRPr="001B4944" w:rsidRDefault="0074461D" w:rsidP="003964D6">
      <w:pPr>
        <w:rPr>
          <w:lang w:eastAsia="ja-JP"/>
        </w:rPr>
      </w:pPr>
    </w:p>
    <w:p w14:paraId="23734F16" w14:textId="77777777" w:rsidR="0074461D" w:rsidRDefault="0074461D" w:rsidP="003964D6">
      <w:r>
        <w:rPr>
          <w:b/>
        </w:rPr>
        <w:t>Paladino Said He Hoped Michelle Obama Would “Return To Being A Male” And Live In A Cave In Zimbabwe With A Gorilla.</w:t>
      </w:r>
      <w:r>
        <w:t xml:space="preserve"> “Asked what he wanted to see ‘go away in 2017,’ Mr. Paladino answered, Michelle Obama, ‘I’d like her to return to being a male and let loose in the outback of Zimbabwe where she lives comfortably in a cave with Maxie, the gorilla.’ He also wrote that he hoped President Obama would die of mad cow disease. His comments were published with those of three dozen other survey respondents.” [New York Times, </w:t>
      </w:r>
      <w:hyperlink r:id="rId15" w:history="1">
        <w:r w:rsidRPr="001B4944">
          <w:rPr>
            <w:rStyle w:val="Hyperlink"/>
          </w:rPr>
          <w:t>12/27/16</w:t>
        </w:r>
      </w:hyperlink>
      <w:r>
        <w:t>]</w:t>
      </w:r>
    </w:p>
    <w:p w14:paraId="19ADC9B3" w14:textId="77777777" w:rsidR="0074461D" w:rsidRDefault="0074461D" w:rsidP="003964D6"/>
    <w:p w14:paraId="3B1F8F2D" w14:textId="77777777" w:rsidR="0074461D" w:rsidRDefault="0074461D" w:rsidP="003964D6">
      <w:pPr>
        <w:pStyle w:val="Heading3"/>
        <w:spacing w:before="0"/>
      </w:pPr>
      <w:r>
        <w:t xml:space="preserve">2016: </w:t>
      </w:r>
      <w:r w:rsidRPr="001B4944">
        <w:t>PALADINO SAID HE HOPED PRESIDENT OBAMA WOULD DIE OF MAD COW DISEASE</w:t>
      </w:r>
    </w:p>
    <w:p w14:paraId="44C47F33" w14:textId="77777777" w:rsidR="0074461D" w:rsidRDefault="0074461D" w:rsidP="003964D6"/>
    <w:p w14:paraId="415096CD" w14:textId="77777777" w:rsidR="0074461D" w:rsidRDefault="0074461D" w:rsidP="003964D6">
      <w:r>
        <w:rPr>
          <w:b/>
        </w:rPr>
        <w:t>Paladino Said He Hoped President Obama Would Die Of Mad Cow Disease.</w:t>
      </w:r>
      <w:r>
        <w:t xml:space="preserve"> “Asked what he wanted to see ‘go away in 2017,’ Mr. Paladino answered, Michelle Obama, ‘I’d like her to return to being a male and let loose in the outback of Zimbabwe where she lives comfortably in a cave with Maxie, the gorilla.’ He also wrote that he hoped President Obama </w:t>
      </w:r>
      <w:r>
        <w:lastRenderedPageBreak/>
        <w:t xml:space="preserve">would die of mad cow disease. His comments were published with those of three dozen other survey respondents.” [New York Times, </w:t>
      </w:r>
      <w:hyperlink r:id="rId16" w:history="1">
        <w:r w:rsidRPr="001B4944">
          <w:rPr>
            <w:rStyle w:val="Hyperlink"/>
          </w:rPr>
          <w:t>12/27/16</w:t>
        </w:r>
      </w:hyperlink>
      <w:r>
        <w:t>]</w:t>
      </w:r>
    </w:p>
    <w:p w14:paraId="4BB6170E" w14:textId="77777777" w:rsidR="0074461D" w:rsidRDefault="0074461D" w:rsidP="003964D6"/>
    <w:p w14:paraId="239F5319" w14:textId="77777777" w:rsidR="0074461D" w:rsidRDefault="0074461D" w:rsidP="003964D6">
      <w:pPr>
        <w:pStyle w:val="Heading3"/>
        <w:spacing w:before="0"/>
      </w:pPr>
      <w:bookmarkStart w:id="0" w:name="_Hlk112250424"/>
      <w:r>
        <w:t>AUGUST 2022: PALADINO SAID MERRICK GARLAND “PROBABLY SHOULD BE EXECUTED” FOR THE FBI RAID AT MAR-A-LAGO</w:t>
      </w:r>
      <w:bookmarkEnd w:id="0"/>
      <w:r>
        <w:t>, ECHOING THE VIOLENT THREATS THAT PRECEDED THE ATTACK ON THE FBI OFFICE IN CINCINNATI</w:t>
      </w:r>
    </w:p>
    <w:p w14:paraId="3243A5D9" w14:textId="77777777" w:rsidR="0074461D" w:rsidRDefault="0074461D" w:rsidP="003964D6"/>
    <w:p w14:paraId="683E3F69" w14:textId="77777777" w:rsidR="0074461D" w:rsidRDefault="0074461D" w:rsidP="003964D6">
      <w:r w:rsidRPr="00B06977">
        <w:rPr>
          <w:b/>
        </w:rPr>
        <w:t>August 2022: Paladino Said Merrick Garland “Probably Should Be Executed” For The FBI Raid At Mar-A-Lago</w:t>
      </w:r>
      <w:r>
        <w:rPr>
          <w:b/>
        </w:rPr>
        <w:t>.</w:t>
      </w:r>
      <w:r>
        <w:t xml:space="preserve"> Republican congressional candidate Carl Paladino said on a radio show last week that U.S. Attorney General Merrick Garland ‘probably should be executed’ following the raid of Donald Trump's estate in Mar-a-Lago. ‘... an administration with people like Garland, who should not only be impeached, he probably should be executed,’ Paladino told Breitbart Radio host Matthew Boyle. ‘The guy is just lost. He's a lost soul. He's trying to get an image, and his methodology is just terrible. To raid the home of a former president is just ... people are scratching their heads and they're saying, ‘What is wrong with this guy?” [Buffalo News, </w:t>
      </w:r>
      <w:hyperlink r:id="rId17" w:history="1">
        <w:r w:rsidRPr="007B2B0A">
          <w:rPr>
            <w:rStyle w:val="Hyperlink"/>
          </w:rPr>
          <w:t>8/17/22</w:t>
        </w:r>
      </w:hyperlink>
      <w:r>
        <w:t>]</w:t>
      </w:r>
    </w:p>
    <w:p w14:paraId="37138739" w14:textId="77777777" w:rsidR="0074461D" w:rsidRDefault="0074461D" w:rsidP="003964D6"/>
    <w:p w14:paraId="033754A7" w14:textId="77777777" w:rsidR="0074461D" w:rsidRDefault="0074461D" w:rsidP="003964D6">
      <w:pPr>
        <w:pStyle w:val="ListParagraph"/>
        <w:numPr>
          <w:ilvl w:val="0"/>
          <w:numId w:val="27"/>
        </w:numPr>
        <w:ind w:left="360"/>
      </w:pPr>
      <w:r>
        <w:rPr>
          <w:b/>
        </w:rPr>
        <w:t>Paladino Later Tried To Backtrack, Claiming He Was Being “Facetious.”</w:t>
      </w:r>
      <w:r>
        <w:t xml:space="preserve"> “</w:t>
      </w:r>
      <w:r w:rsidRPr="007B2B0A">
        <w:t>When Paladino was asked by Boyle about two minutes later to explain what he meant by his execution comment, Paladino backtracked.</w:t>
      </w:r>
      <w:r>
        <w:t xml:space="preserve"> ‘</w:t>
      </w:r>
      <w:r w:rsidRPr="007B2B0A">
        <w:t>I'm just being facetious,</w:t>
      </w:r>
      <w:r>
        <w:t>’</w:t>
      </w:r>
      <w:r w:rsidRPr="007B2B0A">
        <w:t xml:space="preserve"> Paladino said. </w:t>
      </w:r>
      <w:r>
        <w:t>‘</w:t>
      </w:r>
      <w:r w:rsidRPr="007B2B0A">
        <w:t>The man should be removed from office. He shows his incompetence, he wants to get his face in front of the people and show he's got some mettle to him, but his choice of issues and choice of methodology is very sad.</w:t>
      </w:r>
      <w:r>
        <w:t xml:space="preserve">” [Buffalo News, </w:t>
      </w:r>
      <w:hyperlink r:id="rId18" w:history="1">
        <w:r w:rsidRPr="007B2B0A">
          <w:rPr>
            <w:rStyle w:val="Hyperlink"/>
          </w:rPr>
          <w:t>8/17/22</w:t>
        </w:r>
      </w:hyperlink>
      <w:r>
        <w:t>]</w:t>
      </w:r>
    </w:p>
    <w:p w14:paraId="7CB72DF5" w14:textId="77777777" w:rsidR="0074461D" w:rsidRDefault="0074461D" w:rsidP="003964D6">
      <w:pPr>
        <w:pStyle w:val="ListParagraph"/>
        <w:ind w:left="360"/>
      </w:pPr>
    </w:p>
    <w:p w14:paraId="1A6AFF0D" w14:textId="77777777" w:rsidR="0074461D" w:rsidRDefault="0074461D" w:rsidP="003964D6">
      <w:r>
        <w:rPr>
          <w:b/>
        </w:rPr>
        <w:t xml:space="preserve">After The Mar-A-Lago Raid, An Armed Man Attempted To Attack The FBI’s Cincinnati Field Office. </w:t>
      </w:r>
      <w:r>
        <w:t xml:space="preserve">“Since the FBI search of former President Donald Trump's Mar-a-Lago estate on Monday, researchers who track extremism have sounded the alarm about an escalation of violent rhetoric from the far-right, including talk of another ‘civil war’ and threats against federal law enforcement. By Thursday, an attempted attack on an FBI field office in Cincinnati appeared to underscore the real danger behind those threats, particularly given a digital trail of ominous posts that were left under the name of the suspect. The FBI said an armed man attempted to breach the building, but fled after an alarm went off and special agents responded. After a car chase, a nearly six-hour standoff, and unsuccessful attempts at negotiation, police shot and killed that suspect, according to an account from the Ohio State Highway Patrol.” [NPR, </w:t>
      </w:r>
      <w:hyperlink r:id="rId19" w:history="1">
        <w:r w:rsidRPr="007B2B0A">
          <w:rPr>
            <w:rStyle w:val="Hyperlink"/>
          </w:rPr>
          <w:t>8/12/22</w:t>
        </w:r>
      </w:hyperlink>
      <w:r>
        <w:t>]</w:t>
      </w:r>
    </w:p>
    <w:p w14:paraId="15C7679F" w14:textId="77777777" w:rsidR="0074461D" w:rsidRDefault="0074461D" w:rsidP="003964D6"/>
    <w:p w14:paraId="1DDF06B2" w14:textId="77777777" w:rsidR="0074461D" w:rsidRDefault="0074461D" w:rsidP="003964D6">
      <w:pPr>
        <w:pStyle w:val="ListParagraph"/>
        <w:numPr>
          <w:ilvl w:val="0"/>
          <w:numId w:val="27"/>
        </w:numPr>
        <w:ind w:left="360"/>
      </w:pPr>
      <w:r w:rsidRPr="007B2B0A">
        <w:rPr>
          <w:b/>
        </w:rPr>
        <w:t xml:space="preserve">The Attacker Posted Violent Threats Against The FBI </w:t>
      </w:r>
      <w:r w:rsidRPr="00571EEA">
        <w:rPr>
          <w:b/>
        </w:rPr>
        <w:t>Following The Mar-A-Lago Raid.</w:t>
      </w:r>
      <w:r>
        <w:t xml:space="preserve"> “Law enforcement identified the man as 42-year-old Ricky Walter Shiffer, Jr. Shiffer is a veteran of the U.S. war in Iraq. He deployed to Iraq between 2010 and 2011 during his service as an infantryman with the Florida Army National Guard, before leaving the Guard in May 2011, the Guard confirmed to NPR. Shiffer also served in the U.S. Navy from 1998 to 2003, the Navy stated. During his service, he worked as a fire control technician on the USS Columbia, a Navy submarine. News of Shiffer's military service was first reported by Military.com.</w:t>
      </w:r>
      <w:r w:rsidRPr="007B2B0A">
        <w:t xml:space="preserve"> </w:t>
      </w:r>
      <w:r>
        <w:t xml:space="preserve">Many details of the standoff are still unknown, including an official account of Shiffer's motive. But on the Trump-backed social media site Truth Social, an account under Shiffer's name posted increasingly violent threats in response to the FBI search at Mar-a-Lago.” [NPR, </w:t>
      </w:r>
      <w:hyperlink r:id="rId20" w:history="1">
        <w:r w:rsidRPr="007B2B0A">
          <w:rPr>
            <w:rStyle w:val="Hyperlink"/>
          </w:rPr>
          <w:t>8/12/22</w:t>
        </w:r>
      </w:hyperlink>
      <w:r>
        <w:t>]</w:t>
      </w:r>
    </w:p>
    <w:p w14:paraId="10109C87" w14:textId="77777777" w:rsidR="0074461D" w:rsidRDefault="0074461D" w:rsidP="003964D6"/>
    <w:p w14:paraId="6851B3EB" w14:textId="77777777" w:rsidR="0074461D" w:rsidRDefault="0074461D" w:rsidP="003964D6">
      <w:pPr>
        <w:pStyle w:val="Heading3"/>
        <w:spacing w:before="0"/>
      </w:pPr>
      <w:r>
        <w:t>2011: PALADINO FORWARDED PORNOGRAPHIC EMAILS TO FRIENDS AND COLLEAGUES</w:t>
      </w:r>
    </w:p>
    <w:p w14:paraId="21702626" w14:textId="77777777" w:rsidR="0074461D" w:rsidRDefault="0074461D" w:rsidP="003964D6"/>
    <w:p w14:paraId="6674493B" w14:textId="77777777" w:rsidR="0074461D" w:rsidRPr="001B4944" w:rsidRDefault="0074461D" w:rsidP="003964D6">
      <w:r>
        <w:rPr>
          <w:b/>
        </w:rPr>
        <w:t>HEADLINE:</w:t>
      </w:r>
      <w:r>
        <w:t xml:space="preserve"> </w:t>
      </w:r>
      <w:r>
        <w:rPr>
          <w:b/>
        </w:rPr>
        <w:t>Carl Paladino Porn Emails Published: Naked Women, Sexual Acts &amp; Commentary.”</w:t>
      </w:r>
      <w:r>
        <w:t xml:space="preserve"> [Huffington Post, </w:t>
      </w:r>
      <w:hyperlink r:id="rId21" w:history="1">
        <w:r w:rsidRPr="001B4944">
          <w:rPr>
            <w:rStyle w:val="Hyperlink"/>
          </w:rPr>
          <w:t>5/25/11</w:t>
        </w:r>
      </w:hyperlink>
      <w:r>
        <w:t>]</w:t>
      </w:r>
    </w:p>
    <w:p w14:paraId="162A5CF0" w14:textId="77777777" w:rsidR="0074461D" w:rsidRDefault="0074461D" w:rsidP="003964D6"/>
    <w:p w14:paraId="723C2A5E" w14:textId="77777777" w:rsidR="0074461D" w:rsidRPr="001B4944" w:rsidRDefault="0074461D" w:rsidP="003964D6">
      <w:r>
        <w:rPr>
          <w:b/>
        </w:rPr>
        <w:t>Paladino Forwarded Emails Containing Pornographic Images To Friends And Colleagues.</w:t>
      </w:r>
      <w:r>
        <w:t xml:space="preserve"> “New York gubernatorial candidate Carl Paladino found himself embroiled in controversy once again on Thursday after WNYMedia.net published a series of emails containing pornographic images reportedly forwarded by the Republican hopeful to friends and colleagues within the last several years. The messages released by the New York-based outlet contain provocative pictures of naked women in revealing positions and engaging in sexual activity. Paladino included brief notes in some instances when he blasted out the images. More than once, he wrote, ‘awesome,’ while on a different occasion he said, ‘for andy this is better.”</w:t>
      </w:r>
      <w:r w:rsidRPr="001B4944">
        <w:t xml:space="preserve"> </w:t>
      </w:r>
      <w:r>
        <w:t xml:space="preserve">[Huffington Post, </w:t>
      </w:r>
      <w:hyperlink r:id="rId22" w:history="1">
        <w:r w:rsidRPr="001B4944">
          <w:rPr>
            <w:rStyle w:val="Hyperlink"/>
          </w:rPr>
          <w:t>5/25/11</w:t>
        </w:r>
      </w:hyperlink>
      <w:r>
        <w:t>]</w:t>
      </w:r>
    </w:p>
    <w:p w14:paraId="0932476C" w14:textId="77777777" w:rsidR="0074461D" w:rsidRPr="001B4944" w:rsidRDefault="0074461D" w:rsidP="003964D6"/>
    <w:p w14:paraId="68EAA3AB" w14:textId="77777777" w:rsidR="0074461D" w:rsidRDefault="0074461D" w:rsidP="003964D6">
      <w:pPr>
        <w:pStyle w:val="Heading3"/>
        <w:spacing w:before="0"/>
      </w:pPr>
      <w:r>
        <w:t>2010: PALADINO CLAIMED CHILDREN WERE BEING “BRAINWASHED” INTO HOMOSEXUALITY</w:t>
      </w:r>
    </w:p>
    <w:p w14:paraId="0C95C21F" w14:textId="77777777" w:rsidR="0074461D" w:rsidRPr="001B4944" w:rsidRDefault="0074461D" w:rsidP="003964D6"/>
    <w:p w14:paraId="6844E16C" w14:textId="77777777" w:rsidR="0074461D" w:rsidRDefault="0074461D" w:rsidP="003964D6">
      <w:r>
        <w:rPr>
          <w:b/>
        </w:rPr>
        <w:t>Paladino Claimed That Children Were Being “Brainwashed” Into Homosexuality.</w:t>
      </w:r>
      <w:r>
        <w:t xml:space="preserve"> “</w:t>
      </w:r>
      <w:r w:rsidRPr="001B4944">
        <w:t>As Carl Paladino sought to defend his statements that children are being "brainwashed" about homosexuality, the firestorm over his comments threatened to further destabilize his underdog candidacy for governor.</w:t>
      </w:r>
      <w:r>
        <w:t xml:space="preserve">” [Wall Street Journal, </w:t>
      </w:r>
      <w:hyperlink r:id="rId23" w:history="1">
        <w:r w:rsidRPr="001B4944">
          <w:rPr>
            <w:rStyle w:val="Hyperlink"/>
          </w:rPr>
          <w:t>10/12/10</w:t>
        </w:r>
      </w:hyperlink>
      <w:r>
        <w:t>]</w:t>
      </w:r>
    </w:p>
    <w:p w14:paraId="3588D4FC" w14:textId="77777777" w:rsidR="0074461D" w:rsidRDefault="0074461D" w:rsidP="003964D6"/>
    <w:p w14:paraId="5D5F9ED6" w14:textId="77777777" w:rsidR="0074461D" w:rsidRDefault="0074461D" w:rsidP="003964D6">
      <w:r>
        <w:rPr>
          <w:b/>
        </w:rPr>
        <w:lastRenderedPageBreak/>
        <w:t xml:space="preserve">Paladino Said Children Were “Brainwashed Into Thinking That Homosexuality [Was] An Equally Valid And Successful Option.” </w:t>
      </w:r>
      <w:r>
        <w:t>“At a synagogue, Mr. Paladino, reading from a text his campaign said was mostly written by his Orthodox Jewish hosts, said he feared that children were being "brainwashed into thinking that homosexuality is an equally valid and successful option.’ And he railed against his Democratic rival, Attorney General Andrew Cuomo, for bringing his teenage daughters to the Gay Pride parade in Manhattan. ‘Young children should not be exposed to that at a young age. They don't understand it. It's a very difficult thing,’ Mr. Paladino said, during an interview on the ‘Today’ show. ‘And exposing them to homosexuality, especially at a gay pride parade…they wear these little Speedos, and they grind against each other. And it's a terrible thing.”</w:t>
      </w:r>
      <w:r w:rsidRPr="001B4944">
        <w:t xml:space="preserve"> </w:t>
      </w:r>
      <w:r>
        <w:t xml:space="preserve">[Wall Street Journal, </w:t>
      </w:r>
      <w:hyperlink r:id="rId24" w:history="1">
        <w:r w:rsidRPr="001B4944">
          <w:rPr>
            <w:rStyle w:val="Hyperlink"/>
          </w:rPr>
          <w:t>10/12/10</w:t>
        </w:r>
      </w:hyperlink>
      <w:r>
        <w:t>]</w:t>
      </w:r>
    </w:p>
    <w:p w14:paraId="385D6909" w14:textId="77777777" w:rsidR="0074461D" w:rsidRDefault="0074461D" w:rsidP="003964D6"/>
    <w:p w14:paraId="72934A52" w14:textId="77777777" w:rsidR="0074461D" w:rsidRDefault="0074461D" w:rsidP="003964D6">
      <w:r>
        <w:rPr>
          <w:b/>
        </w:rPr>
        <w:t xml:space="preserve">Paladino Attacked Cuomo For Bringing His Daughters To The New York City Pride Parade. </w:t>
      </w:r>
      <w:r>
        <w:t>“At a synagogue, Mr. Paladino, reading from a text his campaign said was mostly written by his Orthodox Jewish hosts, said he feared that children were being "brainwashed into thinking that homosexuality is an equally valid and successful option.’ And he railed against his Democratic rival, Attorney General Andrew Cuomo, for bringing his teenage daughters to the Gay Pride parade in Manhattan. ‘Young children should not be exposed to that at a young age. They don't understand it. It's a very difficult thing,’ Mr. Paladino said, during an interview on the ‘Today’ show. ‘And exposing them to homosexuality, especially at a gay pride parade…they wear these little Speedos, and they grind against each other. And it's a terrible thing.”</w:t>
      </w:r>
      <w:r w:rsidRPr="001B4944">
        <w:t xml:space="preserve"> </w:t>
      </w:r>
      <w:r>
        <w:t xml:space="preserve">[Wall Street Journal, </w:t>
      </w:r>
      <w:hyperlink r:id="rId25" w:history="1">
        <w:r w:rsidRPr="001B4944">
          <w:rPr>
            <w:rStyle w:val="Hyperlink"/>
          </w:rPr>
          <w:t>10/12/10</w:t>
        </w:r>
      </w:hyperlink>
      <w:r>
        <w:t>]</w:t>
      </w:r>
    </w:p>
    <w:p w14:paraId="179713A4" w14:textId="77777777" w:rsidR="0074461D" w:rsidRDefault="0074461D" w:rsidP="003964D6"/>
    <w:p w14:paraId="2B4E0429" w14:textId="77777777" w:rsidR="000F3D77" w:rsidRDefault="000F3D77" w:rsidP="003964D6">
      <w:pPr>
        <w:pStyle w:val="Heading2"/>
      </w:pPr>
      <w:r>
        <w:t>STEFANIK ENDORSED CAROLINA SERRANO AND GAVE $10,000 TO HER CAMPAIGN AFTER SHE CALLED FOR REPEALING THE CIVIL RIGHTS ACT</w:t>
      </w:r>
    </w:p>
    <w:p w14:paraId="6B026924" w14:textId="77777777" w:rsidR="000F3D77" w:rsidRDefault="000F3D77" w:rsidP="003964D6"/>
    <w:p w14:paraId="56887885" w14:textId="77777777" w:rsidR="000F3D77" w:rsidRDefault="000F3D77" w:rsidP="003964D6">
      <w:pPr>
        <w:pStyle w:val="Heading3"/>
        <w:spacing w:before="0"/>
      </w:pPr>
      <w:r>
        <w:t>2022: STEFANIK ENDORSED CAROLINA SERRANO AND CONTRIBUTED $10,000 TO HER CAMPAIGN</w:t>
      </w:r>
    </w:p>
    <w:p w14:paraId="4C847CA1" w14:textId="77777777" w:rsidR="000F3D77" w:rsidRDefault="000F3D77" w:rsidP="003964D6"/>
    <w:p w14:paraId="11ADFF10" w14:textId="77777777" w:rsidR="000F3D77" w:rsidRDefault="000F3D77" w:rsidP="003964D6">
      <w:r>
        <w:rPr>
          <w:b/>
          <w:bCs/>
        </w:rPr>
        <w:t>2022: Stefanik Endorsed Carolina Serrano For Congress.</w:t>
      </w:r>
      <w:r>
        <w:t xml:space="preserve"> “</w:t>
      </w:r>
      <w:r w:rsidRPr="00610A24">
        <w:t>Here’s a look at three of Stefanik’s more controversial endorsements in the midterm cycle.</w:t>
      </w:r>
      <w:r>
        <w:t xml:space="preserve"> […] </w:t>
      </w:r>
      <w:r w:rsidRPr="00726168">
        <w:t>Carolina Serrano</w:t>
      </w:r>
      <w:r>
        <w:t> </w:t>
      </w:r>
      <w:r w:rsidRPr="00726168">
        <w:t>Nevada 1st District</w:t>
      </w:r>
      <w:r>
        <w:t>  </w:t>
      </w:r>
      <w:r w:rsidRPr="00726168">
        <w:t xml:space="preserve">Carolina Serrano, a former Trump campaign staffer, recently lost a bid to represent Nevada in Congress. Serrano ran an unabashed far-right campaign. In a concession post on Twitter, Serrano said </w:t>
      </w:r>
      <w:r>
        <w:t>‘</w:t>
      </w:r>
      <w:r w:rsidRPr="00726168">
        <w:t>LET’S CRUSH THE GROOMER DEMS IN NOV.</w:t>
      </w:r>
      <w:r>
        <w:t>’  </w:t>
      </w:r>
      <w:r w:rsidRPr="00726168">
        <w:t xml:space="preserve">Serrano has retweeted articles with the headline </w:t>
      </w:r>
      <w:r>
        <w:t>‘</w:t>
      </w:r>
      <w:r w:rsidRPr="00726168">
        <w:t>Great Replacement Update: Biden Still Dumping Illegals Into Heartland America,</w:t>
      </w:r>
      <w:r>
        <w:t>’</w:t>
      </w:r>
      <w:r w:rsidRPr="00726168">
        <w:t xml:space="preserve"> stated that conservatives only reserve the groomer label for  </w:t>
      </w:r>
      <w:r>
        <w:t>‘</w:t>
      </w:r>
      <w:r w:rsidRPr="00726168">
        <w:t>people who take it upon themselves to sexually indoctrinate our children behind our backs!</w:t>
      </w:r>
      <w:r>
        <w:t>’</w:t>
      </w:r>
      <w:r w:rsidRPr="00726168">
        <w:t xml:space="preserve"> And she’s called for the impeachment of the </w:t>
      </w:r>
      <w:r>
        <w:t>‘</w:t>
      </w:r>
      <w:r w:rsidRPr="00726168">
        <w:t>illegitimate</w:t>
      </w:r>
      <w:r>
        <w:t>’</w:t>
      </w:r>
      <w:r w:rsidRPr="00726168">
        <w:t xml:space="preserve"> Biden regime.On May 31st ahead of the Nevada primary, Stefanik tweeted her support of Serrano.</w:t>
      </w:r>
      <w:r>
        <w:t xml:space="preserve">” [City &amp; State, </w:t>
      </w:r>
      <w:hyperlink r:id="rId26" w:history="1">
        <w:r w:rsidRPr="008E5054">
          <w:rPr>
            <w:rStyle w:val="Hyperlink"/>
          </w:rPr>
          <w:t>6/22/22</w:t>
        </w:r>
      </w:hyperlink>
      <w:r>
        <w:t>]</w:t>
      </w:r>
    </w:p>
    <w:p w14:paraId="5B1EC2BB" w14:textId="77777777" w:rsidR="000F3D77" w:rsidRDefault="000F3D77" w:rsidP="003964D6"/>
    <w:tbl>
      <w:tblPr>
        <w:tblStyle w:val="TableGrid"/>
        <w:tblW w:w="0" w:type="auto"/>
        <w:tblLook w:val="04A0" w:firstRow="1" w:lastRow="0" w:firstColumn="1" w:lastColumn="0" w:noHBand="0" w:noVBand="1"/>
      </w:tblPr>
      <w:tblGrid>
        <w:gridCol w:w="2697"/>
        <w:gridCol w:w="2697"/>
        <w:gridCol w:w="2698"/>
        <w:gridCol w:w="2698"/>
      </w:tblGrid>
      <w:tr w:rsidR="000F3D77" w14:paraId="0AD69793" w14:textId="77777777" w:rsidTr="00B960A0">
        <w:trPr>
          <w:cantSplit/>
          <w:tblHeader/>
        </w:trPr>
        <w:tc>
          <w:tcPr>
            <w:tcW w:w="10790" w:type="dxa"/>
            <w:gridSpan w:val="4"/>
            <w:shd w:val="clear" w:color="auto" w:fill="000000" w:themeFill="text1"/>
          </w:tcPr>
          <w:p w14:paraId="4621696F" w14:textId="77777777" w:rsidR="000F3D77" w:rsidRPr="005E264D" w:rsidRDefault="000F3D77" w:rsidP="003964D6">
            <w:pPr>
              <w:jc w:val="center"/>
              <w:rPr>
                <w:b/>
                <w:bCs/>
              </w:rPr>
            </w:pPr>
            <w:r>
              <w:rPr>
                <w:b/>
                <w:bCs/>
              </w:rPr>
              <w:t>STEFANIK CONTRIBUTIONS TO CAROLINA SERRANO</w:t>
            </w:r>
          </w:p>
        </w:tc>
      </w:tr>
      <w:tr w:rsidR="000F3D77" w14:paraId="05D48CDE" w14:textId="77777777" w:rsidTr="00B960A0">
        <w:trPr>
          <w:cantSplit/>
          <w:tblHeader/>
        </w:trPr>
        <w:tc>
          <w:tcPr>
            <w:tcW w:w="2697" w:type="dxa"/>
            <w:shd w:val="clear" w:color="auto" w:fill="D9D9D9" w:themeFill="background1" w:themeFillShade="D9"/>
          </w:tcPr>
          <w:p w14:paraId="6581AA7B" w14:textId="77777777" w:rsidR="000F3D77" w:rsidRPr="00E97E4F" w:rsidRDefault="000F3D77" w:rsidP="003964D6">
            <w:pPr>
              <w:rPr>
                <w:b/>
                <w:bCs/>
              </w:rPr>
            </w:pPr>
            <w:r>
              <w:rPr>
                <w:b/>
                <w:bCs/>
              </w:rPr>
              <w:t>Date</w:t>
            </w:r>
          </w:p>
        </w:tc>
        <w:tc>
          <w:tcPr>
            <w:tcW w:w="2697" w:type="dxa"/>
            <w:shd w:val="clear" w:color="auto" w:fill="D9D9D9" w:themeFill="background1" w:themeFillShade="D9"/>
          </w:tcPr>
          <w:p w14:paraId="3A7626D9" w14:textId="77777777" w:rsidR="000F3D77" w:rsidRPr="00E97E4F" w:rsidRDefault="000F3D77" w:rsidP="003964D6">
            <w:pPr>
              <w:rPr>
                <w:b/>
                <w:bCs/>
              </w:rPr>
            </w:pPr>
            <w:r>
              <w:rPr>
                <w:b/>
                <w:bCs/>
              </w:rPr>
              <w:t>Contributor</w:t>
            </w:r>
          </w:p>
        </w:tc>
        <w:tc>
          <w:tcPr>
            <w:tcW w:w="2698" w:type="dxa"/>
            <w:shd w:val="clear" w:color="auto" w:fill="D9D9D9" w:themeFill="background1" w:themeFillShade="D9"/>
          </w:tcPr>
          <w:p w14:paraId="61BD1777" w14:textId="77777777" w:rsidR="000F3D77" w:rsidRPr="00E97E4F" w:rsidRDefault="000F3D77" w:rsidP="003964D6">
            <w:pPr>
              <w:rPr>
                <w:b/>
                <w:bCs/>
              </w:rPr>
            </w:pPr>
            <w:r>
              <w:rPr>
                <w:b/>
                <w:bCs/>
              </w:rPr>
              <w:t>Recipient</w:t>
            </w:r>
          </w:p>
        </w:tc>
        <w:tc>
          <w:tcPr>
            <w:tcW w:w="2698" w:type="dxa"/>
            <w:shd w:val="clear" w:color="auto" w:fill="D9D9D9" w:themeFill="background1" w:themeFillShade="D9"/>
          </w:tcPr>
          <w:p w14:paraId="2E3A18C2" w14:textId="77777777" w:rsidR="000F3D77" w:rsidRPr="00E97E4F" w:rsidRDefault="000F3D77" w:rsidP="003964D6">
            <w:pPr>
              <w:rPr>
                <w:b/>
                <w:bCs/>
              </w:rPr>
            </w:pPr>
            <w:r>
              <w:rPr>
                <w:b/>
                <w:bCs/>
              </w:rPr>
              <w:t>Amount</w:t>
            </w:r>
          </w:p>
        </w:tc>
      </w:tr>
      <w:tr w:rsidR="000F3D77" w14:paraId="26E9C247" w14:textId="77777777" w:rsidTr="00B960A0">
        <w:tc>
          <w:tcPr>
            <w:tcW w:w="2697" w:type="dxa"/>
          </w:tcPr>
          <w:p w14:paraId="462CD194" w14:textId="77777777" w:rsidR="000F3D77" w:rsidRDefault="000F3D77" w:rsidP="003964D6">
            <w:r>
              <w:t>5/12/22</w:t>
            </w:r>
          </w:p>
        </w:tc>
        <w:tc>
          <w:tcPr>
            <w:tcW w:w="2697" w:type="dxa"/>
          </w:tcPr>
          <w:p w14:paraId="4070E5B2" w14:textId="77777777" w:rsidR="000F3D77" w:rsidRDefault="000F3D77" w:rsidP="003964D6">
            <w:r>
              <w:t>E-PAC</w:t>
            </w:r>
          </w:p>
        </w:tc>
        <w:tc>
          <w:tcPr>
            <w:tcW w:w="2698" w:type="dxa"/>
          </w:tcPr>
          <w:p w14:paraId="4628A9B7" w14:textId="77777777" w:rsidR="000F3D77" w:rsidRDefault="000F3D77" w:rsidP="003964D6">
            <w:r>
              <w:t>Carolina for Congress</w:t>
            </w:r>
          </w:p>
        </w:tc>
        <w:tc>
          <w:tcPr>
            <w:tcW w:w="2698" w:type="dxa"/>
          </w:tcPr>
          <w:p w14:paraId="2103B955" w14:textId="77777777" w:rsidR="000F3D77" w:rsidRDefault="000F3D77" w:rsidP="003964D6">
            <w:r>
              <w:t>$5,000</w:t>
            </w:r>
          </w:p>
        </w:tc>
      </w:tr>
      <w:tr w:rsidR="000F3D77" w14:paraId="106A2A08" w14:textId="77777777" w:rsidTr="00B960A0">
        <w:tc>
          <w:tcPr>
            <w:tcW w:w="2697" w:type="dxa"/>
          </w:tcPr>
          <w:p w14:paraId="70CEF3CF" w14:textId="77777777" w:rsidR="000F3D77" w:rsidRDefault="000F3D77" w:rsidP="003964D6">
            <w:r>
              <w:t>5/12/22</w:t>
            </w:r>
          </w:p>
        </w:tc>
        <w:tc>
          <w:tcPr>
            <w:tcW w:w="2697" w:type="dxa"/>
          </w:tcPr>
          <w:p w14:paraId="4E6C3A1E" w14:textId="77777777" w:rsidR="000F3D77" w:rsidRDefault="000F3D77" w:rsidP="003964D6">
            <w:r>
              <w:t>E-PAC</w:t>
            </w:r>
          </w:p>
        </w:tc>
        <w:tc>
          <w:tcPr>
            <w:tcW w:w="2698" w:type="dxa"/>
          </w:tcPr>
          <w:p w14:paraId="28FE7CB9" w14:textId="77777777" w:rsidR="000F3D77" w:rsidRDefault="000F3D77" w:rsidP="003964D6">
            <w:r>
              <w:t>Carolina for Congress</w:t>
            </w:r>
          </w:p>
        </w:tc>
        <w:tc>
          <w:tcPr>
            <w:tcW w:w="2698" w:type="dxa"/>
          </w:tcPr>
          <w:p w14:paraId="4603874B" w14:textId="77777777" w:rsidR="000F3D77" w:rsidRDefault="000F3D77" w:rsidP="003964D6">
            <w:r>
              <w:t>$5,000</w:t>
            </w:r>
          </w:p>
        </w:tc>
      </w:tr>
      <w:tr w:rsidR="000F3D77" w14:paraId="3BF15F75" w14:textId="77777777" w:rsidTr="00B960A0">
        <w:tc>
          <w:tcPr>
            <w:tcW w:w="2697" w:type="dxa"/>
            <w:shd w:val="clear" w:color="auto" w:fill="D9D9D9" w:themeFill="background1" w:themeFillShade="D9"/>
          </w:tcPr>
          <w:p w14:paraId="53DB29F4" w14:textId="77777777" w:rsidR="000F3D77" w:rsidRPr="005F5B4A" w:rsidRDefault="000F3D77" w:rsidP="003964D6">
            <w:pPr>
              <w:rPr>
                <w:b/>
                <w:bCs/>
              </w:rPr>
            </w:pPr>
          </w:p>
        </w:tc>
        <w:tc>
          <w:tcPr>
            <w:tcW w:w="2697" w:type="dxa"/>
            <w:shd w:val="clear" w:color="auto" w:fill="D9D9D9" w:themeFill="background1" w:themeFillShade="D9"/>
          </w:tcPr>
          <w:p w14:paraId="19E5668F" w14:textId="77777777" w:rsidR="000F3D77" w:rsidRPr="005F5B4A" w:rsidRDefault="000F3D77" w:rsidP="003964D6">
            <w:pPr>
              <w:rPr>
                <w:b/>
                <w:bCs/>
              </w:rPr>
            </w:pPr>
          </w:p>
        </w:tc>
        <w:tc>
          <w:tcPr>
            <w:tcW w:w="2698" w:type="dxa"/>
            <w:shd w:val="clear" w:color="auto" w:fill="D9D9D9" w:themeFill="background1" w:themeFillShade="D9"/>
          </w:tcPr>
          <w:p w14:paraId="109C4B87" w14:textId="77777777" w:rsidR="000F3D77" w:rsidRPr="005F5B4A" w:rsidRDefault="000F3D77" w:rsidP="003964D6">
            <w:pPr>
              <w:jc w:val="right"/>
              <w:rPr>
                <w:b/>
                <w:bCs/>
              </w:rPr>
            </w:pPr>
            <w:r>
              <w:rPr>
                <w:b/>
                <w:bCs/>
              </w:rPr>
              <w:t>TOTAL:</w:t>
            </w:r>
          </w:p>
        </w:tc>
        <w:tc>
          <w:tcPr>
            <w:tcW w:w="2698" w:type="dxa"/>
            <w:shd w:val="clear" w:color="auto" w:fill="D9D9D9" w:themeFill="background1" w:themeFillShade="D9"/>
          </w:tcPr>
          <w:p w14:paraId="570A29C5" w14:textId="77777777" w:rsidR="000F3D77" w:rsidRPr="005F5B4A" w:rsidRDefault="000F3D77" w:rsidP="003964D6">
            <w:pPr>
              <w:rPr>
                <w:b/>
                <w:bCs/>
              </w:rPr>
            </w:pPr>
            <w:r>
              <w:rPr>
                <w:b/>
                <w:bCs/>
              </w:rPr>
              <w:t>$10,000</w:t>
            </w:r>
          </w:p>
        </w:tc>
      </w:tr>
    </w:tbl>
    <w:p w14:paraId="35E7CCC4" w14:textId="77777777" w:rsidR="000F3D77" w:rsidRDefault="000F3D77" w:rsidP="003964D6">
      <w:pPr>
        <w:jc w:val="right"/>
      </w:pPr>
      <w:r>
        <w:t xml:space="preserve">[FEC, accessed </w:t>
      </w:r>
      <w:hyperlink r:id="rId27" w:history="1">
        <w:r w:rsidRPr="008C4245">
          <w:rPr>
            <w:rStyle w:val="Hyperlink"/>
          </w:rPr>
          <w:t>9/15/25</w:t>
        </w:r>
      </w:hyperlink>
      <w:r>
        <w:t>]</w:t>
      </w:r>
    </w:p>
    <w:p w14:paraId="18A75D10" w14:textId="77777777" w:rsidR="000F3D77" w:rsidRDefault="000F3D77" w:rsidP="003964D6"/>
    <w:p w14:paraId="67A9EAD4" w14:textId="77777777" w:rsidR="000F3D77" w:rsidRDefault="000F3D77" w:rsidP="003964D6">
      <w:pPr>
        <w:pStyle w:val="Heading3"/>
        <w:spacing w:before="0"/>
      </w:pPr>
      <w:r>
        <w:t>2022: SERRANO CONTRIBUTED $5,000 TO STEFANIK’S LEADERSHIP PAC</w:t>
      </w:r>
    </w:p>
    <w:p w14:paraId="7CA2B3CF" w14:textId="77777777" w:rsidR="000F3D77" w:rsidRDefault="000F3D77" w:rsidP="003964D6"/>
    <w:tbl>
      <w:tblPr>
        <w:tblStyle w:val="TableGrid"/>
        <w:tblW w:w="0" w:type="auto"/>
        <w:tblLook w:val="04A0" w:firstRow="1" w:lastRow="0" w:firstColumn="1" w:lastColumn="0" w:noHBand="0" w:noVBand="1"/>
      </w:tblPr>
      <w:tblGrid>
        <w:gridCol w:w="2697"/>
        <w:gridCol w:w="2697"/>
        <w:gridCol w:w="2698"/>
        <w:gridCol w:w="2698"/>
      </w:tblGrid>
      <w:tr w:rsidR="000F3D77" w14:paraId="08422E3D" w14:textId="77777777" w:rsidTr="00B960A0">
        <w:trPr>
          <w:cantSplit/>
          <w:tblHeader/>
        </w:trPr>
        <w:tc>
          <w:tcPr>
            <w:tcW w:w="10790" w:type="dxa"/>
            <w:gridSpan w:val="4"/>
            <w:shd w:val="clear" w:color="auto" w:fill="000000" w:themeFill="text1"/>
          </w:tcPr>
          <w:p w14:paraId="08D90284" w14:textId="77777777" w:rsidR="000F3D77" w:rsidRPr="005E264D" w:rsidRDefault="000F3D77" w:rsidP="003964D6">
            <w:pPr>
              <w:jc w:val="center"/>
              <w:rPr>
                <w:b/>
                <w:bCs/>
              </w:rPr>
            </w:pPr>
            <w:r>
              <w:rPr>
                <w:b/>
                <w:bCs/>
              </w:rPr>
              <w:t>STEFANIK RECEIPTS FROM CAROLINA SERRANO</w:t>
            </w:r>
          </w:p>
        </w:tc>
      </w:tr>
      <w:tr w:rsidR="000F3D77" w14:paraId="289586B7" w14:textId="77777777" w:rsidTr="00B960A0">
        <w:trPr>
          <w:cantSplit/>
          <w:tblHeader/>
        </w:trPr>
        <w:tc>
          <w:tcPr>
            <w:tcW w:w="2697" w:type="dxa"/>
            <w:shd w:val="clear" w:color="auto" w:fill="D9D9D9" w:themeFill="background1" w:themeFillShade="D9"/>
          </w:tcPr>
          <w:p w14:paraId="6DF49B0C" w14:textId="77777777" w:rsidR="000F3D77" w:rsidRPr="00E97E4F" w:rsidRDefault="000F3D77" w:rsidP="003964D6">
            <w:pPr>
              <w:rPr>
                <w:b/>
                <w:bCs/>
              </w:rPr>
            </w:pPr>
            <w:r>
              <w:rPr>
                <w:b/>
                <w:bCs/>
              </w:rPr>
              <w:t>Date</w:t>
            </w:r>
          </w:p>
        </w:tc>
        <w:tc>
          <w:tcPr>
            <w:tcW w:w="2697" w:type="dxa"/>
            <w:shd w:val="clear" w:color="auto" w:fill="D9D9D9" w:themeFill="background1" w:themeFillShade="D9"/>
          </w:tcPr>
          <w:p w14:paraId="5BED00BC" w14:textId="77777777" w:rsidR="000F3D77" w:rsidRPr="00E97E4F" w:rsidRDefault="000F3D77" w:rsidP="003964D6">
            <w:pPr>
              <w:rPr>
                <w:b/>
                <w:bCs/>
              </w:rPr>
            </w:pPr>
            <w:r>
              <w:rPr>
                <w:b/>
                <w:bCs/>
              </w:rPr>
              <w:t>Contributor</w:t>
            </w:r>
          </w:p>
        </w:tc>
        <w:tc>
          <w:tcPr>
            <w:tcW w:w="2698" w:type="dxa"/>
            <w:shd w:val="clear" w:color="auto" w:fill="D9D9D9" w:themeFill="background1" w:themeFillShade="D9"/>
          </w:tcPr>
          <w:p w14:paraId="2E42235C" w14:textId="77777777" w:rsidR="000F3D77" w:rsidRPr="00E97E4F" w:rsidRDefault="000F3D77" w:rsidP="003964D6">
            <w:pPr>
              <w:rPr>
                <w:b/>
                <w:bCs/>
              </w:rPr>
            </w:pPr>
            <w:r>
              <w:rPr>
                <w:b/>
                <w:bCs/>
              </w:rPr>
              <w:t>Recipient</w:t>
            </w:r>
          </w:p>
        </w:tc>
        <w:tc>
          <w:tcPr>
            <w:tcW w:w="2698" w:type="dxa"/>
            <w:shd w:val="clear" w:color="auto" w:fill="D9D9D9" w:themeFill="background1" w:themeFillShade="D9"/>
          </w:tcPr>
          <w:p w14:paraId="3A534BF3" w14:textId="77777777" w:rsidR="000F3D77" w:rsidRPr="00E97E4F" w:rsidRDefault="000F3D77" w:rsidP="003964D6">
            <w:pPr>
              <w:rPr>
                <w:b/>
                <w:bCs/>
              </w:rPr>
            </w:pPr>
            <w:r>
              <w:rPr>
                <w:b/>
                <w:bCs/>
              </w:rPr>
              <w:t>Amount</w:t>
            </w:r>
          </w:p>
        </w:tc>
      </w:tr>
      <w:tr w:rsidR="000F3D77" w14:paraId="0BA0EB4A" w14:textId="77777777" w:rsidTr="00B960A0">
        <w:tc>
          <w:tcPr>
            <w:tcW w:w="2697" w:type="dxa"/>
          </w:tcPr>
          <w:p w14:paraId="0B5DE15E" w14:textId="77777777" w:rsidR="000F3D77" w:rsidRDefault="000F3D77" w:rsidP="003964D6">
            <w:r>
              <w:t>10/31/22</w:t>
            </w:r>
          </w:p>
        </w:tc>
        <w:tc>
          <w:tcPr>
            <w:tcW w:w="2697" w:type="dxa"/>
          </w:tcPr>
          <w:p w14:paraId="2B9B802F" w14:textId="77777777" w:rsidR="000F3D77" w:rsidRDefault="000F3D77" w:rsidP="003964D6">
            <w:r>
              <w:t>Carolina for Congress</w:t>
            </w:r>
          </w:p>
        </w:tc>
        <w:tc>
          <w:tcPr>
            <w:tcW w:w="2698" w:type="dxa"/>
          </w:tcPr>
          <w:p w14:paraId="079144EC" w14:textId="77777777" w:rsidR="000F3D77" w:rsidRDefault="000F3D77" w:rsidP="003964D6">
            <w:r>
              <w:t>E-PAC</w:t>
            </w:r>
          </w:p>
        </w:tc>
        <w:tc>
          <w:tcPr>
            <w:tcW w:w="2698" w:type="dxa"/>
          </w:tcPr>
          <w:p w14:paraId="6B0DCDE6" w14:textId="77777777" w:rsidR="000F3D77" w:rsidRDefault="000F3D77" w:rsidP="003964D6">
            <w:r>
              <w:t>$5,000</w:t>
            </w:r>
          </w:p>
        </w:tc>
      </w:tr>
      <w:tr w:rsidR="000F3D77" w14:paraId="201DEB2D" w14:textId="77777777" w:rsidTr="00B960A0">
        <w:tc>
          <w:tcPr>
            <w:tcW w:w="2697" w:type="dxa"/>
            <w:shd w:val="clear" w:color="auto" w:fill="D9D9D9" w:themeFill="background1" w:themeFillShade="D9"/>
          </w:tcPr>
          <w:p w14:paraId="376F3DBD" w14:textId="77777777" w:rsidR="000F3D77" w:rsidRPr="005F5B4A" w:rsidRDefault="000F3D77" w:rsidP="003964D6">
            <w:pPr>
              <w:rPr>
                <w:b/>
                <w:bCs/>
              </w:rPr>
            </w:pPr>
          </w:p>
        </w:tc>
        <w:tc>
          <w:tcPr>
            <w:tcW w:w="2697" w:type="dxa"/>
            <w:shd w:val="clear" w:color="auto" w:fill="D9D9D9" w:themeFill="background1" w:themeFillShade="D9"/>
          </w:tcPr>
          <w:p w14:paraId="41A05CEB" w14:textId="77777777" w:rsidR="000F3D77" w:rsidRPr="005F5B4A" w:rsidRDefault="000F3D77" w:rsidP="003964D6">
            <w:pPr>
              <w:rPr>
                <w:b/>
                <w:bCs/>
              </w:rPr>
            </w:pPr>
          </w:p>
        </w:tc>
        <w:tc>
          <w:tcPr>
            <w:tcW w:w="2698" w:type="dxa"/>
            <w:shd w:val="clear" w:color="auto" w:fill="D9D9D9" w:themeFill="background1" w:themeFillShade="D9"/>
          </w:tcPr>
          <w:p w14:paraId="4019745E" w14:textId="77777777" w:rsidR="000F3D77" w:rsidRPr="005F5B4A" w:rsidRDefault="000F3D77" w:rsidP="003964D6">
            <w:pPr>
              <w:jc w:val="right"/>
              <w:rPr>
                <w:b/>
                <w:bCs/>
              </w:rPr>
            </w:pPr>
            <w:r>
              <w:rPr>
                <w:b/>
                <w:bCs/>
              </w:rPr>
              <w:t>TOTAL:</w:t>
            </w:r>
          </w:p>
        </w:tc>
        <w:tc>
          <w:tcPr>
            <w:tcW w:w="2698" w:type="dxa"/>
            <w:shd w:val="clear" w:color="auto" w:fill="D9D9D9" w:themeFill="background1" w:themeFillShade="D9"/>
          </w:tcPr>
          <w:p w14:paraId="2B92218D" w14:textId="77777777" w:rsidR="000F3D77" w:rsidRPr="005F5B4A" w:rsidRDefault="000F3D77" w:rsidP="003964D6">
            <w:pPr>
              <w:rPr>
                <w:b/>
                <w:bCs/>
              </w:rPr>
            </w:pPr>
            <w:r>
              <w:rPr>
                <w:b/>
                <w:bCs/>
              </w:rPr>
              <w:t>$5,000</w:t>
            </w:r>
          </w:p>
        </w:tc>
      </w:tr>
    </w:tbl>
    <w:p w14:paraId="36D3E5BB" w14:textId="0628B22F" w:rsidR="000F3D77" w:rsidRDefault="000F3D77" w:rsidP="003964D6">
      <w:pPr>
        <w:jc w:val="right"/>
      </w:pPr>
      <w:r>
        <w:t xml:space="preserve">[FEC, accessed </w:t>
      </w:r>
      <w:hyperlink r:id="rId28" w:history="1">
        <w:r w:rsidRPr="00F932FA">
          <w:rPr>
            <w:rStyle w:val="Hyperlink"/>
          </w:rPr>
          <w:t>9/15/25</w:t>
        </w:r>
      </w:hyperlink>
      <w:r>
        <w:t>]</w:t>
      </w:r>
    </w:p>
    <w:p w14:paraId="7A20FC3D" w14:textId="77777777" w:rsidR="000F3D77" w:rsidRDefault="000F3D77" w:rsidP="003964D6"/>
    <w:p w14:paraId="5E79B109" w14:textId="77777777" w:rsidR="000F3D77" w:rsidRDefault="000F3D77" w:rsidP="003964D6">
      <w:pPr>
        <w:pStyle w:val="Heading3"/>
        <w:spacing w:before="0"/>
      </w:pPr>
      <w:r>
        <w:t>SERRANO CALLED FOR REPEALING THE CIVIL RIGHTS ACT</w:t>
      </w:r>
    </w:p>
    <w:p w14:paraId="7D89904A" w14:textId="77777777" w:rsidR="000F3D77" w:rsidRDefault="000F3D77" w:rsidP="003964D6"/>
    <w:p w14:paraId="217167E9" w14:textId="77777777" w:rsidR="000F3D77" w:rsidRDefault="000F3D77" w:rsidP="003964D6">
      <w:r w:rsidRPr="0003647D">
        <w:rPr>
          <w:b/>
          <w:bCs/>
        </w:rPr>
        <w:t>Serrano Called For Repealing The Civil Rights Act.</w:t>
      </w:r>
      <w:r>
        <w:t xml:space="preserve"> “</w:t>
      </w:r>
      <w:r w:rsidRPr="004C1632">
        <w:t xml:space="preserve">Adam Laxalt, the former Nevada attorney general, a pro-Donald Trump conspiracy theorist, and the current frontrunner in the GOP primary to challenge incumbent Nevada Democratic Sen. Catherine Cortez Masto in November, has </w:t>
      </w:r>
      <w:r w:rsidRPr="00E1007B">
        <w:t>endorsed candidate Carolina Serrano in the Republican primary race for Nevada’s 1st Congressional District. […</w:t>
      </w:r>
      <w:r w:rsidRPr="00184C54">
        <w:t xml:space="preserve">] In July, after white supremacist Nicholas Fuentes was suspended by Twitter and other platforms over bigoted and false posts, she responded by tweeting, </w:t>
      </w:r>
      <w:r>
        <w:t>‘</w:t>
      </w:r>
      <w:r w:rsidRPr="00E1007B">
        <w:t>1964 civil rights act should be repealed.</w:t>
      </w:r>
      <w:r>
        <w:t>’</w:t>
      </w:r>
      <w:r w:rsidRPr="00E1007B">
        <w:t xml:space="preserve"> The Civil Rights Act of 1964 bans racial discrimination in, among other things, employment and public accommodations</w:t>
      </w:r>
      <w:r>
        <w:t xml:space="preserve">.” [American Journal News, </w:t>
      </w:r>
      <w:hyperlink r:id="rId29" w:history="1">
        <w:r w:rsidRPr="00E1007B">
          <w:rPr>
            <w:rStyle w:val="Hyperlink"/>
          </w:rPr>
          <w:t>1/19/22</w:t>
        </w:r>
      </w:hyperlink>
      <w:r>
        <w:t>]</w:t>
      </w:r>
    </w:p>
    <w:p w14:paraId="657007AF" w14:textId="1FD51730" w:rsidR="000F3D77" w:rsidRDefault="000F3D77" w:rsidP="003964D6"/>
    <w:p w14:paraId="0023872F" w14:textId="38717A59" w:rsidR="003E4CBD" w:rsidRDefault="003E4CBD" w:rsidP="00856862">
      <w:pPr>
        <w:pStyle w:val="Heading3"/>
      </w:pPr>
      <w:r>
        <w:lastRenderedPageBreak/>
        <w:t>SERRANO’S POLITICAL DIRECTOR</w:t>
      </w:r>
      <w:r w:rsidR="003358CC">
        <w:t xml:space="preserve"> TWEETED ANTI-SEMITIC, SEXIST AND HOMOPHOBIC STATEMENTS</w:t>
      </w:r>
    </w:p>
    <w:p w14:paraId="4F478029" w14:textId="77777777" w:rsidR="003E4CBD" w:rsidRDefault="003E4CBD" w:rsidP="003964D6"/>
    <w:p w14:paraId="746263A8" w14:textId="417CD754" w:rsidR="003E4CBD" w:rsidRDefault="003E4CBD" w:rsidP="003E4CBD">
      <w:r>
        <w:rPr>
          <w:b/>
          <w:bCs/>
        </w:rPr>
        <w:t xml:space="preserve">Michael </w:t>
      </w:r>
      <w:r w:rsidR="00D918C7">
        <w:rPr>
          <w:b/>
          <w:bCs/>
        </w:rPr>
        <w:t>Pecjak</w:t>
      </w:r>
      <w:r>
        <w:rPr>
          <w:b/>
          <w:bCs/>
        </w:rPr>
        <w:t xml:space="preserve"> Was Carolina Serrano’s Political Director.</w:t>
      </w:r>
      <w:r>
        <w:t xml:space="preserve"> “</w:t>
      </w:r>
      <w:r w:rsidRPr="003E4CBD">
        <w:t>Go follow my main @MichaelPecjak,</w:t>
      </w:r>
      <w:r>
        <w:t>’</w:t>
      </w:r>
      <w:r w:rsidRPr="003E4CBD">
        <w:t xml:space="preserve"> the </w:t>
      </w:r>
      <w:r>
        <w:t>‘</w:t>
      </w:r>
      <w:r w:rsidRPr="003E4CBD">
        <w:t>LaxaltStan</w:t>
      </w:r>
      <w:r>
        <w:t>’</w:t>
      </w:r>
      <w:r w:rsidRPr="003E4CBD">
        <w:t xml:space="preserve"> account declared last March, directing users to Pecjak’s personal profile. It is no longer available on Twitter but remains viewable in an archived screenshot captured just a month before by the WayBack Machine.</w:t>
      </w:r>
      <w:r>
        <w:t> </w:t>
      </w:r>
      <w:r w:rsidRPr="003E4CBD">
        <w:t xml:space="preserve"> In the profile’s biographical section, Pecjak — who has also publicly used </w:t>
      </w:r>
      <w:r>
        <w:t>‘</w:t>
      </w:r>
      <w:r w:rsidRPr="003E4CBD">
        <w:t>Pecjak-Sanchez</w:t>
      </w:r>
      <w:r>
        <w:t>’</w:t>
      </w:r>
      <w:r w:rsidRPr="003E4CBD">
        <w:t xml:space="preserve"> as his surname — described himself as a political director for Carolina Serrano, a former Trump campaign staffer who has promoted election-related conspiracy theories while calling to dissolve the FBI and Justice Department. In January, she was endorsed by Laxalt — a former attorney general of Nevada who has also trafficked in far-right conspiracy theories — but failed to advance past the June Republican primary in the state’s redrawn 1st Congressional District.</w:t>
      </w:r>
      <w:r>
        <w:t xml:space="preserve">” [Jewish Insider, </w:t>
      </w:r>
      <w:hyperlink r:id="rId30" w:history="1">
        <w:r w:rsidRPr="003E4CBD">
          <w:rPr>
            <w:rStyle w:val="Hyperlink"/>
          </w:rPr>
          <w:t>10/30/22</w:t>
        </w:r>
      </w:hyperlink>
      <w:r>
        <w:t>]</w:t>
      </w:r>
    </w:p>
    <w:p w14:paraId="7C187F05" w14:textId="77777777" w:rsidR="003E4CBD" w:rsidRDefault="003E4CBD" w:rsidP="003E4CBD"/>
    <w:p w14:paraId="263B2BF3" w14:textId="3ADA1B29" w:rsidR="003358CC" w:rsidRPr="003358CC" w:rsidRDefault="00D918C7" w:rsidP="003358CC">
      <w:pPr>
        <w:pStyle w:val="ListParagraph"/>
        <w:numPr>
          <w:ilvl w:val="0"/>
          <w:numId w:val="27"/>
        </w:numPr>
      </w:pPr>
      <w:r>
        <w:rPr>
          <w:b/>
          <w:bCs/>
        </w:rPr>
        <w:t>Pecjak</w:t>
      </w:r>
      <w:r w:rsidR="003E4CBD" w:rsidRPr="003358CC">
        <w:rPr>
          <w:b/>
          <w:bCs/>
        </w:rPr>
        <w:t xml:space="preserve"> Was Behind An Anonymous Twitter Account Called “LaxaltStan.”</w:t>
      </w:r>
      <w:r w:rsidR="003E4CBD">
        <w:t xml:space="preserve"> “</w:t>
      </w:r>
      <w:r w:rsidR="003E4CBD" w:rsidRPr="003E4CBD">
        <w:t xml:space="preserve">Until it </w:t>
      </w:r>
      <w:r w:rsidR="003E4CBD" w:rsidRPr="003358CC">
        <w:t xml:space="preserve">was suddenly removed from Twitter on Thursday, an anonymous account called </w:t>
      </w:r>
      <w:r w:rsidR="003358CC">
        <w:t>‘</w:t>
      </w:r>
      <w:r w:rsidR="003E4CBD" w:rsidRPr="003358CC">
        <w:t>LaxaltStan</w:t>
      </w:r>
      <w:r w:rsidR="003358CC">
        <w:t>’</w:t>
      </w:r>
      <w:r w:rsidR="003E4CBD" w:rsidRPr="003358CC">
        <w:t xml:space="preserve"> — which spent much of its time posting bigoted comments denigrating Jews, women and gay and transgender people, among other groups — had made sure to emphasize in an all-caps disclaimer that it was </w:t>
      </w:r>
      <w:r w:rsidR="003358CC">
        <w:t>‘</w:t>
      </w:r>
      <w:r w:rsidR="003E4CBD" w:rsidRPr="003358CC">
        <w:t>NOT AFFILIATED</w:t>
      </w:r>
      <w:r w:rsidR="003358CC">
        <w:t>’</w:t>
      </w:r>
      <w:r w:rsidR="003E4CBD" w:rsidRPr="003358CC">
        <w:t xml:space="preserve"> with Adam Laxalt, the Republican nominee for U.S. Senate in Nevada. […] </w:t>
      </w:r>
      <w:r w:rsidR="003358CC">
        <w:t>‘</w:t>
      </w:r>
      <w:r w:rsidR="003358CC" w:rsidRPr="003358CC">
        <w:t>Go follow my main @MichaelPecjak,</w:t>
      </w:r>
      <w:r w:rsidR="003358CC">
        <w:t>’</w:t>
      </w:r>
      <w:r w:rsidR="003358CC" w:rsidRPr="003358CC">
        <w:t xml:space="preserve"> the </w:t>
      </w:r>
      <w:r w:rsidR="003358CC">
        <w:t>‘</w:t>
      </w:r>
      <w:r w:rsidR="003358CC" w:rsidRPr="003358CC">
        <w:t>LaxaltStan</w:t>
      </w:r>
      <w:r w:rsidR="003358CC">
        <w:t>’</w:t>
      </w:r>
      <w:r w:rsidR="003358CC" w:rsidRPr="003358CC">
        <w:t xml:space="preserve"> account declared last March, directing users to Pecjak’s personal profile. It is no longer available on Twitter but remains viewable in an archived screenshot captured just a month before by the WayBack Machine.</w:t>
      </w:r>
      <w:r w:rsidR="003358CC">
        <w:t xml:space="preserve">” </w:t>
      </w:r>
      <w:r w:rsidR="003358CC" w:rsidRPr="003358CC">
        <w:t xml:space="preserve">[Jewish Insider, </w:t>
      </w:r>
      <w:hyperlink r:id="rId31" w:history="1">
        <w:r w:rsidR="003358CC" w:rsidRPr="003358CC">
          <w:rPr>
            <w:rStyle w:val="Hyperlink"/>
          </w:rPr>
          <w:t>10/30/22</w:t>
        </w:r>
      </w:hyperlink>
      <w:r w:rsidR="003358CC" w:rsidRPr="003358CC">
        <w:t>]</w:t>
      </w:r>
    </w:p>
    <w:p w14:paraId="0A9CFE6B" w14:textId="4711C419" w:rsidR="003E4CBD" w:rsidRDefault="003E4CBD" w:rsidP="003358CC"/>
    <w:p w14:paraId="64234BA7" w14:textId="208492E8" w:rsidR="003358CC" w:rsidRDefault="00D918C7" w:rsidP="00856862">
      <w:pPr>
        <w:pStyle w:val="Heading4"/>
      </w:pPr>
      <w:r>
        <w:t>PECJAK</w:t>
      </w:r>
      <w:r w:rsidR="003358CC">
        <w:t xml:space="preserve"> REPEATEDLY POSTED ANTI-SEMITIC TWEETS, INCLUDING “JEWS ARE NOT A RELIGIOUS SECT AND ARE A CULT”</w:t>
      </w:r>
      <w:r w:rsidR="00327707">
        <w:t xml:space="preserve"> AND BLAMING JEWISH SPACE LASERS FOR WILDFIRES</w:t>
      </w:r>
    </w:p>
    <w:p w14:paraId="54B38CBB" w14:textId="7751FE49" w:rsidR="003358CC" w:rsidRDefault="003358CC" w:rsidP="003358CC"/>
    <w:p w14:paraId="23084441" w14:textId="5E0C7479" w:rsidR="003358CC" w:rsidRPr="003358CC" w:rsidRDefault="00D918C7" w:rsidP="003358CC">
      <w:r>
        <w:rPr>
          <w:b/>
          <w:bCs/>
        </w:rPr>
        <w:t>Pecjak</w:t>
      </w:r>
      <w:r w:rsidR="003358CC" w:rsidRPr="003358CC">
        <w:rPr>
          <w:b/>
          <w:bCs/>
        </w:rPr>
        <w:t xml:space="preserve"> </w:t>
      </w:r>
      <w:r w:rsidR="003358CC">
        <w:rPr>
          <w:b/>
          <w:bCs/>
        </w:rPr>
        <w:t>Said “Jews Are Not A Religious Sect And Are A Cult</w:t>
      </w:r>
      <w:r w:rsidR="003358CC" w:rsidRPr="003358CC">
        <w:rPr>
          <w:b/>
          <w:bCs/>
        </w:rPr>
        <w:t>.</w:t>
      </w:r>
      <w:r w:rsidR="003358CC">
        <w:rPr>
          <w:b/>
          <w:bCs/>
        </w:rPr>
        <w:t>”</w:t>
      </w:r>
      <w:r w:rsidR="003358CC">
        <w:t xml:space="preserve"> “</w:t>
      </w:r>
      <w:r w:rsidR="003358CC" w:rsidRPr="003358CC">
        <w:t xml:space="preserve">In recent weeks, the </w:t>
      </w:r>
      <w:r w:rsidR="003358CC">
        <w:t>‘</w:t>
      </w:r>
      <w:r w:rsidR="003358CC" w:rsidRPr="003358CC">
        <w:t>LaxaltStan</w:t>
      </w:r>
      <w:r w:rsidR="003358CC">
        <w:t>’</w:t>
      </w:r>
      <w:r w:rsidR="003358CC" w:rsidRPr="003358CC">
        <w:t xml:space="preserve"> account compared abortion to the Holocaust, claimed that </w:t>
      </w:r>
      <w:r w:rsidR="003358CC">
        <w:t>‘</w:t>
      </w:r>
      <w:r w:rsidR="003358CC" w:rsidRPr="003358CC">
        <w:t>Jews are not a religious sect and are a cult,</w:t>
      </w:r>
      <w:r w:rsidR="003358CC">
        <w:t>’</w:t>
      </w:r>
      <w:r w:rsidR="003358CC" w:rsidRPr="003358CC">
        <w:t xml:space="preserve"> and expressed disapproval of a right-wing news publication, Breitbart, because its top editor had once described the outlet as a </w:t>
      </w:r>
      <w:r w:rsidR="003358CC">
        <w:t>‘</w:t>
      </w:r>
      <w:r w:rsidR="003358CC" w:rsidRPr="003358CC">
        <w:t>pro-Jewish website with a reputation for treating women and minorities well.</w:t>
      </w:r>
      <w:r w:rsidR="003358CC">
        <w:t xml:space="preserve">” </w:t>
      </w:r>
      <w:r w:rsidR="003358CC" w:rsidRPr="003358CC">
        <w:t xml:space="preserve">[Jewish Insider, </w:t>
      </w:r>
      <w:hyperlink r:id="rId32" w:history="1">
        <w:r w:rsidR="003358CC" w:rsidRPr="003358CC">
          <w:rPr>
            <w:rStyle w:val="Hyperlink"/>
          </w:rPr>
          <w:t>10/30/22</w:t>
        </w:r>
      </w:hyperlink>
      <w:r w:rsidR="003358CC" w:rsidRPr="003358CC">
        <w:t>]</w:t>
      </w:r>
    </w:p>
    <w:p w14:paraId="24CC8F4B" w14:textId="77777777" w:rsidR="003358CC" w:rsidRPr="003358CC" w:rsidRDefault="003358CC" w:rsidP="003358CC"/>
    <w:p w14:paraId="13DE7782" w14:textId="26C00843" w:rsidR="003358CC" w:rsidRPr="003358CC" w:rsidRDefault="00D918C7" w:rsidP="003358CC">
      <w:r>
        <w:rPr>
          <w:b/>
          <w:bCs/>
        </w:rPr>
        <w:t>Pecjak</w:t>
      </w:r>
      <w:r w:rsidR="003358CC" w:rsidRPr="003358CC">
        <w:rPr>
          <w:b/>
          <w:bCs/>
        </w:rPr>
        <w:t xml:space="preserve"> </w:t>
      </w:r>
      <w:r w:rsidR="003358CC">
        <w:rPr>
          <w:b/>
          <w:bCs/>
        </w:rPr>
        <w:t>Expressed Disapproval Of Breibart Because One Of Its Editors Said It Was A “</w:t>
      </w:r>
      <w:r w:rsidR="003358CC" w:rsidRPr="003358CC">
        <w:rPr>
          <w:b/>
          <w:bCs/>
        </w:rPr>
        <w:t>Pro-Jewish Website With A Reputation For Treating Women And Minorities Well.</w:t>
      </w:r>
      <w:r w:rsidR="003358CC">
        <w:rPr>
          <w:b/>
          <w:bCs/>
        </w:rPr>
        <w:t>”</w:t>
      </w:r>
      <w:r w:rsidR="003358CC">
        <w:t xml:space="preserve"> “</w:t>
      </w:r>
      <w:r w:rsidR="003358CC" w:rsidRPr="003358CC">
        <w:t xml:space="preserve">In recent weeks, the </w:t>
      </w:r>
      <w:r w:rsidR="003358CC">
        <w:t>‘</w:t>
      </w:r>
      <w:r w:rsidR="003358CC" w:rsidRPr="003358CC">
        <w:t>LaxaltStan</w:t>
      </w:r>
      <w:r w:rsidR="003358CC">
        <w:t>’</w:t>
      </w:r>
      <w:r w:rsidR="003358CC" w:rsidRPr="003358CC">
        <w:t xml:space="preserve"> account compared abortion to the Holocaust, claimed that </w:t>
      </w:r>
      <w:r w:rsidR="003358CC">
        <w:t>‘</w:t>
      </w:r>
      <w:r w:rsidR="003358CC" w:rsidRPr="003358CC">
        <w:t>Jews are not a religious sect and are a cult,</w:t>
      </w:r>
      <w:r w:rsidR="003358CC">
        <w:t>’</w:t>
      </w:r>
      <w:r w:rsidR="003358CC" w:rsidRPr="003358CC">
        <w:t xml:space="preserve"> and expressed disapproval of a right-wing news publication, Breitbart, because its top editor had once described the outlet as a </w:t>
      </w:r>
      <w:r w:rsidR="003358CC">
        <w:t>‘</w:t>
      </w:r>
      <w:r w:rsidR="003358CC" w:rsidRPr="003358CC">
        <w:t>pro-Jewish website with a reputation for treating women and minorities well.</w:t>
      </w:r>
      <w:r w:rsidR="003358CC">
        <w:t xml:space="preserve">” </w:t>
      </w:r>
      <w:r w:rsidR="003358CC" w:rsidRPr="003358CC">
        <w:t xml:space="preserve">[Jewish Insider, </w:t>
      </w:r>
      <w:hyperlink r:id="rId33" w:history="1">
        <w:r w:rsidR="003358CC" w:rsidRPr="003358CC">
          <w:rPr>
            <w:rStyle w:val="Hyperlink"/>
          </w:rPr>
          <w:t>10/30/22</w:t>
        </w:r>
      </w:hyperlink>
      <w:r w:rsidR="003358CC" w:rsidRPr="003358CC">
        <w:t>]</w:t>
      </w:r>
    </w:p>
    <w:p w14:paraId="401DAC28" w14:textId="7D961505" w:rsidR="003E4CBD" w:rsidRDefault="003E4CBD" w:rsidP="003964D6"/>
    <w:p w14:paraId="5C92D4F4" w14:textId="00D42A71" w:rsidR="00327707" w:rsidRPr="003358CC" w:rsidRDefault="00D918C7" w:rsidP="00327707">
      <w:r>
        <w:rPr>
          <w:b/>
          <w:bCs/>
        </w:rPr>
        <w:t>Pecjak</w:t>
      </w:r>
      <w:r w:rsidR="00327707">
        <w:rPr>
          <w:b/>
          <w:bCs/>
        </w:rPr>
        <w:t xml:space="preserve"> Endorsed An Antisemitic Conspiracy Theory That Jewish Space Lasers Caused Wildfires In California.</w:t>
      </w:r>
      <w:r w:rsidR="00327707">
        <w:t xml:space="preserve"> “</w:t>
      </w:r>
      <w:r w:rsidR="00327707" w:rsidRPr="003358CC">
        <w:t xml:space="preserve">Among other remarks, the account defended a prominent Holocaust denier, Nick Fuentes, and endorsed an antisemitic conspiracy promoted by Rep. Marjorie Taylor Greene (R-GA), who once suggested that California wildfires were caused by a space laser controlled by a Jewish banking family. </w:t>
      </w:r>
      <w:r w:rsidR="00327707">
        <w:t>‘</w:t>
      </w:r>
      <w:r w:rsidR="00327707" w:rsidRPr="003358CC">
        <w:t>LaxaltStan</w:t>
      </w:r>
      <w:r w:rsidR="00327707">
        <w:t>’</w:t>
      </w:r>
      <w:r w:rsidR="00327707" w:rsidRPr="003358CC">
        <w:t xml:space="preserve"> also described the QAnon conspiracy theory as a </w:t>
      </w:r>
      <w:r w:rsidR="00327707">
        <w:t>‘</w:t>
      </w:r>
      <w:r w:rsidR="00327707" w:rsidRPr="003358CC">
        <w:t>moderate position.”</w:t>
      </w:r>
      <w:r w:rsidR="00327707">
        <w:t xml:space="preserve"> </w:t>
      </w:r>
      <w:r w:rsidR="00327707" w:rsidRPr="003358CC">
        <w:t xml:space="preserve">[Jewish Insider, </w:t>
      </w:r>
      <w:hyperlink r:id="rId34" w:history="1">
        <w:r w:rsidR="00327707" w:rsidRPr="003358CC">
          <w:rPr>
            <w:rStyle w:val="Hyperlink"/>
          </w:rPr>
          <w:t>10/30/22</w:t>
        </w:r>
      </w:hyperlink>
      <w:r w:rsidR="00327707" w:rsidRPr="003358CC">
        <w:t>]</w:t>
      </w:r>
    </w:p>
    <w:p w14:paraId="10365397" w14:textId="77777777" w:rsidR="00327707" w:rsidRDefault="00327707" w:rsidP="003964D6"/>
    <w:p w14:paraId="267B395F" w14:textId="7A59E2C8" w:rsidR="00327707" w:rsidRDefault="00D918C7" w:rsidP="00856862">
      <w:pPr>
        <w:pStyle w:val="Heading4"/>
      </w:pPr>
      <w:r>
        <w:t>PECJAK</w:t>
      </w:r>
      <w:r w:rsidR="00327707">
        <w:t xml:space="preserve"> COMPARED ABORTION TO THE HOLOCAUST</w:t>
      </w:r>
    </w:p>
    <w:p w14:paraId="384341C9" w14:textId="77777777" w:rsidR="00327707" w:rsidRDefault="00327707" w:rsidP="003964D6"/>
    <w:p w14:paraId="1B5B1020" w14:textId="650EF35B" w:rsidR="00327707" w:rsidRPr="003358CC" w:rsidRDefault="00D918C7" w:rsidP="00327707">
      <w:r>
        <w:rPr>
          <w:b/>
          <w:bCs/>
        </w:rPr>
        <w:t>Pecjak</w:t>
      </w:r>
      <w:r w:rsidR="00327707" w:rsidRPr="003358CC">
        <w:rPr>
          <w:b/>
          <w:bCs/>
        </w:rPr>
        <w:t xml:space="preserve"> Compared Abortion To The Holocaust.</w:t>
      </w:r>
      <w:r w:rsidR="00327707">
        <w:t xml:space="preserve"> “</w:t>
      </w:r>
      <w:r w:rsidR="00327707" w:rsidRPr="003358CC">
        <w:t xml:space="preserve">In recent weeks, the </w:t>
      </w:r>
      <w:r w:rsidR="00327707">
        <w:t>‘</w:t>
      </w:r>
      <w:r w:rsidR="00327707" w:rsidRPr="003358CC">
        <w:t>LaxaltStan</w:t>
      </w:r>
      <w:r w:rsidR="00327707">
        <w:t>’</w:t>
      </w:r>
      <w:r w:rsidR="00327707" w:rsidRPr="003358CC">
        <w:t xml:space="preserve"> account compared abortion to the Holocaust, claimed that </w:t>
      </w:r>
      <w:r w:rsidR="00327707">
        <w:t>‘</w:t>
      </w:r>
      <w:r w:rsidR="00327707" w:rsidRPr="003358CC">
        <w:t>Jews are not a religious sect and are a cult,</w:t>
      </w:r>
      <w:r w:rsidR="00327707">
        <w:t>’</w:t>
      </w:r>
      <w:r w:rsidR="00327707" w:rsidRPr="003358CC">
        <w:t xml:space="preserve"> and expressed disapproval of a right-wing news publication, Breitbart, because its top editor had once described the outlet as a </w:t>
      </w:r>
      <w:r w:rsidR="00327707">
        <w:t>‘</w:t>
      </w:r>
      <w:r w:rsidR="00327707" w:rsidRPr="003358CC">
        <w:t>pro-Jewish website with a reputation for treating women and minorities well.</w:t>
      </w:r>
      <w:r w:rsidR="00327707">
        <w:t xml:space="preserve">” </w:t>
      </w:r>
      <w:r w:rsidR="00327707" w:rsidRPr="003358CC">
        <w:t xml:space="preserve">[Jewish Insider, </w:t>
      </w:r>
      <w:hyperlink r:id="rId35" w:history="1">
        <w:r w:rsidR="00327707" w:rsidRPr="003358CC">
          <w:rPr>
            <w:rStyle w:val="Hyperlink"/>
          </w:rPr>
          <w:t>10/30/22</w:t>
        </w:r>
      </w:hyperlink>
      <w:r w:rsidR="00327707" w:rsidRPr="003358CC">
        <w:t>]</w:t>
      </w:r>
    </w:p>
    <w:p w14:paraId="61F28DC9" w14:textId="77777777" w:rsidR="00327707" w:rsidRDefault="00327707" w:rsidP="003964D6"/>
    <w:p w14:paraId="7174A15E" w14:textId="11853E4A" w:rsidR="00327707" w:rsidRDefault="00D918C7" w:rsidP="00327707">
      <w:pPr>
        <w:pStyle w:val="Heading4"/>
      </w:pPr>
      <w:r>
        <w:t>PECJAK</w:t>
      </w:r>
      <w:r w:rsidR="00327707">
        <w:t xml:space="preserve"> TWEETED “GUNS SHOULD HAVE MORE RIGHTS THAN WOMEN”</w:t>
      </w:r>
    </w:p>
    <w:p w14:paraId="4AA1A399" w14:textId="77777777" w:rsidR="00327707" w:rsidRDefault="00327707" w:rsidP="003964D6"/>
    <w:p w14:paraId="543AA6D0" w14:textId="5F497222" w:rsidR="003358CC" w:rsidRPr="003358CC" w:rsidRDefault="00D918C7" w:rsidP="003358CC">
      <w:r>
        <w:rPr>
          <w:b/>
          <w:bCs/>
        </w:rPr>
        <w:t>Pecjak</w:t>
      </w:r>
      <w:r w:rsidR="003358CC">
        <w:rPr>
          <w:b/>
          <w:bCs/>
        </w:rPr>
        <w:t xml:space="preserve"> Said That “Guns Should Have More Rights Than Women</w:t>
      </w:r>
      <w:r w:rsidR="003358CC" w:rsidRPr="003358CC">
        <w:rPr>
          <w:b/>
          <w:bCs/>
        </w:rPr>
        <w:t>.</w:t>
      </w:r>
      <w:r w:rsidR="003358CC">
        <w:rPr>
          <w:b/>
          <w:bCs/>
        </w:rPr>
        <w:t>”</w:t>
      </w:r>
      <w:r w:rsidR="003358CC">
        <w:t xml:space="preserve"> “</w:t>
      </w:r>
      <w:r w:rsidR="003358CC" w:rsidRPr="003358CC">
        <w:t xml:space="preserve">In recent weeks, the </w:t>
      </w:r>
      <w:r w:rsidR="003358CC">
        <w:t>‘</w:t>
      </w:r>
      <w:r w:rsidR="003358CC" w:rsidRPr="003358CC">
        <w:t>LaxaltStan</w:t>
      </w:r>
      <w:r w:rsidR="003358CC">
        <w:t>’</w:t>
      </w:r>
      <w:r w:rsidR="003358CC" w:rsidRPr="003358CC">
        <w:t xml:space="preserve"> account compared abortion to the Holocaust, claimed that </w:t>
      </w:r>
      <w:r w:rsidR="003358CC">
        <w:t>‘</w:t>
      </w:r>
      <w:r w:rsidR="003358CC" w:rsidRPr="003358CC">
        <w:t>Jews are not a religious sect and are a cult,</w:t>
      </w:r>
      <w:r w:rsidR="003358CC">
        <w:t>’</w:t>
      </w:r>
      <w:r w:rsidR="003358CC" w:rsidRPr="003358CC">
        <w:t xml:space="preserve"> and expressed disapproval of a right-wing news publication, Breitbart, because its top editor had once described the outlet as a </w:t>
      </w:r>
      <w:r w:rsidR="003358CC">
        <w:t>‘</w:t>
      </w:r>
      <w:r w:rsidR="003358CC" w:rsidRPr="003358CC">
        <w:t>pro-Jewish website with a reputation for treating women and minorities well.</w:t>
      </w:r>
      <w:r w:rsidR="003358CC">
        <w:t xml:space="preserve">’ […] </w:t>
      </w:r>
      <w:r w:rsidR="003358CC" w:rsidRPr="003358CC">
        <w:t xml:space="preserve">The account also declared that </w:t>
      </w:r>
      <w:r w:rsidR="003358CC">
        <w:t>‘</w:t>
      </w:r>
      <w:r w:rsidR="003358CC" w:rsidRPr="003358CC">
        <w:t>guns should have more rights than women,</w:t>
      </w:r>
      <w:r w:rsidR="003358CC">
        <w:t>’</w:t>
      </w:r>
      <w:r w:rsidR="003358CC" w:rsidRPr="003358CC">
        <w:t xml:space="preserve"> asserted that gay rights advocates are </w:t>
      </w:r>
      <w:r w:rsidR="003358CC">
        <w:t>‘</w:t>
      </w:r>
      <w:r w:rsidR="003358CC" w:rsidRPr="003358CC">
        <w:t>going to hell,</w:t>
      </w:r>
      <w:r w:rsidR="003358CC">
        <w:t>’</w:t>
      </w:r>
      <w:r w:rsidR="003358CC" w:rsidRPr="003358CC">
        <w:t xml:space="preserve"> suggested that nearly half of </w:t>
      </w:r>
      <w:r w:rsidR="003358CC">
        <w:t>‘</w:t>
      </w:r>
      <w:r w:rsidR="003358CC" w:rsidRPr="003358CC">
        <w:t>LGBT+ individuals have a mental illness</w:t>
      </w:r>
      <w:r w:rsidR="003358CC">
        <w:t>’</w:t>
      </w:r>
      <w:r w:rsidR="003358CC" w:rsidRPr="003358CC">
        <w:t xml:space="preserve"> and said </w:t>
      </w:r>
      <w:r w:rsidR="003358CC">
        <w:t>‘</w:t>
      </w:r>
      <w:r w:rsidR="003358CC" w:rsidRPr="003358CC">
        <w:t>transphobia is based.</w:t>
      </w:r>
      <w:r w:rsidR="003358CC">
        <w:t xml:space="preserve">” </w:t>
      </w:r>
      <w:r w:rsidR="003358CC" w:rsidRPr="003358CC">
        <w:t xml:space="preserve">[Jewish Insider, </w:t>
      </w:r>
      <w:hyperlink r:id="rId36" w:history="1">
        <w:r w:rsidR="003358CC" w:rsidRPr="003358CC">
          <w:rPr>
            <w:rStyle w:val="Hyperlink"/>
          </w:rPr>
          <w:t>10/30/22</w:t>
        </w:r>
      </w:hyperlink>
      <w:r w:rsidR="003358CC" w:rsidRPr="003358CC">
        <w:t>]</w:t>
      </w:r>
    </w:p>
    <w:p w14:paraId="7F7298D6" w14:textId="77777777" w:rsidR="003358CC" w:rsidRDefault="003358CC" w:rsidP="003964D6"/>
    <w:p w14:paraId="79FC9BDD" w14:textId="33D22488" w:rsidR="00327707" w:rsidRDefault="00D918C7" w:rsidP="00856862">
      <w:pPr>
        <w:pStyle w:val="Heading4"/>
      </w:pPr>
      <w:r>
        <w:lastRenderedPageBreak/>
        <w:t>PECJAK</w:t>
      </w:r>
      <w:r w:rsidR="00327707">
        <w:t xml:space="preserve"> POSTED HOMOPHOBIC TWEETS</w:t>
      </w:r>
      <w:r>
        <w:t>, INCLUDING THAT GAY RIGHTS ADVOCATES WERE “GOING TO HELL”</w:t>
      </w:r>
    </w:p>
    <w:p w14:paraId="31CAE72E" w14:textId="77777777" w:rsidR="00327707" w:rsidRPr="003E4CBD" w:rsidRDefault="00327707" w:rsidP="003964D6"/>
    <w:p w14:paraId="1B76A4EE" w14:textId="15015B1F" w:rsidR="003358CC" w:rsidRPr="003358CC" w:rsidRDefault="00D918C7" w:rsidP="003358CC">
      <w:r>
        <w:rPr>
          <w:b/>
          <w:bCs/>
        </w:rPr>
        <w:t>Pecjak</w:t>
      </w:r>
      <w:r w:rsidR="003358CC">
        <w:rPr>
          <w:b/>
          <w:bCs/>
        </w:rPr>
        <w:t xml:space="preserve"> Said That Gay Rights Advocates Were “Going To Hell” And That Nearly Half Of “LGBT+ Individuals Have A Mental Illness</w:t>
      </w:r>
      <w:r w:rsidR="003358CC" w:rsidRPr="003358CC">
        <w:rPr>
          <w:b/>
          <w:bCs/>
        </w:rPr>
        <w:t>.</w:t>
      </w:r>
      <w:r w:rsidR="003358CC">
        <w:rPr>
          <w:b/>
          <w:bCs/>
        </w:rPr>
        <w:t>”</w:t>
      </w:r>
      <w:r w:rsidR="003358CC">
        <w:t xml:space="preserve"> “</w:t>
      </w:r>
      <w:r w:rsidR="003358CC" w:rsidRPr="003358CC">
        <w:t xml:space="preserve">In recent weeks, the </w:t>
      </w:r>
      <w:r w:rsidR="003358CC">
        <w:t>‘</w:t>
      </w:r>
      <w:r w:rsidR="003358CC" w:rsidRPr="003358CC">
        <w:t>LaxaltStan</w:t>
      </w:r>
      <w:r w:rsidR="003358CC">
        <w:t>’</w:t>
      </w:r>
      <w:r w:rsidR="003358CC" w:rsidRPr="003358CC">
        <w:t xml:space="preserve"> account compared abortion to the Holocaust, claimed that </w:t>
      </w:r>
      <w:r w:rsidR="003358CC">
        <w:t>‘</w:t>
      </w:r>
      <w:r w:rsidR="003358CC" w:rsidRPr="003358CC">
        <w:t>Jews are not a religious sect and are a cult,</w:t>
      </w:r>
      <w:r w:rsidR="003358CC">
        <w:t>’</w:t>
      </w:r>
      <w:r w:rsidR="003358CC" w:rsidRPr="003358CC">
        <w:t xml:space="preserve"> and expressed disapproval of a right-wing news publication, Breitbart, because its top editor had once described the outlet as a </w:t>
      </w:r>
      <w:r w:rsidR="003358CC">
        <w:t>‘</w:t>
      </w:r>
      <w:r w:rsidR="003358CC" w:rsidRPr="003358CC">
        <w:t>pro-Jewish website with a reputation for treating women and minorities well.</w:t>
      </w:r>
      <w:r w:rsidR="003358CC">
        <w:t xml:space="preserve">’ […] </w:t>
      </w:r>
      <w:r w:rsidR="003358CC" w:rsidRPr="003358CC">
        <w:t xml:space="preserve">The account also declared that </w:t>
      </w:r>
      <w:r w:rsidR="003358CC">
        <w:t>‘</w:t>
      </w:r>
      <w:r w:rsidR="003358CC" w:rsidRPr="003358CC">
        <w:t>guns should have more rights than women,</w:t>
      </w:r>
      <w:r w:rsidR="003358CC">
        <w:t>’</w:t>
      </w:r>
      <w:r w:rsidR="003358CC" w:rsidRPr="003358CC">
        <w:t xml:space="preserve"> asserted that gay rights advocates are </w:t>
      </w:r>
      <w:r w:rsidR="003358CC">
        <w:t>‘</w:t>
      </w:r>
      <w:r w:rsidR="003358CC" w:rsidRPr="003358CC">
        <w:t>going to hell,</w:t>
      </w:r>
      <w:r w:rsidR="003358CC">
        <w:t>’</w:t>
      </w:r>
      <w:r w:rsidR="003358CC" w:rsidRPr="003358CC">
        <w:t xml:space="preserve"> suggested that nearly half of </w:t>
      </w:r>
      <w:r w:rsidR="003358CC">
        <w:t>‘</w:t>
      </w:r>
      <w:r w:rsidR="003358CC" w:rsidRPr="003358CC">
        <w:t>LGBT+ individuals have a mental illness</w:t>
      </w:r>
      <w:r w:rsidR="003358CC">
        <w:t>’</w:t>
      </w:r>
      <w:r w:rsidR="003358CC" w:rsidRPr="003358CC">
        <w:t xml:space="preserve"> and said </w:t>
      </w:r>
      <w:r w:rsidR="003358CC">
        <w:t>‘</w:t>
      </w:r>
      <w:r w:rsidR="003358CC" w:rsidRPr="003358CC">
        <w:t>transphobia is based.</w:t>
      </w:r>
      <w:r w:rsidR="003358CC">
        <w:t xml:space="preserve">” </w:t>
      </w:r>
      <w:r w:rsidR="003358CC" w:rsidRPr="003358CC">
        <w:t xml:space="preserve">[Jewish Insider, </w:t>
      </w:r>
      <w:hyperlink r:id="rId37" w:history="1">
        <w:r w:rsidR="003358CC" w:rsidRPr="003358CC">
          <w:rPr>
            <w:rStyle w:val="Hyperlink"/>
          </w:rPr>
          <w:t>10/30/22</w:t>
        </w:r>
      </w:hyperlink>
      <w:r w:rsidR="003358CC" w:rsidRPr="003358CC">
        <w:t>]</w:t>
      </w:r>
    </w:p>
    <w:p w14:paraId="14C66DBB" w14:textId="77777777" w:rsidR="003E4CBD" w:rsidRDefault="003E4CBD" w:rsidP="003964D6"/>
    <w:p w14:paraId="3B086400" w14:textId="6A43871C" w:rsidR="00327707" w:rsidRDefault="00D918C7" w:rsidP="00856862">
      <w:pPr>
        <w:pStyle w:val="Heading4"/>
      </w:pPr>
      <w:r>
        <w:t>PECJAK</w:t>
      </w:r>
      <w:r w:rsidR="00327707">
        <w:t xml:space="preserve"> TWEETED APPROVINGLY ABOUT DOUG MASTRIANO POSING IN A CONFEDERATE UNIFORM</w:t>
      </w:r>
    </w:p>
    <w:p w14:paraId="32058C84" w14:textId="77777777" w:rsidR="00327707" w:rsidRDefault="00327707" w:rsidP="003964D6"/>
    <w:p w14:paraId="3927E962" w14:textId="7E0F3938" w:rsidR="003358CC" w:rsidRPr="003358CC" w:rsidRDefault="003358CC" w:rsidP="003358CC">
      <w:r>
        <w:rPr>
          <w:b/>
          <w:bCs/>
        </w:rPr>
        <w:t xml:space="preserve">After Photos Emerged Of PA Republican Nominee For Governor Doug Mastriano In A Confederate Uniform, </w:t>
      </w:r>
      <w:r w:rsidR="00D918C7">
        <w:rPr>
          <w:b/>
          <w:bCs/>
        </w:rPr>
        <w:t>Pecjak</w:t>
      </w:r>
      <w:r>
        <w:rPr>
          <w:b/>
          <w:bCs/>
        </w:rPr>
        <w:t xml:space="preserve"> Said “I Support Doug Even More!” </w:t>
      </w:r>
      <w:r>
        <w:t>“</w:t>
      </w:r>
      <w:r w:rsidRPr="003358CC">
        <w:t xml:space="preserve">Elsewhere, </w:t>
      </w:r>
      <w:r>
        <w:t>‘</w:t>
      </w:r>
      <w:r w:rsidRPr="003358CC">
        <w:t>LaxaltStan</w:t>
      </w:r>
      <w:r>
        <w:t>’</w:t>
      </w:r>
      <w:r w:rsidRPr="003358CC">
        <w:t xml:space="preserve"> enthusiastically commended Pennsylvania’s Republican gubernatorial nominee, Doug Mastriano, after it was revealed that he had once posed for a photograph while wearing a Confederate uniform. </w:t>
      </w:r>
      <w:r>
        <w:t>‘</w:t>
      </w:r>
      <w:r w:rsidRPr="003358CC">
        <w:t>I support Doug even more!</w:t>
      </w:r>
      <w:r>
        <w:t>’</w:t>
      </w:r>
      <w:r w:rsidRPr="003358CC">
        <w:t xml:space="preserve"> the account exclaimed in late August.</w:t>
      </w:r>
      <w:r>
        <w:t>”</w:t>
      </w:r>
      <w:r w:rsidRPr="003358CC">
        <w:t xml:space="preserve"> [Jewish Insider, </w:t>
      </w:r>
      <w:hyperlink r:id="rId38" w:history="1">
        <w:r w:rsidRPr="003358CC">
          <w:rPr>
            <w:rStyle w:val="Hyperlink"/>
          </w:rPr>
          <w:t>10/30/22</w:t>
        </w:r>
      </w:hyperlink>
      <w:r w:rsidRPr="003358CC">
        <w:t>]</w:t>
      </w:r>
    </w:p>
    <w:p w14:paraId="32C66774" w14:textId="4B312CF1" w:rsidR="003358CC" w:rsidRDefault="003358CC" w:rsidP="003358CC"/>
    <w:p w14:paraId="43C302A7" w14:textId="4FD9E0FA" w:rsidR="00327707" w:rsidRDefault="00D918C7" w:rsidP="00856862">
      <w:pPr>
        <w:pStyle w:val="Heading4"/>
      </w:pPr>
      <w:r>
        <w:t>PECJAK</w:t>
      </w:r>
      <w:r w:rsidR="00327707">
        <w:t xml:space="preserve"> DESCRIBED QANON AS A “MODERATE POSITION”</w:t>
      </w:r>
    </w:p>
    <w:p w14:paraId="03CCA133" w14:textId="478F2ACD" w:rsidR="003358CC" w:rsidRPr="003358CC" w:rsidRDefault="003358CC" w:rsidP="003358CC"/>
    <w:p w14:paraId="18FC6011" w14:textId="2375B5C6" w:rsidR="003358CC" w:rsidRPr="003358CC" w:rsidRDefault="00D918C7" w:rsidP="003358CC">
      <w:r>
        <w:rPr>
          <w:b/>
          <w:bCs/>
        </w:rPr>
        <w:t>Pecjak</w:t>
      </w:r>
      <w:r w:rsidR="003358CC">
        <w:rPr>
          <w:b/>
          <w:bCs/>
        </w:rPr>
        <w:t xml:space="preserve"> Described QAnon As A “Moderate Position.”</w:t>
      </w:r>
      <w:r w:rsidR="003358CC">
        <w:t xml:space="preserve"> “</w:t>
      </w:r>
      <w:r w:rsidR="003358CC" w:rsidRPr="003358CC">
        <w:t xml:space="preserve">Among other remarks, the account defended a prominent Holocaust denier, Nick Fuentes, and endorsed an antisemitic conspiracy promoted by Rep. Marjorie Taylor Greene (R-GA), who once suggested that California wildfires were caused by a space laser controlled by a Jewish banking family. </w:t>
      </w:r>
      <w:r w:rsidR="003358CC">
        <w:t>‘</w:t>
      </w:r>
      <w:r w:rsidR="003358CC" w:rsidRPr="003358CC">
        <w:t>LaxaltStan</w:t>
      </w:r>
      <w:r w:rsidR="003358CC">
        <w:t>’</w:t>
      </w:r>
      <w:r w:rsidR="003358CC" w:rsidRPr="003358CC">
        <w:t xml:space="preserve"> also described the QAnon conspiracy theory as a </w:t>
      </w:r>
      <w:r w:rsidR="003358CC">
        <w:t>‘</w:t>
      </w:r>
      <w:r w:rsidR="003358CC" w:rsidRPr="003358CC">
        <w:t>moderate position.”</w:t>
      </w:r>
      <w:r w:rsidR="003358CC">
        <w:t xml:space="preserve"> </w:t>
      </w:r>
      <w:r w:rsidR="003358CC" w:rsidRPr="003358CC">
        <w:t xml:space="preserve">[Jewish Insider, </w:t>
      </w:r>
      <w:hyperlink r:id="rId39" w:history="1">
        <w:r w:rsidR="003358CC" w:rsidRPr="003358CC">
          <w:rPr>
            <w:rStyle w:val="Hyperlink"/>
          </w:rPr>
          <w:t>10/30/22</w:t>
        </w:r>
      </w:hyperlink>
      <w:r w:rsidR="003358CC" w:rsidRPr="003358CC">
        <w:t>]</w:t>
      </w:r>
    </w:p>
    <w:p w14:paraId="2219C008" w14:textId="77777777" w:rsidR="003358CC" w:rsidRPr="00AC5914" w:rsidRDefault="003358CC" w:rsidP="003964D6"/>
    <w:p w14:paraId="680E293F" w14:textId="745BD2C7" w:rsidR="00C52C85" w:rsidRDefault="00C52C85" w:rsidP="003964D6">
      <w:pPr>
        <w:pStyle w:val="Heading2"/>
      </w:pPr>
      <w:r>
        <w:t>AVA ASHENDORFF</w:t>
      </w:r>
      <w:r w:rsidR="00224499">
        <w:t>, A MAJOR STEFANIK DONOR AND SUPPORTER, SPREAD ANTI-MUSLIM CONSPIRACY THEORIES</w:t>
      </w:r>
    </w:p>
    <w:p w14:paraId="02514C81" w14:textId="77777777" w:rsidR="00C52C85" w:rsidRDefault="00C52C85" w:rsidP="003964D6"/>
    <w:p w14:paraId="77B4DECA" w14:textId="207DCA84" w:rsidR="00AE61BD" w:rsidRDefault="00466767" w:rsidP="003964D6">
      <w:pPr>
        <w:pStyle w:val="Heading3"/>
        <w:spacing w:before="0"/>
      </w:pPr>
      <w:r>
        <w:t>2014 – 2025: ASHENDORFF CONTRIBUTED $9,</w:t>
      </w:r>
      <w:r w:rsidR="001573CC">
        <w:t>393.83</w:t>
      </w:r>
      <w:r>
        <w:t xml:space="preserve"> TO STEFANIK’S CAMPAIGNS</w:t>
      </w:r>
      <w:r w:rsidR="006D14C9">
        <w:t xml:space="preserve"> AND LPAC</w:t>
      </w:r>
    </w:p>
    <w:p w14:paraId="0E29BDFF" w14:textId="77777777" w:rsidR="00AE61BD" w:rsidRDefault="00AE61BD" w:rsidP="003964D6"/>
    <w:p w14:paraId="5E6C8347" w14:textId="18D15885" w:rsidR="003D45E6" w:rsidRPr="00EE48C4" w:rsidRDefault="00EE48C4" w:rsidP="003964D6">
      <w:r>
        <w:rPr>
          <w:b/>
          <w:bCs/>
        </w:rPr>
        <w:t>2014 – 2025: Ava Ashendorff Contributed $9,554.33 To Stefanik’s Campaign And Leadership PAC.</w:t>
      </w:r>
    </w:p>
    <w:p w14:paraId="6BCC5788" w14:textId="77777777" w:rsidR="003D45E6" w:rsidRDefault="003D45E6" w:rsidP="003964D6"/>
    <w:tbl>
      <w:tblPr>
        <w:tblStyle w:val="TableGrid"/>
        <w:tblW w:w="0" w:type="auto"/>
        <w:tblLook w:val="04A0" w:firstRow="1" w:lastRow="0" w:firstColumn="1" w:lastColumn="0" w:noHBand="0" w:noVBand="1"/>
      </w:tblPr>
      <w:tblGrid>
        <w:gridCol w:w="2697"/>
        <w:gridCol w:w="2697"/>
        <w:gridCol w:w="2698"/>
        <w:gridCol w:w="2698"/>
      </w:tblGrid>
      <w:tr w:rsidR="0011607F" w14:paraId="38917B8B" w14:textId="77777777" w:rsidTr="008B6ECC">
        <w:trPr>
          <w:cantSplit/>
          <w:tblHeader/>
        </w:trPr>
        <w:tc>
          <w:tcPr>
            <w:tcW w:w="10790" w:type="dxa"/>
            <w:gridSpan w:val="4"/>
            <w:shd w:val="clear" w:color="auto" w:fill="000000" w:themeFill="text1"/>
          </w:tcPr>
          <w:p w14:paraId="0D8814C5" w14:textId="4BA4850A" w:rsidR="0011607F" w:rsidRPr="0011607F" w:rsidRDefault="0011607F" w:rsidP="003964D6">
            <w:pPr>
              <w:jc w:val="center"/>
              <w:rPr>
                <w:b/>
                <w:bCs/>
              </w:rPr>
            </w:pPr>
            <w:r>
              <w:rPr>
                <w:b/>
                <w:bCs/>
              </w:rPr>
              <w:t>STEFANIK RECEIPTS FROM AVA ASHENDORFF</w:t>
            </w:r>
          </w:p>
        </w:tc>
      </w:tr>
      <w:tr w:rsidR="0011607F" w14:paraId="345D9223" w14:textId="77777777" w:rsidTr="008B6ECC">
        <w:trPr>
          <w:cantSplit/>
          <w:tblHeader/>
        </w:trPr>
        <w:tc>
          <w:tcPr>
            <w:tcW w:w="2697" w:type="dxa"/>
            <w:shd w:val="clear" w:color="auto" w:fill="D9D9D9" w:themeFill="background1" w:themeFillShade="D9"/>
          </w:tcPr>
          <w:p w14:paraId="403D6341" w14:textId="09742570" w:rsidR="0011607F" w:rsidRPr="0011607F" w:rsidRDefault="004D1566" w:rsidP="003964D6">
            <w:pPr>
              <w:rPr>
                <w:b/>
                <w:bCs/>
              </w:rPr>
            </w:pPr>
            <w:r>
              <w:rPr>
                <w:b/>
                <w:bCs/>
              </w:rPr>
              <w:t>Date</w:t>
            </w:r>
          </w:p>
        </w:tc>
        <w:tc>
          <w:tcPr>
            <w:tcW w:w="2697" w:type="dxa"/>
            <w:shd w:val="clear" w:color="auto" w:fill="D9D9D9" w:themeFill="background1" w:themeFillShade="D9"/>
          </w:tcPr>
          <w:p w14:paraId="0E1593B3" w14:textId="556EE3F9" w:rsidR="0011607F" w:rsidRPr="0011607F" w:rsidRDefault="004D1566" w:rsidP="003964D6">
            <w:pPr>
              <w:rPr>
                <w:b/>
                <w:bCs/>
              </w:rPr>
            </w:pPr>
            <w:r>
              <w:rPr>
                <w:b/>
                <w:bCs/>
              </w:rPr>
              <w:t>Contributor</w:t>
            </w:r>
          </w:p>
        </w:tc>
        <w:tc>
          <w:tcPr>
            <w:tcW w:w="2698" w:type="dxa"/>
            <w:shd w:val="clear" w:color="auto" w:fill="D9D9D9" w:themeFill="background1" w:themeFillShade="D9"/>
          </w:tcPr>
          <w:p w14:paraId="6CD000C2" w14:textId="4EFB2AEF" w:rsidR="0011607F" w:rsidRPr="0011607F" w:rsidRDefault="004D1566" w:rsidP="003964D6">
            <w:pPr>
              <w:rPr>
                <w:b/>
                <w:bCs/>
              </w:rPr>
            </w:pPr>
            <w:r>
              <w:rPr>
                <w:b/>
                <w:bCs/>
              </w:rPr>
              <w:t>Recipient</w:t>
            </w:r>
          </w:p>
        </w:tc>
        <w:tc>
          <w:tcPr>
            <w:tcW w:w="2698" w:type="dxa"/>
            <w:shd w:val="clear" w:color="auto" w:fill="D9D9D9" w:themeFill="background1" w:themeFillShade="D9"/>
          </w:tcPr>
          <w:p w14:paraId="02B9FE4D" w14:textId="7132DE88" w:rsidR="0011607F" w:rsidRPr="0011607F" w:rsidRDefault="004D1566" w:rsidP="003964D6">
            <w:pPr>
              <w:rPr>
                <w:b/>
                <w:bCs/>
              </w:rPr>
            </w:pPr>
            <w:r>
              <w:rPr>
                <w:b/>
                <w:bCs/>
              </w:rPr>
              <w:t>Amount</w:t>
            </w:r>
          </w:p>
        </w:tc>
      </w:tr>
      <w:tr w:rsidR="008B6ECC" w14:paraId="72708261" w14:textId="77777777" w:rsidTr="0011607F">
        <w:tc>
          <w:tcPr>
            <w:tcW w:w="2697" w:type="dxa"/>
          </w:tcPr>
          <w:p w14:paraId="04BC0B1C" w14:textId="4C537645" w:rsidR="008B6ECC" w:rsidRDefault="008B6ECC" w:rsidP="003964D6">
            <w:r w:rsidRPr="00F5571A">
              <w:t>6/30/2025</w:t>
            </w:r>
          </w:p>
        </w:tc>
        <w:tc>
          <w:tcPr>
            <w:tcW w:w="2697" w:type="dxa"/>
          </w:tcPr>
          <w:p w14:paraId="3D02D2BE" w14:textId="4B2DD9F1" w:rsidR="008B6ECC" w:rsidRDefault="008B6ECC" w:rsidP="003964D6">
            <w:r>
              <w:t>Ava Ashendorff</w:t>
            </w:r>
          </w:p>
        </w:tc>
        <w:tc>
          <w:tcPr>
            <w:tcW w:w="2698" w:type="dxa"/>
          </w:tcPr>
          <w:p w14:paraId="305B84E3" w14:textId="7DFE7599" w:rsidR="008B6ECC" w:rsidRDefault="008B6ECC" w:rsidP="003964D6">
            <w:r w:rsidRPr="00CD185D">
              <w:t>Elise For Congress</w:t>
            </w:r>
          </w:p>
        </w:tc>
        <w:tc>
          <w:tcPr>
            <w:tcW w:w="2698" w:type="dxa"/>
          </w:tcPr>
          <w:p w14:paraId="4205C557" w14:textId="7D760F0F" w:rsidR="008B6ECC" w:rsidRDefault="008B6ECC" w:rsidP="003964D6">
            <w:r w:rsidRPr="00646894">
              <w:t xml:space="preserve"> $0.15 </w:t>
            </w:r>
          </w:p>
        </w:tc>
      </w:tr>
      <w:tr w:rsidR="008B6ECC" w14:paraId="16C9D6E3" w14:textId="77777777" w:rsidTr="0011607F">
        <w:tc>
          <w:tcPr>
            <w:tcW w:w="2697" w:type="dxa"/>
          </w:tcPr>
          <w:p w14:paraId="6146B308" w14:textId="38ED0FCE" w:rsidR="008B6ECC" w:rsidRDefault="008B6ECC" w:rsidP="003964D6">
            <w:r w:rsidRPr="00F5571A">
              <w:t>6/30/2025</w:t>
            </w:r>
          </w:p>
        </w:tc>
        <w:tc>
          <w:tcPr>
            <w:tcW w:w="2697" w:type="dxa"/>
          </w:tcPr>
          <w:p w14:paraId="704F140B" w14:textId="390ED010" w:rsidR="008B6ECC" w:rsidRDefault="008B6ECC" w:rsidP="003964D6">
            <w:r>
              <w:t>Ava Ashendorff</w:t>
            </w:r>
          </w:p>
        </w:tc>
        <w:tc>
          <w:tcPr>
            <w:tcW w:w="2698" w:type="dxa"/>
          </w:tcPr>
          <w:p w14:paraId="24C0D78B" w14:textId="5E633FDB" w:rsidR="008B6ECC" w:rsidRDefault="008B6ECC" w:rsidP="003964D6">
            <w:r w:rsidRPr="00CD185D">
              <w:t>Elise For Congress</w:t>
            </w:r>
          </w:p>
        </w:tc>
        <w:tc>
          <w:tcPr>
            <w:tcW w:w="2698" w:type="dxa"/>
          </w:tcPr>
          <w:p w14:paraId="1519B88E" w14:textId="352CAE88" w:rsidR="008B6ECC" w:rsidRDefault="008B6ECC" w:rsidP="003964D6">
            <w:r w:rsidRPr="00646894">
              <w:t xml:space="preserve"> $4.25 </w:t>
            </w:r>
          </w:p>
        </w:tc>
      </w:tr>
      <w:tr w:rsidR="008B6ECC" w14:paraId="1E764EEB" w14:textId="77777777" w:rsidTr="0011607F">
        <w:tc>
          <w:tcPr>
            <w:tcW w:w="2697" w:type="dxa"/>
          </w:tcPr>
          <w:p w14:paraId="584577E3" w14:textId="79842A66" w:rsidR="008B6ECC" w:rsidRDefault="008B6ECC" w:rsidP="003964D6">
            <w:r w:rsidRPr="00F5571A">
              <w:t>6/30/2025</w:t>
            </w:r>
          </w:p>
        </w:tc>
        <w:tc>
          <w:tcPr>
            <w:tcW w:w="2697" w:type="dxa"/>
          </w:tcPr>
          <w:p w14:paraId="7C152CDB" w14:textId="0850C3AB" w:rsidR="008B6ECC" w:rsidRDefault="008B6ECC" w:rsidP="003964D6">
            <w:r>
              <w:t>Ava Ashendorff</w:t>
            </w:r>
          </w:p>
        </w:tc>
        <w:tc>
          <w:tcPr>
            <w:tcW w:w="2698" w:type="dxa"/>
          </w:tcPr>
          <w:p w14:paraId="5366D541" w14:textId="24931015" w:rsidR="008B6ECC" w:rsidRDefault="008B6ECC" w:rsidP="003964D6">
            <w:r w:rsidRPr="00CD185D">
              <w:t>Elise For Congress</w:t>
            </w:r>
          </w:p>
        </w:tc>
        <w:tc>
          <w:tcPr>
            <w:tcW w:w="2698" w:type="dxa"/>
          </w:tcPr>
          <w:p w14:paraId="2B0FF6A8" w14:textId="0E306975" w:rsidR="008B6ECC" w:rsidRDefault="008B6ECC" w:rsidP="003964D6">
            <w:r w:rsidRPr="00646894">
              <w:t xml:space="preserve"> $1.00 </w:t>
            </w:r>
          </w:p>
        </w:tc>
      </w:tr>
      <w:tr w:rsidR="008B6ECC" w14:paraId="549287DE" w14:textId="77777777" w:rsidTr="0011607F">
        <w:tc>
          <w:tcPr>
            <w:tcW w:w="2697" w:type="dxa"/>
          </w:tcPr>
          <w:p w14:paraId="3BBE5694" w14:textId="5E5B7FB7" w:rsidR="008B6ECC" w:rsidRDefault="008B6ECC" w:rsidP="003964D6">
            <w:r w:rsidRPr="00F5571A">
              <w:t>6/30/2025</w:t>
            </w:r>
          </w:p>
        </w:tc>
        <w:tc>
          <w:tcPr>
            <w:tcW w:w="2697" w:type="dxa"/>
          </w:tcPr>
          <w:p w14:paraId="100C3101" w14:textId="1D6F2009" w:rsidR="008B6ECC" w:rsidRDefault="008B6ECC" w:rsidP="003964D6">
            <w:r>
              <w:t>Ava Ashendorff</w:t>
            </w:r>
          </w:p>
        </w:tc>
        <w:tc>
          <w:tcPr>
            <w:tcW w:w="2698" w:type="dxa"/>
          </w:tcPr>
          <w:p w14:paraId="3EC0A08C" w14:textId="06E8449C" w:rsidR="008B6ECC" w:rsidRDefault="008B6ECC" w:rsidP="003964D6">
            <w:r w:rsidRPr="00CD185D">
              <w:t>Elise For Congress</w:t>
            </w:r>
          </w:p>
        </w:tc>
        <w:tc>
          <w:tcPr>
            <w:tcW w:w="2698" w:type="dxa"/>
          </w:tcPr>
          <w:p w14:paraId="7EDBE2A3" w14:textId="724A5D01" w:rsidR="008B6ECC" w:rsidRDefault="008B6ECC" w:rsidP="003964D6">
            <w:r w:rsidRPr="00646894">
              <w:t xml:space="preserve"> $0.20 </w:t>
            </w:r>
          </w:p>
        </w:tc>
      </w:tr>
      <w:tr w:rsidR="008B6ECC" w14:paraId="33364FDF" w14:textId="77777777" w:rsidTr="0011607F">
        <w:tc>
          <w:tcPr>
            <w:tcW w:w="2697" w:type="dxa"/>
          </w:tcPr>
          <w:p w14:paraId="147324D8" w14:textId="773F88A3" w:rsidR="008B6ECC" w:rsidRDefault="008B6ECC" w:rsidP="003964D6">
            <w:r w:rsidRPr="00F5571A">
              <w:t>6/30/2025</w:t>
            </w:r>
          </w:p>
        </w:tc>
        <w:tc>
          <w:tcPr>
            <w:tcW w:w="2697" w:type="dxa"/>
          </w:tcPr>
          <w:p w14:paraId="20593A1A" w14:textId="4B2CB37D" w:rsidR="008B6ECC" w:rsidRDefault="008B6ECC" w:rsidP="003964D6">
            <w:r>
              <w:t>Ava Ashendorff</w:t>
            </w:r>
          </w:p>
        </w:tc>
        <w:tc>
          <w:tcPr>
            <w:tcW w:w="2698" w:type="dxa"/>
          </w:tcPr>
          <w:p w14:paraId="1A16C3CD" w14:textId="75B6FFF7" w:rsidR="008B6ECC" w:rsidRDefault="008B6ECC" w:rsidP="003964D6">
            <w:r w:rsidRPr="00CD185D">
              <w:t>Elise For Congress</w:t>
            </w:r>
          </w:p>
        </w:tc>
        <w:tc>
          <w:tcPr>
            <w:tcW w:w="2698" w:type="dxa"/>
          </w:tcPr>
          <w:p w14:paraId="76624678" w14:textId="29DEF5B6" w:rsidR="008B6ECC" w:rsidRDefault="008B6ECC" w:rsidP="003964D6">
            <w:r w:rsidRPr="00646894">
              <w:t xml:space="preserve"> $10.00 </w:t>
            </w:r>
          </w:p>
        </w:tc>
      </w:tr>
      <w:tr w:rsidR="008B6ECC" w14:paraId="1D80209B" w14:textId="77777777" w:rsidTr="0011607F">
        <w:tc>
          <w:tcPr>
            <w:tcW w:w="2697" w:type="dxa"/>
          </w:tcPr>
          <w:p w14:paraId="45A2F59A" w14:textId="5B69CA67" w:rsidR="008B6ECC" w:rsidRDefault="008B6ECC" w:rsidP="003964D6">
            <w:r w:rsidRPr="00F5571A">
              <w:t>6/23/2025</w:t>
            </w:r>
          </w:p>
        </w:tc>
        <w:tc>
          <w:tcPr>
            <w:tcW w:w="2697" w:type="dxa"/>
          </w:tcPr>
          <w:p w14:paraId="17B4FBC0" w14:textId="0CEEA16C" w:rsidR="008B6ECC" w:rsidRDefault="008B6ECC" w:rsidP="003964D6">
            <w:r>
              <w:t>Ava Ashendorff</w:t>
            </w:r>
          </w:p>
        </w:tc>
        <w:tc>
          <w:tcPr>
            <w:tcW w:w="2698" w:type="dxa"/>
          </w:tcPr>
          <w:p w14:paraId="152AB052" w14:textId="2D74B68A" w:rsidR="008B6ECC" w:rsidRDefault="008B6ECC" w:rsidP="003964D6">
            <w:r w:rsidRPr="00CD185D">
              <w:t>Elise For Congress</w:t>
            </w:r>
          </w:p>
        </w:tc>
        <w:tc>
          <w:tcPr>
            <w:tcW w:w="2698" w:type="dxa"/>
          </w:tcPr>
          <w:p w14:paraId="21BAFCC7" w14:textId="698514D1" w:rsidR="008B6ECC" w:rsidRDefault="008B6ECC" w:rsidP="003964D6">
            <w:r w:rsidRPr="00646894">
              <w:t xml:space="preserve"> $0.05 </w:t>
            </w:r>
          </w:p>
        </w:tc>
      </w:tr>
      <w:tr w:rsidR="008B6ECC" w14:paraId="51FC9399" w14:textId="77777777" w:rsidTr="0011607F">
        <w:tc>
          <w:tcPr>
            <w:tcW w:w="2697" w:type="dxa"/>
          </w:tcPr>
          <w:p w14:paraId="576FAAA1" w14:textId="0486AE8F" w:rsidR="008B6ECC" w:rsidRDefault="008B6ECC" w:rsidP="003964D6">
            <w:r w:rsidRPr="00F5571A">
              <w:t>6/16/2025</w:t>
            </w:r>
          </w:p>
        </w:tc>
        <w:tc>
          <w:tcPr>
            <w:tcW w:w="2697" w:type="dxa"/>
          </w:tcPr>
          <w:p w14:paraId="71F1D7E6" w14:textId="39B36C00" w:rsidR="008B6ECC" w:rsidRDefault="008B6ECC" w:rsidP="003964D6">
            <w:r>
              <w:t>Ava Ashendorff</w:t>
            </w:r>
          </w:p>
        </w:tc>
        <w:tc>
          <w:tcPr>
            <w:tcW w:w="2698" w:type="dxa"/>
          </w:tcPr>
          <w:p w14:paraId="65F48498" w14:textId="146B3EA4" w:rsidR="008B6ECC" w:rsidRDefault="008B6ECC" w:rsidP="003964D6">
            <w:r w:rsidRPr="00CD185D">
              <w:t>Elise For Congress</w:t>
            </w:r>
          </w:p>
        </w:tc>
        <w:tc>
          <w:tcPr>
            <w:tcW w:w="2698" w:type="dxa"/>
          </w:tcPr>
          <w:p w14:paraId="708FA6BD" w14:textId="317C7DA1" w:rsidR="008B6ECC" w:rsidRDefault="008B6ECC" w:rsidP="003964D6">
            <w:r w:rsidRPr="00646894">
              <w:t xml:space="preserve"> $5.00 </w:t>
            </w:r>
          </w:p>
        </w:tc>
      </w:tr>
      <w:tr w:rsidR="008B6ECC" w14:paraId="3C2299E7" w14:textId="77777777" w:rsidTr="0011607F">
        <w:tc>
          <w:tcPr>
            <w:tcW w:w="2697" w:type="dxa"/>
          </w:tcPr>
          <w:p w14:paraId="61B746FF" w14:textId="3DE34EF5" w:rsidR="008B6ECC" w:rsidRDefault="008B6ECC" w:rsidP="003964D6">
            <w:r w:rsidRPr="00F5571A">
              <w:t>6/9/2025</w:t>
            </w:r>
          </w:p>
        </w:tc>
        <w:tc>
          <w:tcPr>
            <w:tcW w:w="2697" w:type="dxa"/>
          </w:tcPr>
          <w:p w14:paraId="4F2B8C7D" w14:textId="33430595" w:rsidR="008B6ECC" w:rsidRDefault="008B6ECC" w:rsidP="003964D6">
            <w:r>
              <w:t>Ava Ashendorff</w:t>
            </w:r>
          </w:p>
        </w:tc>
        <w:tc>
          <w:tcPr>
            <w:tcW w:w="2698" w:type="dxa"/>
          </w:tcPr>
          <w:p w14:paraId="54B967CF" w14:textId="7A47FF49" w:rsidR="008B6ECC" w:rsidRDefault="008B6ECC" w:rsidP="003964D6">
            <w:r w:rsidRPr="00CD185D">
              <w:t>Elise For Congress</w:t>
            </w:r>
          </w:p>
        </w:tc>
        <w:tc>
          <w:tcPr>
            <w:tcW w:w="2698" w:type="dxa"/>
          </w:tcPr>
          <w:p w14:paraId="67D04637" w14:textId="0FEC4BF4" w:rsidR="008B6ECC" w:rsidRDefault="008B6ECC" w:rsidP="003964D6">
            <w:r w:rsidRPr="00646894">
              <w:t xml:space="preserve"> $10.00 </w:t>
            </w:r>
          </w:p>
        </w:tc>
      </w:tr>
      <w:tr w:rsidR="008B6ECC" w14:paraId="75621B58" w14:textId="77777777" w:rsidTr="0011607F">
        <w:tc>
          <w:tcPr>
            <w:tcW w:w="2697" w:type="dxa"/>
          </w:tcPr>
          <w:p w14:paraId="1676F84E" w14:textId="5458F0E2" w:rsidR="008B6ECC" w:rsidRDefault="008B6ECC" w:rsidP="003964D6">
            <w:r w:rsidRPr="00F5571A">
              <w:t>6/2/2025</w:t>
            </w:r>
          </w:p>
        </w:tc>
        <w:tc>
          <w:tcPr>
            <w:tcW w:w="2697" w:type="dxa"/>
          </w:tcPr>
          <w:p w14:paraId="6D208374" w14:textId="2D39E6D8" w:rsidR="008B6ECC" w:rsidRDefault="008B6ECC" w:rsidP="003964D6">
            <w:r>
              <w:t>Ava Ashendorff</w:t>
            </w:r>
          </w:p>
        </w:tc>
        <w:tc>
          <w:tcPr>
            <w:tcW w:w="2698" w:type="dxa"/>
          </w:tcPr>
          <w:p w14:paraId="135FDF0C" w14:textId="69848620" w:rsidR="008B6ECC" w:rsidRDefault="008B6ECC" w:rsidP="003964D6">
            <w:r w:rsidRPr="00CD185D">
              <w:t>Elise For Congress</w:t>
            </w:r>
          </w:p>
        </w:tc>
        <w:tc>
          <w:tcPr>
            <w:tcW w:w="2698" w:type="dxa"/>
          </w:tcPr>
          <w:p w14:paraId="5FFC8408" w14:textId="772A8789" w:rsidR="008B6ECC" w:rsidRDefault="008B6ECC" w:rsidP="003964D6">
            <w:r w:rsidRPr="00646894">
              <w:t xml:space="preserve"> $4.25 </w:t>
            </w:r>
          </w:p>
        </w:tc>
      </w:tr>
      <w:tr w:rsidR="008B6ECC" w14:paraId="6B9001D1" w14:textId="77777777" w:rsidTr="0011607F">
        <w:tc>
          <w:tcPr>
            <w:tcW w:w="2697" w:type="dxa"/>
          </w:tcPr>
          <w:p w14:paraId="4FBFE326" w14:textId="731DECCF" w:rsidR="008B6ECC" w:rsidRDefault="008B6ECC" w:rsidP="003964D6">
            <w:r w:rsidRPr="00F5571A">
              <w:t>6/2/2025</w:t>
            </w:r>
          </w:p>
        </w:tc>
        <w:tc>
          <w:tcPr>
            <w:tcW w:w="2697" w:type="dxa"/>
          </w:tcPr>
          <w:p w14:paraId="0F79FD1A" w14:textId="2159AB69" w:rsidR="008B6ECC" w:rsidRDefault="008B6ECC" w:rsidP="003964D6">
            <w:r>
              <w:t>Ava Ashendorff</w:t>
            </w:r>
          </w:p>
        </w:tc>
        <w:tc>
          <w:tcPr>
            <w:tcW w:w="2698" w:type="dxa"/>
          </w:tcPr>
          <w:p w14:paraId="55EF8F2F" w14:textId="3E563079" w:rsidR="008B6ECC" w:rsidRDefault="008B6ECC" w:rsidP="003964D6">
            <w:r w:rsidRPr="00CD185D">
              <w:t>Elise For Congress</w:t>
            </w:r>
          </w:p>
        </w:tc>
        <w:tc>
          <w:tcPr>
            <w:tcW w:w="2698" w:type="dxa"/>
          </w:tcPr>
          <w:p w14:paraId="6254D584" w14:textId="359E7FF1" w:rsidR="008B6ECC" w:rsidRDefault="008B6ECC" w:rsidP="003964D6">
            <w:r w:rsidRPr="00646894">
              <w:t xml:space="preserve"> $10.00 </w:t>
            </w:r>
          </w:p>
        </w:tc>
      </w:tr>
      <w:tr w:rsidR="008B6ECC" w14:paraId="7AD0895B" w14:textId="77777777" w:rsidTr="0011607F">
        <w:tc>
          <w:tcPr>
            <w:tcW w:w="2697" w:type="dxa"/>
          </w:tcPr>
          <w:p w14:paraId="0EA2991A" w14:textId="5E12B1D1" w:rsidR="008B6ECC" w:rsidRDefault="008B6ECC" w:rsidP="003964D6">
            <w:r w:rsidRPr="00F5571A">
              <w:t>5/27/2025</w:t>
            </w:r>
          </w:p>
        </w:tc>
        <w:tc>
          <w:tcPr>
            <w:tcW w:w="2697" w:type="dxa"/>
          </w:tcPr>
          <w:p w14:paraId="0ED83CC3" w14:textId="0811A4CE" w:rsidR="008B6ECC" w:rsidRDefault="008B6ECC" w:rsidP="003964D6">
            <w:r>
              <w:t>Ava Ashendorff</w:t>
            </w:r>
          </w:p>
        </w:tc>
        <w:tc>
          <w:tcPr>
            <w:tcW w:w="2698" w:type="dxa"/>
          </w:tcPr>
          <w:p w14:paraId="189FAECD" w14:textId="7193A53C" w:rsidR="008B6ECC" w:rsidRDefault="008B6ECC" w:rsidP="003964D6">
            <w:r w:rsidRPr="00CD185D">
              <w:t>Elise For Congress</w:t>
            </w:r>
          </w:p>
        </w:tc>
        <w:tc>
          <w:tcPr>
            <w:tcW w:w="2698" w:type="dxa"/>
          </w:tcPr>
          <w:p w14:paraId="4101BD86" w14:textId="1C9F0D0E" w:rsidR="008B6ECC" w:rsidRDefault="008B6ECC" w:rsidP="003964D6">
            <w:r w:rsidRPr="00646894">
              <w:t xml:space="preserve"> $0.15 </w:t>
            </w:r>
          </w:p>
        </w:tc>
      </w:tr>
      <w:tr w:rsidR="008B6ECC" w14:paraId="10F0D206" w14:textId="77777777" w:rsidTr="0011607F">
        <w:tc>
          <w:tcPr>
            <w:tcW w:w="2697" w:type="dxa"/>
          </w:tcPr>
          <w:p w14:paraId="2D32536F" w14:textId="0E3C7911" w:rsidR="008B6ECC" w:rsidRDefault="008B6ECC" w:rsidP="003964D6">
            <w:r w:rsidRPr="00F5571A">
              <w:t>5/19/2025</w:t>
            </w:r>
          </w:p>
        </w:tc>
        <w:tc>
          <w:tcPr>
            <w:tcW w:w="2697" w:type="dxa"/>
          </w:tcPr>
          <w:p w14:paraId="7EB78809" w14:textId="27EC1528" w:rsidR="008B6ECC" w:rsidRDefault="008B6ECC" w:rsidP="003964D6">
            <w:r>
              <w:t>Ava Ashendorff</w:t>
            </w:r>
          </w:p>
        </w:tc>
        <w:tc>
          <w:tcPr>
            <w:tcW w:w="2698" w:type="dxa"/>
          </w:tcPr>
          <w:p w14:paraId="61EAC2BE" w14:textId="7EA6C2E1" w:rsidR="008B6ECC" w:rsidRDefault="008B6ECC" w:rsidP="003964D6">
            <w:r w:rsidRPr="00CD185D">
              <w:t>Elise For Congress</w:t>
            </w:r>
          </w:p>
        </w:tc>
        <w:tc>
          <w:tcPr>
            <w:tcW w:w="2698" w:type="dxa"/>
          </w:tcPr>
          <w:p w14:paraId="063DEE6F" w14:textId="1CC49706" w:rsidR="008B6ECC" w:rsidRDefault="008B6ECC" w:rsidP="003964D6">
            <w:r w:rsidRPr="00646894">
              <w:t xml:space="preserve"> $0.05 </w:t>
            </w:r>
          </w:p>
        </w:tc>
      </w:tr>
      <w:tr w:rsidR="008B6ECC" w14:paraId="70E35765" w14:textId="77777777" w:rsidTr="0011607F">
        <w:tc>
          <w:tcPr>
            <w:tcW w:w="2697" w:type="dxa"/>
          </w:tcPr>
          <w:p w14:paraId="01B5DE6A" w14:textId="40FD485C" w:rsidR="008B6ECC" w:rsidRDefault="008B6ECC" w:rsidP="003964D6">
            <w:r w:rsidRPr="00F5571A">
              <w:t>5/19/2025</w:t>
            </w:r>
          </w:p>
        </w:tc>
        <w:tc>
          <w:tcPr>
            <w:tcW w:w="2697" w:type="dxa"/>
          </w:tcPr>
          <w:p w14:paraId="39223EC2" w14:textId="26F45A5A" w:rsidR="008B6ECC" w:rsidRDefault="008B6ECC" w:rsidP="003964D6">
            <w:r>
              <w:t>Ava Ashendorff</w:t>
            </w:r>
          </w:p>
        </w:tc>
        <w:tc>
          <w:tcPr>
            <w:tcW w:w="2698" w:type="dxa"/>
          </w:tcPr>
          <w:p w14:paraId="71CE5F6F" w14:textId="34FD6D93" w:rsidR="008B6ECC" w:rsidRDefault="008B6ECC" w:rsidP="003964D6">
            <w:r w:rsidRPr="00CD185D">
              <w:t>Elise For Congress</w:t>
            </w:r>
          </w:p>
        </w:tc>
        <w:tc>
          <w:tcPr>
            <w:tcW w:w="2698" w:type="dxa"/>
          </w:tcPr>
          <w:p w14:paraId="153016B2" w14:textId="3CE278DA" w:rsidR="008B6ECC" w:rsidRDefault="008B6ECC" w:rsidP="003964D6">
            <w:r w:rsidRPr="00646894">
              <w:t xml:space="preserve"> $5.00 </w:t>
            </w:r>
          </w:p>
        </w:tc>
      </w:tr>
      <w:tr w:rsidR="008B6ECC" w14:paraId="05811239" w14:textId="77777777" w:rsidTr="0011607F">
        <w:tc>
          <w:tcPr>
            <w:tcW w:w="2697" w:type="dxa"/>
          </w:tcPr>
          <w:p w14:paraId="5C9CA863" w14:textId="4FCDBA54" w:rsidR="008B6ECC" w:rsidRDefault="008B6ECC" w:rsidP="003964D6">
            <w:r w:rsidRPr="00F5571A">
              <w:t>5/12/2025</w:t>
            </w:r>
          </w:p>
        </w:tc>
        <w:tc>
          <w:tcPr>
            <w:tcW w:w="2697" w:type="dxa"/>
          </w:tcPr>
          <w:p w14:paraId="00F4D0FC" w14:textId="073AF8BA" w:rsidR="008B6ECC" w:rsidRDefault="008B6ECC" w:rsidP="003964D6">
            <w:r>
              <w:t>Ava Ashendorff</w:t>
            </w:r>
          </w:p>
        </w:tc>
        <w:tc>
          <w:tcPr>
            <w:tcW w:w="2698" w:type="dxa"/>
          </w:tcPr>
          <w:p w14:paraId="4B02000E" w14:textId="2987A61F" w:rsidR="008B6ECC" w:rsidRDefault="008B6ECC" w:rsidP="003964D6">
            <w:r w:rsidRPr="00CD185D">
              <w:t>Elise For Congress</w:t>
            </w:r>
          </w:p>
        </w:tc>
        <w:tc>
          <w:tcPr>
            <w:tcW w:w="2698" w:type="dxa"/>
          </w:tcPr>
          <w:p w14:paraId="26C8EEE2" w14:textId="57431B76" w:rsidR="008B6ECC" w:rsidRDefault="008B6ECC" w:rsidP="003964D6">
            <w:r w:rsidRPr="00646894">
              <w:t xml:space="preserve"> $10.00 </w:t>
            </w:r>
          </w:p>
        </w:tc>
      </w:tr>
      <w:tr w:rsidR="008B6ECC" w14:paraId="1AB1C5BD" w14:textId="77777777" w:rsidTr="0011607F">
        <w:tc>
          <w:tcPr>
            <w:tcW w:w="2697" w:type="dxa"/>
          </w:tcPr>
          <w:p w14:paraId="43A4B813" w14:textId="2271F83E" w:rsidR="008B6ECC" w:rsidRDefault="008B6ECC" w:rsidP="003964D6">
            <w:r w:rsidRPr="00F5571A">
              <w:t>5/1/2025</w:t>
            </w:r>
          </w:p>
        </w:tc>
        <w:tc>
          <w:tcPr>
            <w:tcW w:w="2697" w:type="dxa"/>
          </w:tcPr>
          <w:p w14:paraId="2136808E" w14:textId="7C64BCBA" w:rsidR="008B6ECC" w:rsidRDefault="008B6ECC" w:rsidP="003964D6">
            <w:r>
              <w:t>Ava Ashendorff</w:t>
            </w:r>
          </w:p>
        </w:tc>
        <w:tc>
          <w:tcPr>
            <w:tcW w:w="2698" w:type="dxa"/>
          </w:tcPr>
          <w:p w14:paraId="42EE7E49" w14:textId="238BF92C" w:rsidR="008B6ECC" w:rsidRDefault="008B6ECC" w:rsidP="003964D6">
            <w:r w:rsidRPr="00CD185D">
              <w:t>Elise For Congress</w:t>
            </w:r>
          </w:p>
        </w:tc>
        <w:tc>
          <w:tcPr>
            <w:tcW w:w="2698" w:type="dxa"/>
          </w:tcPr>
          <w:p w14:paraId="526F80EC" w14:textId="448156A8" w:rsidR="008B6ECC" w:rsidRDefault="008B6ECC" w:rsidP="003964D6">
            <w:r w:rsidRPr="00646894">
              <w:t xml:space="preserve"> $100.00 </w:t>
            </w:r>
          </w:p>
        </w:tc>
      </w:tr>
      <w:tr w:rsidR="008B6ECC" w14:paraId="231C416A" w14:textId="77777777" w:rsidTr="0011607F">
        <w:tc>
          <w:tcPr>
            <w:tcW w:w="2697" w:type="dxa"/>
          </w:tcPr>
          <w:p w14:paraId="30FB9BA2" w14:textId="094D2031" w:rsidR="008B6ECC" w:rsidRDefault="008B6ECC" w:rsidP="003964D6">
            <w:r w:rsidRPr="00F5571A">
              <w:t>4/28/2025</w:t>
            </w:r>
          </w:p>
        </w:tc>
        <w:tc>
          <w:tcPr>
            <w:tcW w:w="2697" w:type="dxa"/>
          </w:tcPr>
          <w:p w14:paraId="3F8E63A1" w14:textId="3FA91E83" w:rsidR="008B6ECC" w:rsidRDefault="008B6ECC" w:rsidP="003964D6">
            <w:r>
              <w:t>Ava Ashendorff</w:t>
            </w:r>
          </w:p>
        </w:tc>
        <w:tc>
          <w:tcPr>
            <w:tcW w:w="2698" w:type="dxa"/>
          </w:tcPr>
          <w:p w14:paraId="5490DFCB" w14:textId="57E99EEA" w:rsidR="008B6ECC" w:rsidRDefault="008B6ECC" w:rsidP="003964D6">
            <w:r w:rsidRPr="00CD185D">
              <w:t>Elise For Congress</w:t>
            </w:r>
          </w:p>
        </w:tc>
        <w:tc>
          <w:tcPr>
            <w:tcW w:w="2698" w:type="dxa"/>
          </w:tcPr>
          <w:p w14:paraId="54E65373" w14:textId="30E64E3D" w:rsidR="008B6ECC" w:rsidRDefault="008B6ECC" w:rsidP="003964D6">
            <w:r w:rsidRPr="00646894">
              <w:t xml:space="preserve"> $0.05 </w:t>
            </w:r>
          </w:p>
        </w:tc>
      </w:tr>
      <w:tr w:rsidR="008B6ECC" w14:paraId="05F8D54B" w14:textId="77777777" w:rsidTr="0011607F">
        <w:tc>
          <w:tcPr>
            <w:tcW w:w="2697" w:type="dxa"/>
          </w:tcPr>
          <w:p w14:paraId="0E0642CC" w14:textId="6ED8BE15" w:rsidR="008B6ECC" w:rsidRDefault="008B6ECC" w:rsidP="003964D6">
            <w:r w:rsidRPr="00F5571A">
              <w:t>4/28/2025</w:t>
            </w:r>
          </w:p>
        </w:tc>
        <w:tc>
          <w:tcPr>
            <w:tcW w:w="2697" w:type="dxa"/>
          </w:tcPr>
          <w:p w14:paraId="213D43EF" w14:textId="560453A4" w:rsidR="008B6ECC" w:rsidRDefault="008B6ECC" w:rsidP="003964D6">
            <w:r>
              <w:t>Ava Ashendorff</w:t>
            </w:r>
          </w:p>
        </w:tc>
        <w:tc>
          <w:tcPr>
            <w:tcW w:w="2698" w:type="dxa"/>
          </w:tcPr>
          <w:p w14:paraId="4663E7AA" w14:textId="7ABAA29F" w:rsidR="008B6ECC" w:rsidRDefault="008B6ECC" w:rsidP="003964D6">
            <w:r w:rsidRPr="00CD185D">
              <w:t>Elise For Congress</w:t>
            </w:r>
          </w:p>
        </w:tc>
        <w:tc>
          <w:tcPr>
            <w:tcW w:w="2698" w:type="dxa"/>
          </w:tcPr>
          <w:p w14:paraId="01BB354F" w14:textId="0E544085" w:rsidR="008B6ECC" w:rsidRDefault="008B6ECC" w:rsidP="003964D6">
            <w:r w:rsidRPr="00646894">
              <w:t xml:space="preserve"> $4.25 </w:t>
            </w:r>
          </w:p>
        </w:tc>
      </w:tr>
      <w:tr w:rsidR="008B6ECC" w14:paraId="48289E8D" w14:textId="77777777" w:rsidTr="0011607F">
        <w:tc>
          <w:tcPr>
            <w:tcW w:w="2697" w:type="dxa"/>
          </w:tcPr>
          <w:p w14:paraId="361B5D90" w14:textId="0C011402" w:rsidR="008B6ECC" w:rsidRDefault="008B6ECC" w:rsidP="003964D6">
            <w:r w:rsidRPr="00F5571A">
              <w:t>4/28/2025</w:t>
            </w:r>
          </w:p>
        </w:tc>
        <w:tc>
          <w:tcPr>
            <w:tcW w:w="2697" w:type="dxa"/>
          </w:tcPr>
          <w:p w14:paraId="52E13A70" w14:textId="7F09A26D" w:rsidR="008B6ECC" w:rsidRDefault="008B6ECC" w:rsidP="003964D6">
            <w:r>
              <w:t>Ava Ashendorff</w:t>
            </w:r>
          </w:p>
        </w:tc>
        <w:tc>
          <w:tcPr>
            <w:tcW w:w="2698" w:type="dxa"/>
          </w:tcPr>
          <w:p w14:paraId="258BC324" w14:textId="71AEBDFE" w:rsidR="008B6ECC" w:rsidRDefault="008B6ECC" w:rsidP="003964D6">
            <w:r w:rsidRPr="00CD185D">
              <w:t>Elise For Congress</w:t>
            </w:r>
          </w:p>
        </w:tc>
        <w:tc>
          <w:tcPr>
            <w:tcW w:w="2698" w:type="dxa"/>
          </w:tcPr>
          <w:p w14:paraId="7DC9F77E" w14:textId="513BF74C" w:rsidR="008B6ECC" w:rsidRDefault="008B6ECC" w:rsidP="003964D6">
            <w:r w:rsidRPr="00646894">
              <w:t xml:space="preserve"> $10.00 </w:t>
            </w:r>
          </w:p>
        </w:tc>
      </w:tr>
      <w:tr w:rsidR="008B6ECC" w14:paraId="1A8C5D7D" w14:textId="77777777" w:rsidTr="0011607F">
        <w:tc>
          <w:tcPr>
            <w:tcW w:w="2697" w:type="dxa"/>
          </w:tcPr>
          <w:p w14:paraId="595751C6" w14:textId="20694541" w:rsidR="008B6ECC" w:rsidRDefault="008B6ECC" w:rsidP="003964D6">
            <w:r w:rsidRPr="00F5571A">
              <w:t>4/14/2025</w:t>
            </w:r>
          </w:p>
        </w:tc>
        <w:tc>
          <w:tcPr>
            <w:tcW w:w="2697" w:type="dxa"/>
          </w:tcPr>
          <w:p w14:paraId="05E90EDF" w14:textId="2FA9265C" w:rsidR="008B6ECC" w:rsidRDefault="008B6ECC" w:rsidP="003964D6">
            <w:r>
              <w:t>Ava Ashendorff</w:t>
            </w:r>
          </w:p>
        </w:tc>
        <w:tc>
          <w:tcPr>
            <w:tcW w:w="2698" w:type="dxa"/>
          </w:tcPr>
          <w:p w14:paraId="58EC30BD" w14:textId="58206B22" w:rsidR="008B6ECC" w:rsidRDefault="008B6ECC" w:rsidP="003964D6">
            <w:r w:rsidRPr="00CD185D">
              <w:t>Elise For Congress</w:t>
            </w:r>
          </w:p>
        </w:tc>
        <w:tc>
          <w:tcPr>
            <w:tcW w:w="2698" w:type="dxa"/>
          </w:tcPr>
          <w:p w14:paraId="7816B78C" w14:textId="048AF54E" w:rsidR="008B6ECC" w:rsidRDefault="008B6ECC" w:rsidP="003964D6">
            <w:r w:rsidRPr="00646894">
              <w:t xml:space="preserve"> $5.00 </w:t>
            </w:r>
          </w:p>
        </w:tc>
      </w:tr>
      <w:tr w:rsidR="008B6ECC" w14:paraId="2A96FFBF" w14:textId="77777777" w:rsidTr="0011607F">
        <w:tc>
          <w:tcPr>
            <w:tcW w:w="2697" w:type="dxa"/>
          </w:tcPr>
          <w:p w14:paraId="15EB3FFB" w14:textId="01928EC2" w:rsidR="008B6ECC" w:rsidRDefault="008B6ECC" w:rsidP="003964D6">
            <w:r w:rsidRPr="00F5571A">
              <w:t>4/14/2025</w:t>
            </w:r>
          </w:p>
        </w:tc>
        <w:tc>
          <w:tcPr>
            <w:tcW w:w="2697" w:type="dxa"/>
          </w:tcPr>
          <w:p w14:paraId="7D02432B" w14:textId="07316D85" w:rsidR="008B6ECC" w:rsidRDefault="008B6ECC" w:rsidP="003964D6">
            <w:r>
              <w:t>Ava Ashendorff</w:t>
            </w:r>
          </w:p>
        </w:tc>
        <w:tc>
          <w:tcPr>
            <w:tcW w:w="2698" w:type="dxa"/>
          </w:tcPr>
          <w:p w14:paraId="5AD7B14B" w14:textId="1017B50E" w:rsidR="008B6ECC" w:rsidRDefault="008B6ECC" w:rsidP="003964D6">
            <w:r w:rsidRPr="00CD185D">
              <w:t>Elise For Congress</w:t>
            </w:r>
          </w:p>
        </w:tc>
        <w:tc>
          <w:tcPr>
            <w:tcW w:w="2698" w:type="dxa"/>
          </w:tcPr>
          <w:p w14:paraId="1FB98102" w14:textId="61F16AE1" w:rsidR="008B6ECC" w:rsidRDefault="008B6ECC" w:rsidP="003964D6">
            <w:r w:rsidRPr="00646894">
              <w:t xml:space="preserve"> $25.00 </w:t>
            </w:r>
          </w:p>
        </w:tc>
      </w:tr>
      <w:tr w:rsidR="008B6ECC" w14:paraId="5F843DCB" w14:textId="77777777" w:rsidTr="0011607F">
        <w:tc>
          <w:tcPr>
            <w:tcW w:w="2697" w:type="dxa"/>
          </w:tcPr>
          <w:p w14:paraId="7DDE09F1" w14:textId="6E7B482B" w:rsidR="008B6ECC" w:rsidRDefault="008B6ECC" w:rsidP="003964D6">
            <w:r w:rsidRPr="00F5571A">
              <w:t>4/14/2025</w:t>
            </w:r>
          </w:p>
        </w:tc>
        <w:tc>
          <w:tcPr>
            <w:tcW w:w="2697" w:type="dxa"/>
          </w:tcPr>
          <w:p w14:paraId="4A304E4C" w14:textId="0E432F7B" w:rsidR="008B6ECC" w:rsidRDefault="008B6ECC" w:rsidP="003964D6">
            <w:r>
              <w:t>Ava Ashendorff</w:t>
            </w:r>
          </w:p>
        </w:tc>
        <w:tc>
          <w:tcPr>
            <w:tcW w:w="2698" w:type="dxa"/>
          </w:tcPr>
          <w:p w14:paraId="3A389B3E" w14:textId="4EEEEBA8" w:rsidR="008B6ECC" w:rsidRDefault="008B6ECC" w:rsidP="003964D6">
            <w:r w:rsidRPr="00CD185D">
              <w:t>Elise For Congress</w:t>
            </w:r>
          </w:p>
        </w:tc>
        <w:tc>
          <w:tcPr>
            <w:tcW w:w="2698" w:type="dxa"/>
          </w:tcPr>
          <w:p w14:paraId="28A86700" w14:textId="059E26C3" w:rsidR="008B6ECC" w:rsidRDefault="008B6ECC" w:rsidP="003964D6">
            <w:r w:rsidRPr="00646894">
              <w:t xml:space="preserve"> $10.00 </w:t>
            </w:r>
          </w:p>
        </w:tc>
      </w:tr>
      <w:tr w:rsidR="008B6ECC" w14:paraId="27396CBC" w14:textId="77777777" w:rsidTr="0011607F">
        <w:tc>
          <w:tcPr>
            <w:tcW w:w="2697" w:type="dxa"/>
          </w:tcPr>
          <w:p w14:paraId="6F4389EE" w14:textId="0A8C9376" w:rsidR="008B6ECC" w:rsidRDefault="008B6ECC" w:rsidP="003964D6">
            <w:r w:rsidRPr="00F5571A">
              <w:lastRenderedPageBreak/>
              <w:t>3/24/2025</w:t>
            </w:r>
          </w:p>
        </w:tc>
        <w:tc>
          <w:tcPr>
            <w:tcW w:w="2697" w:type="dxa"/>
          </w:tcPr>
          <w:p w14:paraId="0D0F72F7" w14:textId="428142F2" w:rsidR="008B6ECC" w:rsidRDefault="008B6ECC" w:rsidP="003964D6">
            <w:r>
              <w:t>Ava Ashendorff</w:t>
            </w:r>
          </w:p>
        </w:tc>
        <w:tc>
          <w:tcPr>
            <w:tcW w:w="2698" w:type="dxa"/>
          </w:tcPr>
          <w:p w14:paraId="24BA18D1" w14:textId="3B75FA67" w:rsidR="008B6ECC" w:rsidRDefault="008B6ECC" w:rsidP="003964D6">
            <w:r w:rsidRPr="00CD185D">
              <w:t>E-</w:t>
            </w:r>
            <w:r>
              <w:t>PAC</w:t>
            </w:r>
          </w:p>
        </w:tc>
        <w:tc>
          <w:tcPr>
            <w:tcW w:w="2698" w:type="dxa"/>
          </w:tcPr>
          <w:p w14:paraId="1256CE6A" w14:textId="1F41C555" w:rsidR="008B6ECC" w:rsidRDefault="008B6ECC" w:rsidP="003964D6">
            <w:r w:rsidRPr="00646894">
              <w:t xml:space="preserve"> $0.05 </w:t>
            </w:r>
          </w:p>
        </w:tc>
      </w:tr>
      <w:tr w:rsidR="008B6ECC" w14:paraId="0E189A5F" w14:textId="77777777" w:rsidTr="0011607F">
        <w:tc>
          <w:tcPr>
            <w:tcW w:w="2697" w:type="dxa"/>
          </w:tcPr>
          <w:p w14:paraId="610D32EC" w14:textId="4E01BBDB" w:rsidR="008B6ECC" w:rsidRDefault="008B6ECC" w:rsidP="003964D6">
            <w:r w:rsidRPr="00F5571A">
              <w:t>3/17/2025</w:t>
            </w:r>
          </w:p>
        </w:tc>
        <w:tc>
          <w:tcPr>
            <w:tcW w:w="2697" w:type="dxa"/>
          </w:tcPr>
          <w:p w14:paraId="526784A4" w14:textId="73F21FC4" w:rsidR="008B6ECC" w:rsidRDefault="008B6ECC" w:rsidP="003964D6">
            <w:r>
              <w:t>Ava Ashendorff</w:t>
            </w:r>
          </w:p>
        </w:tc>
        <w:tc>
          <w:tcPr>
            <w:tcW w:w="2698" w:type="dxa"/>
          </w:tcPr>
          <w:p w14:paraId="6858598C" w14:textId="774F5A2C" w:rsidR="008B6ECC" w:rsidRDefault="008B6ECC" w:rsidP="003964D6">
            <w:r w:rsidRPr="00CD185D">
              <w:t>E-</w:t>
            </w:r>
            <w:r>
              <w:t>PAC</w:t>
            </w:r>
          </w:p>
        </w:tc>
        <w:tc>
          <w:tcPr>
            <w:tcW w:w="2698" w:type="dxa"/>
          </w:tcPr>
          <w:p w14:paraId="20704520" w14:textId="393C1416" w:rsidR="008B6ECC" w:rsidRDefault="008B6ECC" w:rsidP="003964D6">
            <w:r w:rsidRPr="00646894">
              <w:t xml:space="preserve"> $4.75 </w:t>
            </w:r>
          </w:p>
        </w:tc>
      </w:tr>
      <w:tr w:rsidR="008B6ECC" w14:paraId="3E524342" w14:textId="77777777" w:rsidTr="0011607F">
        <w:tc>
          <w:tcPr>
            <w:tcW w:w="2697" w:type="dxa"/>
          </w:tcPr>
          <w:p w14:paraId="60E6D566" w14:textId="33909DEC" w:rsidR="008B6ECC" w:rsidRDefault="008B6ECC" w:rsidP="003964D6">
            <w:r w:rsidRPr="00F5571A">
              <w:t>3/10/2025</w:t>
            </w:r>
          </w:p>
        </w:tc>
        <w:tc>
          <w:tcPr>
            <w:tcW w:w="2697" w:type="dxa"/>
          </w:tcPr>
          <w:p w14:paraId="12958E50" w14:textId="2AB9AAF3" w:rsidR="008B6ECC" w:rsidRDefault="008B6ECC" w:rsidP="003964D6">
            <w:r>
              <w:t>Ava Ashendorff</w:t>
            </w:r>
          </w:p>
        </w:tc>
        <w:tc>
          <w:tcPr>
            <w:tcW w:w="2698" w:type="dxa"/>
          </w:tcPr>
          <w:p w14:paraId="0E8147E4" w14:textId="3E68B477" w:rsidR="008B6ECC" w:rsidRDefault="008B6ECC" w:rsidP="003964D6">
            <w:r w:rsidRPr="00CD185D">
              <w:t>E-</w:t>
            </w:r>
            <w:r>
              <w:t>PAC</w:t>
            </w:r>
          </w:p>
        </w:tc>
        <w:tc>
          <w:tcPr>
            <w:tcW w:w="2698" w:type="dxa"/>
          </w:tcPr>
          <w:p w14:paraId="10AFAB7B" w14:textId="50DB7166" w:rsidR="008B6ECC" w:rsidRDefault="008B6ECC" w:rsidP="003964D6">
            <w:r w:rsidRPr="00646894">
              <w:t xml:space="preserve"> $9.50 </w:t>
            </w:r>
          </w:p>
        </w:tc>
      </w:tr>
      <w:tr w:rsidR="008B6ECC" w14:paraId="03B2FF1B" w14:textId="77777777" w:rsidTr="0011607F">
        <w:tc>
          <w:tcPr>
            <w:tcW w:w="2697" w:type="dxa"/>
          </w:tcPr>
          <w:p w14:paraId="74EB0FF1" w14:textId="4E0726A6" w:rsidR="008B6ECC" w:rsidRDefault="008B6ECC" w:rsidP="003964D6">
            <w:r w:rsidRPr="00F5571A">
              <w:t>2/24/2025</w:t>
            </w:r>
          </w:p>
        </w:tc>
        <w:tc>
          <w:tcPr>
            <w:tcW w:w="2697" w:type="dxa"/>
          </w:tcPr>
          <w:p w14:paraId="78CF9000" w14:textId="2FDFF2C9" w:rsidR="008B6ECC" w:rsidRDefault="008B6ECC" w:rsidP="003964D6">
            <w:r>
              <w:t>Ava Ashendorff</w:t>
            </w:r>
          </w:p>
        </w:tc>
        <w:tc>
          <w:tcPr>
            <w:tcW w:w="2698" w:type="dxa"/>
          </w:tcPr>
          <w:p w14:paraId="4DD44F27" w14:textId="19C1A850" w:rsidR="008B6ECC" w:rsidRDefault="008B6ECC" w:rsidP="003964D6">
            <w:r w:rsidRPr="00CD185D">
              <w:t>E-</w:t>
            </w:r>
            <w:r>
              <w:t>PAC</w:t>
            </w:r>
          </w:p>
        </w:tc>
        <w:tc>
          <w:tcPr>
            <w:tcW w:w="2698" w:type="dxa"/>
          </w:tcPr>
          <w:p w14:paraId="64ED6E72" w14:textId="0D9A34FE" w:rsidR="008B6ECC" w:rsidRDefault="008B6ECC" w:rsidP="003964D6">
            <w:r w:rsidRPr="00646894">
              <w:t xml:space="preserve"> $0.05 </w:t>
            </w:r>
          </w:p>
        </w:tc>
      </w:tr>
      <w:tr w:rsidR="008B6ECC" w14:paraId="0F5418E8" w14:textId="77777777" w:rsidTr="0011607F">
        <w:tc>
          <w:tcPr>
            <w:tcW w:w="2697" w:type="dxa"/>
          </w:tcPr>
          <w:p w14:paraId="04F173AC" w14:textId="036285D3" w:rsidR="008B6ECC" w:rsidRDefault="008B6ECC" w:rsidP="003964D6">
            <w:r w:rsidRPr="00F5571A">
              <w:t>2/18/2025</w:t>
            </w:r>
          </w:p>
        </w:tc>
        <w:tc>
          <w:tcPr>
            <w:tcW w:w="2697" w:type="dxa"/>
          </w:tcPr>
          <w:p w14:paraId="3DEF3E30" w14:textId="3D71DFF0" w:rsidR="008B6ECC" w:rsidRDefault="008B6ECC" w:rsidP="003964D6">
            <w:r>
              <w:t>Ava Ashendorff</w:t>
            </w:r>
          </w:p>
        </w:tc>
        <w:tc>
          <w:tcPr>
            <w:tcW w:w="2698" w:type="dxa"/>
          </w:tcPr>
          <w:p w14:paraId="1E3193D4" w14:textId="28372D55" w:rsidR="008B6ECC" w:rsidRDefault="008B6ECC" w:rsidP="003964D6">
            <w:r w:rsidRPr="00CD185D">
              <w:t>E-</w:t>
            </w:r>
            <w:r>
              <w:t>PAC</w:t>
            </w:r>
          </w:p>
        </w:tc>
        <w:tc>
          <w:tcPr>
            <w:tcW w:w="2698" w:type="dxa"/>
          </w:tcPr>
          <w:p w14:paraId="6F00DE11" w14:textId="6FEFAD11" w:rsidR="008B6ECC" w:rsidRDefault="008B6ECC" w:rsidP="003964D6">
            <w:r w:rsidRPr="00646894">
              <w:t xml:space="preserve"> $4.75 </w:t>
            </w:r>
          </w:p>
        </w:tc>
      </w:tr>
      <w:tr w:rsidR="008B6ECC" w14:paraId="210BCFFD" w14:textId="77777777" w:rsidTr="0011607F">
        <w:tc>
          <w:tcPr>
            <w:tcW w:w="2697" w:type="dxa"/>
          </w:tcPr>
          <w:p w14:paraId="284C30F5" w14:textId="75B4A91F" w:rsidR="008B6ECC" w:rsidRDefault="008B6ECC" w:rsidP="003964D6">
            <w:r w:rsidRPr="00F5571A">
              <w:t>2/10/2025</w:t>
            </w:r>
          </w:p>
        </w:tc>
        <w:tc>
          <w:tcPr>
            <w:tcW w:w="2697" w:type="dxa"/>
          </w:tcPr>
          <w:p w14:paraId="0DFEF515" w14:textId="54A8C8A3" w:rsidR="008B6ECC" w:rsidRDefault="008B6ECC" w:rsidP="003964D6">
            <w:r>
              <w:t>Ava Ashendorff</w:t>
            </w:r>
          </w:p>
        </w:tc>
        <w:tc>
          <w:tcPr>
            <w:tcW w:w="2698" w:type="dxa"/>
          </w:tcPr>
          <w:p w14:paraId="090CE473" w14:textId="1E2A06B9" w:rsidR="008B6ECC" w:rsidRDefault="008B6ECC" w:rsidP="003964D6">
            <w:r w:rsidRPr="00CD185D">
              <w:t>E-</w:t>
            </w:r>
            <w:r>
              <w:t>PAC</w:t>
            </w:r>
          </w:p>
        </w:tc>
        <w:tc>
          <w:tcPr>
            <w:tcW w:w="2698" w:type="dxa"/>
          </w:tcPr>
          <w:p w14:paraId="4EA4BDA2" w14:textId="58CF593D" w:rsidR="008B6ECC" w:rsidRDefault="008B6ECC" w:rsidP="003964D6">
            <w:r w:rsidRPr="00646894">
              <w:t xml:space="preserve"> $9.50 </w:t>
            </w:r>
          </w:p>
        </w:tc>
      </w:tr>
      <w:tr w:rsidR="008B6ECC" w14:paraId="663F9E02" w14:textId="77777777" w:rsidTr="0011607F">
        <w:tc>
          <w:tcPr>
            <w:tcW w:w="2697" w:type="dxa"/>
          </w:tcPr>
          <w:p w14:paraId="5D36D21C" w14:textId="2EC8F051" w:rsidR="008B6ECC" w:rsidRDefault="008B6ECC" w:rsidP="003964D6">
            <w:r w:rsidRPr="00F5571A">
              <w:t>1/21/2025</w:t>
            </w:r>
          </w:p>
        </w:tc>
        <w:tc>
          <w:tcPr>
            <w:tcW w:w="2697" w:type="dxa"/>
          </w:tcPr>
          <w:p w14:paraId="1B2754AA" w14:textId="6A25F5DF" w:rsidR="008B6ECC" w:rsidRDefault="008B6ECC" w:rsidP="003964D6">
            <w:r>
              <w:t>Ava Ashendorff</w:t>
            </w:r>
          </w:p>
        </w:tc>
        <w:tc>
          <w:tcPr>
            <w:tcW w:w="2698" w:type="dxa"/>
          </w:tcPr>
          <w:p w14:paraId="4EE7C517" w14:textId="296D5030" w:rsidR="008B6ECC" w:rsidRDefault="008B6ECC" w:rsidP="003964D6">
            <w:r w:rsidRPr="00CD185D">
              <w:t>E-</w:t>
            </w:r>
            <w:r>
              <w:t>PAC</w:t>
            </w:r>
          </w:p>
        </w:tc>
        <w:tc>
          <w:tcPr>
            <w:tcW w:w="2698" w:type="dxa"/>
          </w:tcPr>
          <w:p w14:paraId="2C80DA33" w14:textId="259F60F0" w:rsidR="008B6ECC" w:rsidRDefault="008B6ECC" w:rsidP="003964D6">
            <w:r w:rsidRPr="00646894">
              <w:t xml:space="preserve"> $4.75 </w:t>
            </w:r>
          </w:p>
        </w:tc>
      </w:tr>
      <w:tr w:rsidR="008B6ECC" w14:paraId="3FDD3BF3" w14:textId="77777777" w:rsidTr="0011607F">
        <w:tc>
          <w:tcPr>
            <w:tcW w:w="2697" w:type="dxa"/>
          </w:tcPr>
          <w:p w14:paraId="319D9782" w14:textId="6DB8162F" w:rsidR="008B6ECC" w:rsidRDefault="008B6ECC" w:rsidP="003964D6">
            <w:r w:rsidRPr="00F5571A">
              <w:t>1/21/2025</w:t>
            </w:r>
          </w:p>
        </w:tc>
        <w:tc>
          <w:tcPr>
            <w:tcW w:w="2697" w:type="dxa"/>
          </w:tcPr>
          <w:p w14:paraId="05CA1578" w14:textId="4D5651FD" w:rsidR="008B6ECC" w:rsidRDefault="008B6ECC" w:rsidP="003964D6">
            <w:r>
              <w:t>Ava Ashendorff</w:t>
            </w:r>
          </w:p>
        </w:tc>
        <w:tc>
          <w:tcPr>
            <w:tcW w:w="2698" w:type="dxa"/>
          </w:tcPr>
          <w:p w14:paraId="34A65BC2" w14:textId="50F19D7F" w:rsidR="008B6ECC" w:rsidRDefault="008B6ECC" w:rsidP="003964D6">
            <w:r w:rsidRPr="00CD185D">
              <w:t>E-</w:t>
            </w:r>
            <w:r>
              <w:t>PAC</w:t>
            </w:r>
          </w:p>
        </w:tc>
        <w:tc>
          <w:tcPr>
            <w:tcW w:w="2698" w:type="dxa"/>
          </w:tcPr>
          <w:p w14:paraId="6D1B0009" w14:textId="6E56A09D" w:rsidR="008B6ECC" w:rsidRDefault="008B6ECC" w:rsidP="003964D6">
            <w:r w:rsidRPr="00646894">
              <w:t xml:space="preserve"> $0.05 </w:t>
            </w:r>
          </w:p>
        </w:tc>
      </w:tr>
      <w:tr w:rsidR="008B6ECC" w14:paraId="2D788442" w14:textId="77777777" w:rsidTr="0011607F">
        <w:tc>
          <w:tcPr>
            <w:tcW w:w="2697" w:type="dxa"/>
          </w:tcPr>
          <w:p w14:paraId="2551BBA9" w14:textId="4A380335" w:rsidR="008B6ECC" w:rsidRDefault="008B6ECC" w:rsidP="003964D6">
            <w:r w:rsidRPr="00F5571A">
              <w:t>1/13/2025</w:t>
            </w:r>
          </w:p>
        </w:tc>
        <w:tc>
          <w:tcPr>
            <w:tcW w:w="2697" w:type="dxa"/>
          </w:tcPr>
          <w:p w14:paraId="4B9908D4" w14:textId="039438EC" w:rsidR="008B6ECC" w:rsidRDefault="008B6ECC" w:rsidP="003964D6">
            <w:r>
              <w:t>Ava Ashendorff</w:t>
            </w:r>
          </w:p>
        </w:tc>
        <w:tc>
          <w:tcPr>
            <w:tcW w:w="2698" w:type="dxa"/>
          </w:tcPr>
          <w:p w14:paraId="48F47CF7" w14:textId="44DE1291" w:rsidR="008B6ECC" w:rsidRDefault="008B6ECC" w:rsidP="003964D6">
            <w:r w:rsidRPr="00CD185D">
              <w:t>E-</w:t>
            </w:r>
            <w:r>
              <w:t>PAC</w:t>
            </w:r>
          </w:p>
        </w:tc>
        <w:tc>
          <w:tcPr>
            <w:tcW w:w="2698" w:type="dxa"/>
          </w:tcPr>
          <w:p w14:paraId="666AE24D" w14:textId="0C5CA78A" w:rsidR="008B6ECC" w:rsidRDefault="008B6ECC" w:rsidP="003964D6">
            <w:r w:rsidRPr="00646894">
              <w:t xml:space="preserve"> $9.50 </w:t>
            </w:r>
          </w:p>
        </w:tc>
      </w:tr>
      <w:tr w:rsidR="008B6ECC" w14:paraId="180D6844" w14:textId="77777777" w:rsidTr="0011607F">
        <w:tc>
          <w:tcPr>
            <w:tcW w:w="2697" w:type="dxa"/>
          </w:tcPr>
          <w:p w14:paraId="03769B1E" w14:textId="61DFE517" w:rsidR="008B6ECC" w:rsidRDefault="008B6ECC" w:rsidP="003964D6">
            <w:r w:rsidRPr="00F5571A">
              <w:t>12/23/2024</w:t>
            </w:r>
          </w:p>
        </w:tc>
        <w:tc>
          <w:tcPr>
            <w:tcW w:w="2697" w:type="dxa"/>
          </w:tcPr>
          <w:p w14:paraId="782977C8" w14:textId="68585953" w:rsidR="008B6ECC" w:rsidRDefault="008B6ECC" w:rsidP="003964D6">
            <w:r>
              <w:t>Ava Ashendorff</w:t>
            </w:r>
          </w:p>
        </w:tc>
        <w:tc>
          <w:tcPr>
            <w:tcW w:w="2698" w:type="dxa"/>
          </w:tcPr>
          <w:p w14:paraId="69E52219" w14:textId="0CF81800" w:rsidR="008B6ECC" w:rsidRDefault="008B6ECC" w:rsidP="003964D6">
            <w:r w:rsidRPr="00CD185D">
              <w:t>E-</w:t>
            </w:r>
            <w:r>
              <w:t>PAC</w:t>
            </w:r>
          </w:p>
        </w:tc>
        <w:tc>
          <w:tcPr>
            <w:tcW w:w="2698" w:type="dxa"/>
          </w:tcPr>
          <w:p w14:paraId="165A0F66" w14:textId="59942063" w:rsidR="008B6ECC" w:rsidRDefault="008B6ECC" w:rsidP="003964D6">
            <w:r w:rsidRPr="00646894">
              <w:t xml:space="preserve"> $0.03 </w:t>
            </w:r>
          </w:p>
        </w:tc>
      </w:tr>
      <w:tr w:rsidR="008B6ECC" w14:paraId="6764BBFC" w14:textId="77777777" w:rsidTr="0011607F">
        <w:tc>
          <w:tcPr>
            <w:tcW w:w="2697" w:type="dxa"/>
          </w:tcPr>
          <w:p w14:paraId="5565B29F" w14:textId="65647F37" w:rsidR="008B6ECC" w:rsidRDefault="008B6ECC" w:rsidP="003964D6">
            <w:r w:rsidRPr="00F5571A">
              <w:t>12/16/2024</w:t>
            </w:r>
          </w:p>
        </w:tc>
        <w:tc>
          <w:tcPr>
            <w:tcW w:w="2697" w:type="dxa"/>
          </w:tcPr>
          <w:p w14:paraId="39826743" w14:textId="2067A9B5" w:rsidR="008B6ECC" w:rsidRDefault="008B6ECC" w:rsidP="003964D6">
            <w:r>
              <w:t>Ava Ashendorff</w:t>
            </w:r>
          </w:p>
        </w:tc>
        <w:tc>
          <w:tcPr>
            <w:tcW w:w="2698" w:type="dxa"/>
          </w:tcPr>
          <w:p w14:paraId="5AC04596" w14:textId="0FCE7025" w:rsidR="008B6ECC" w:rsidRDefault="008B6ECC" w:rsidP="003964D6">
            <w:r w:rsidRPr="00CD185D">
              <w:t>E-</w:t>
            </w:r>
            <w:r>
              <w:t>PAC</w:t>
            </w:r>
          </w:p>
        </w:tc>
        <w:tc>
          <w:tcPr>
            <w:tcW w:w="2698" w:type="dxa"/>
          </w:tcPr>
          <w:p w14:paraId="1D3A79F0" w14:textId="22AB6C34" w:rsidR="008B6ECC" w:rsidRDefault="008B6ECC" w:rsidP="003964D6">
            <w:r w:rsidRPr="00646894">
              <w:t xml:space="preserve"> $2.50 </w:t>
            </w:r>
          </w:p>
        </w:tc>
      </w:tr>
      <w:tr w:rsidR="008B6ECC" w14:paraId="114F6806" w14:textId="77777777" w:rsidTr="0011607F">
        <w:tc>
          <w:tcPr>
            <w:tcW w:w="2697" w:type="dxa"/>
          </w:tcPr>
          <w:p w14:paraId="1E8C9D8C" w14:textId="5B715558" w:rsidR="008B6ECC" w:rsidRDefault="008B6ECC" w:rsidP="003964D6">
            <w:r w:rsidRPr="00F5571A">
              <w:t>12/9/2024</w:t>
            </w:r>
          </w:p>
        </w:tc>
        <w:tc>
          <w:tcPr>
            <w:tcW w:w="2697" w:type="dxa"/>
          </w:tcPr>
          <w:p w14:paraId="1384C606" w14:textId="43E65574" w:rsidR="008B6ECC" w:rsidRDefault="008B6ECC" w:rsidP="003964D6">
            <w:r>
              <w:t>Ava Ashendorff</w:t>
            </w:r>
          </w:p>
        </w:tc>
        <w:tc>
          <w:tcPr>
            <w:tcW w:w="2698" w:type="dxa"/>
          </w:tcPr>
          <w:p w14:paraId="67AD9690" w14:textId="090990B1" w:rsidR="008B6ECC" w:rsidRDefault="008B6ECC" w:rsidP="003964D6">
            <w:r w:rsidRPr="00CD185D">
              <w:t>E-</w:t>
            </w:r>
            <w:r>
              <w:t>PAC</w:t>
            </w:r>
          </w:p>
        </w:tc>
        <w:tc>
          <w:tcPr>
            <w:tcW w:w="2698" w:type="dxa"/>
          </w:tcPr>
          <w:p w14:paraId="09760FF9" w14:textId="2562D27F" w:rsidR="008B6ECC" w:rsidRDefault="008B6ECC" w:rsidP="003964D6">
            <w:r w:rsidRPr="00646894">
              <w:t xml:space="preserve"> $5.00 </w:t>
            </w:r>
          </w:p>
        </w:tc>
      </w:tr>
      <w:tr w:rsidR="008B6ECC" w14:paraId="7D3891E2" w14:textId="77777777" w:rsidTr="0011607F">
        <w:tc>
          <w:tcPr>
            <w:tcW w:w="2697" w:type="dxa"/>
          </w:tcPr>
          <w:p w14:paraId="2E567A3C" w14:textId="25E3EE2E" w:rsidR="008B6ECC" w:rsidRDefault="008B6ECC" w:rsidP="003964D6">
            <w:r w:rsidRPr="00F5571A">
              <w:t>11/18/2024</w:t>
            </w:r>
          </w:p>
        </w:tc>
        <w:tc>
          <w:tcPr>
            <w:tcW w:w="2697" w:type="dxa"/>
          </w:tcPr>
          <w:p w14:paraId="469C1149" w14:textId="76690EAA" w:rsidR="008B6ECC" w:rsidRDefault="008B6ECC" w:rsidP="003964D6">
            <w:r>
              <w:t>Ava Ashendorff</w:t>
            </w:r>
          </w:p>
        </w:tc>
        <w:tc>
          <w:tcPr>
            <w:tcW w:w="2698" w:type="dxa"/>
          </w:tcPr>
          <w:p w14:paraId="6C4FEDEA" w14:textId="63142491" w:rsidR="008B6ECC" w:rsidRDefault="008B6ECC" w:rsidP="003964D6">
            <w:r w:rsidRPr="00CD185D">
              <w:t>E-</w:t>
            </w:r>
            <w:r>
              <w:t>PAC</w:t>
            </w:r>
          </w:p>
        </w:tc>
        <w:tc>
          <w:tcPr>
            <w:tcW w:w="2698" w:type="dxa"/>
          </w:tcPr>
          <w:p w14:paraId="51672663" w14:textId="5B32102D" w:rsidR="008B6ECC" w:rsidRDefault="008B6ECC" w:rsidP="003964D6">
            <w:r w:rsidRPr="00646894">
              <w:t xml:space="preserve"> $2.50 </w:t>
            </w:r>
          </w:p>
        </w:tc>
      </w:tr>
      <w:tr w:rsidR="008B6ECC" w14:paraId="56FCC9F0" w14:textId="77777777" w:rsidTr="0011607F">
        <w:tc>
          <w:tcPr>
            <w:tcW w:w="2697" w:type="dxa"/>
          </w:tcPr>
          <w:p w14:paraId="7E4176D8" w14:textId="3435330D" w:rsidR="008B6ECC" w:rsidRDefault="008B6ECC" w:rsidP="003964D6">
            <w:r w:rsidRPr="00F5571A">
              <w:t>11/18/2024</w:t>
            </w:r>
          </w:p>
        </w:tc>
        <w:tc>
          <w:tcPr>
            <w:tcW w:w="2697" w:type="dxa"/>
          </w:tcPr>
          <w:p w14:paraId="30794477" w14:textId="3764938F" w:rsidR="008B6ECC" w:rsidRDefault="008B6ECC" w:rsidP="003964D6">
            <w:r>
              <w:t>Ava Ashendorff</w:t>
            </w:r>
          </w:p>
        </w:tc>
        <w:tc>
          <w:tcPr>
            <w:tcW w:w="2698" w:type="dxa"/>
          </w:tcPr>
          <w:p w14:paraId="374456C8" w14:textId="1FFB0B62" w:rsidR="008B6ECC" w:rsidRDefault="008B6ECC" w:rsidP="003964D6">
            <w:r w:rsidRPr="00CD185D">
              <w:t>E-</w:t>
            </w:r>
            <w:r>
              <w:t>PAC</w:t>
            </w:r>
          </w:p>
        </w:tc>
        <w:tc>
          <w:tcPr>
            <w:tcW w:w="2698" w:type="dxa"/>
          </w:tcPr>
          <w:p w14:paraId="53C2106B" w14:textId="2AA37779" w:rsidR="008B6ECC" w:rsidRDefault="008B6ECC" w:rsidP="003964D6">
            <w:r w:rsidRPr="00646894">
              <w:t xml:space="preserve"> $0.03 </w:t>
            </w:r>
          </w:p>
        </w:tc>
      </w:tr>
      <w:tr w:rsidR="008B6ECC" w14:paraId="5214147E" w14:textId="77777777" w:rsidTr="0011607F">
        <w:tc>
          <w:tcPr>
            <w:tcW w:w="2697" w:type="dxa"/>
          </w:tcPr>
          <w:p w14:paraId="3ADBD9B3" w14:textId="77F4597A" w:rsidR="008B6ECC" w:rsidRDefault="008B6ECC" w:rsidP="003964D6">
            <w:r w:rsidRPr="00F5571A">
              <w:t>11/12/2024</w:t>
            </w:r>
          </w:p>
        </w:tc>
        <w:tc>
          <w:tcPr>
            <w:tcW w:w="2697" w:type="dxa"/>
          </w:tcPr>
          <w:p w14:paraId="1F3B75E1" w14:textId="287D9BE8" w:rsidR="008B6ECC" w:rsidRDefault="008B6ECC" w:rsidP="003964D6">
            <w:r>
              <w:t>Ava Ashendorff</w:t>
            </w:r>
          </w:p>
        </w:tc>
        <w:tc>
          <w:tcPr>
            <w:tcW w:w="2698" w:type="dxa"/>
          </w:tcPr>
          <w:p w14:paraId="47260803" w14:textId="6C594433" w:rsidR="008B6ECC" w:rsidRDefault="008B6ECC" w:rsidP="003964D6">
            <w:r w:rsidRPr="00CD185D">
              <w:t>E-</w:t>
            </w:r>
            <w:r>
              <w:t>PAC</w:t>
            </w:r>
          </w:p>
        </w:tc>
        <w:tc>
          <w:tcPr>
            <w:tcW w:w="2698" w:type="dxa"/>
          </w:tcPr>
          <w:p w14:paraId="190E3BAD" w14:textId="5C2B30BA" w:rsidR="008B6ECC" w:rsidRDefault="008B6ECC" w:rsidP="003964D6">
            <w:r w:rsidRPr="00646894">
              <w:t xml:space="preserve"> $5.00 </w:t>
            </w:r>
          </w:p>
        </w:tc>
      </w:tr>
      <w:tr w:rsidR="008B6ECC" w14:paraId="16292164" w14:textId="77777777" w:rsidTr="0011607F">
        <w:tc>
          <w:tcPr>
            <w:tcW w:w="2697" w:type="dxa"/>
          </w:tcPr>
          <w:p w14:paraId="67630BE6" w14:textId="7419A2C4" w:rsidR="008B6ECC" w:rsidRDefault="008B6ECC" w:rsidP="003964D6">
            <w:r w:rsidRPr="00F5571A">
              <w:t>11/5/2024</w:t>
            </w:r>
          </w:p>
        </w:tc>
        <w:tc>
          <w:tcPr>
            <w:tcW w:w="2697" w:type="dxa"/>
          </w:tcPr>
          <w:p w14:paraId="5DCC667F" w14:textId="75D2EDA4" w:rsidR="008B6ECC" w:rsidRDefault="008B6ECC" w:rsidP="003964D6">
            <w:r>
              <w:t>Ava Ashendorff</w:t>
            </w:r>
          </w:p>
        </w:tc>
        <w:tc>
          <w:tcPr>
            <w:tcW w:w="2698" w:type="dxa"/>
          </w:tcPr>
          <w:p w14:paraId="0584FE37" w14:textId="0DA48C4A" w:rsidR="008B6ECC" w:rsidRDefault="008B6ECC" w:rsidP="003964D6">
            <w:r w:rsidRPr="00CD185D">
              <w:t>Elise For Congress</w:t>
            </w:r>
          </w:p>
        </w:tc>
        <w:tc>
          <w:tcPr>
            <w:tcW w:w="2698" w:type="dxa"/>
          </w:tcPr>
          <w:p w14:paraId="5A1942EB" w14:textId="7FF92C41" w:rsidR="008B6ECC" w:rsidRDefault="008B6ECC" w:rsidP="003964D6">
            <w:r w:rsidRPr="00646894">
              <w:t xml:space="preserve"> $9.50 </w:t>
            </w:r>
          </w:p>
        </w:tc>
      </w:tr>
      <w:tr w:rsidR="008B6ECC" w14:paraId="10885A62" w14:textId="77777777" w:rsidTr="0011607F">
        <w:tc>
          <w:tcPr>
            <w:tcW w:w="2697" w:type="dxa"/>
          </w:tcPr>
          <w:p w14:paraId="42F2C202" w14:textId="16862660" w:rsidR="008B6ECC" w:rsidRDefault="008B6ECC" w:rsidP="003964D6">
            <w:r w:rsidRPr="00F5571A">
              <w:t>10/28/2024</w:t>
            </w:r>
          </w:p>
        </w:tc>
        <w:tc>
          <w:tcPr>
            <w:tcW w:w="2697" w:type="dxa"/>
          </w:tcPr>
          <w:p w14:paraId="7609A7E8" w14:textId="37F3AF07" w:rsidR="008B6ECC" w:rsidRDefault="008B6ECC" w:rsidP="003964D6">
            <w:r>
              <w:t>Ava Ashendorff</w:t>
            </w:r>
          </w:p>
        </w:tc>
        <w:tc>
          <w:tcPr>
            <w:tcW w:w="2698" w:type="dxa"/>
          </w:tcPr>
          <w:p w14:paraId="6B7B5FAC" w14:textId="207F9224" w:rsidR="008B6ECC" w:rsidRDefault="008B6ECC" w:rsidP="003964D6">
            <w:r w:rsidRPr="00CD185D">
              <w:t>Elise For Congress</w:t>
            </w:r>
          </w:p>
        </w:tc>
        <w:tc>
          <w:tcPr>
            <w:tcW w:w="2698" w:type="dxa"/>
          </w:tcPr>
          <w:p w14:paraId="77123501" w14:textId="1523ADE8" w:rsidR="008B6ECC" w:rsidRDefault="008B6ECC" w:rsidP="003964D6">
            <w:r w:rsidRPr="00646894">
              <w:t xml:space="preserve"> $10.00 </w:t>
            </w:r>
          </w:p>
        </w:tc>
      </w:tr>
      <w:tr w:rsidR="008B6ECC" w14:paraId="4D932A14" w14:textId="77777777" w:rsidTr="0011607F">
        <w:tc>
          <w:tcPr>
            <w:tcW w:w="2697" w:type="dxa"/>
          </w:tcPr>
          <w:p w14:paraId="5A000E2F" w14:textId="337AFD61" w:rsidR="008B6ECC" w:rsidRDefault="008B6ECC" w:rsidP="003964D6">
            <w:r w:rsidRPr="00F5571A">
              <w:t>10/28/2024</w:t>
            </w:r>
          </w:p>
        </w:tc>
        <w:tc>
          <w:tcPr>
            <w:tcW w:w="2697" w:type="dxa"/>
          </w:tcPr>
          <w:p w14:paraId="4F2CFDD6" w14:textId="1A8E8287" w:rsidR="008B6ECC" w:rsidRDefault="008B6ECC" w:rsidP="003964D6">
            <w:r>
              <w:t>Ava Ashendorff</w:t>
            </w:r>
          </w:p>
        </w:tc>
        <w:tc>
          <w:tcPr>
            <w:tcW w:w="2698" w:type="dxa"/>
          </w:tcPr>
          <w:p w14:paraId="0C12CFA4" w14:textId="43211D46" w:rsidR="008B6ECC" w:rsidRDefault="008B6ECC" w:rsidP="003964D6">
            <w:r w:rsidRPr="00CD185D">
              <w:t>Elise For Congress</w:t>
            </w:r>
          </w:p>
        </w:tc>
        <w:tc>
          <w:tcPr>
            <w:tcW w:w="2698" w:type="dxa"/>
          </w:tcPr>
          <w:p w14:paraId="48B47256" w14:textId="14D34D2A" w:rsidR="008B6ECC" w:rsidRDefault="008B6ECC" w:rsidP="003964D6">
            <w:r w:rsidRPr="00646894">
              <w:t xml:space="preserve"> $4.25 </w:t>
            </w:r>
          </w:p>
        </w:tc>
      </w:tr>
      <w:tr w:rsidR="008B6ECC" w14:paraId="748B03B3" w14:textId="77777777" w:rsidTr="0011607F">
        <w:tc>
          <w:tcPr>
            <w:tcW w:w="2697" w:type="dxa"/>
          </w:tcPr>
          <w:p w14:paraId="21C21D21" w14:textId="1057372D" w:rsidR="008B6ECC" w:rsidRDefault="008B6ECC" w:rsidP="003964D6">
            <w:r w:rsidRPr="00F5571A">
              <w:t>10/21/2024</w:t>
            </w:r>
          </w:p>
        </w:tc>
        <w:tc>
          <w:tcPr>
            <w:tcW w:w="2697" w:type="dxa"/>
          </w:tcPr>
          <w:p w14:paraId="2EE448FD" w14:textId="6832267E" w:rsidR="008B6ECC" w:rsidRDefault="008B6ECC" w:rsidP="003964D6">
            <w:r>
              <w:t>Ava Ashendorff</w:t>
            </w:r>
          </w:p>
        </w:tc>
        <w:tc>
          <w:tcPr>
            <w:tcW w:w="2698" w:type="dxa"/>
          </w:tcPr>
          <w:p w14:paraId="06D0EF20" w14:textId="32521AD8" w:rsidR="008B6ECC" w:rsidRDefault="008B6ECC" w:rsidP="003964D6">
            <w:r w:rsidRPr="00CD185D">
              <w:t>Elise For Congress</w:t>
            </w:r>
          </w:p>
        </w:tc>
        <w:tc>
          <w:tcPr>
            <w:tcW w:w="2698" w:type="dxa"/>
          </w:tcPr>
          <w:p w14:paraId="1872509B" w14:textId="0943FA5C" w:rsidR="008B6ECC" w:rsidRDefault="008B6ECC" w:rsidP="003964D6">
            <w:r w:rsidRPr="00646894">
              <w:t xml:space="preserve"> $5.00 </w:t>
            </w:r>
          </w:p>
        </w:tc>
      </w:tr>
      <w:tr w:rsidR="008B6ECC" w14:paraId="36E179E6" w14:textId="77777777" w:rsidTr="0011607F">
        <w:tc>
          <w:tcPr>
            <w:tcW w:w="2697" w:type="dxa"/>
          </w:tcPr>
          <w:p w14:paraId="1419EF7A" w14:textId="7CEC7104" w:rsidR="008B6ECC" w:rsidRDefault="008B6ECC" w:rsidP="003964D6">
            <w:r w:rsidRPr="00F5571A">
              <w:t>10/21/2024</w:t>
            </w:r>
          </w:p>
        </w:tc>
        <w:tc>
          <w:tcPr>
            <w:tcW w:w="2697" w:type="dxa"/>
          </w:tcPr>
          <w:p w14:paraId="4204E221" w14:textId="66FBAB7A" w:rsidR="008B6ECC" w:rsidRDefault="008B6ECC" w:rsidP="003964D6">
            <w:r>
              <w:t>Ava Ashendorff</w:t>
            </w:r>
          </w:p>
        </w:tc>
        <w:tc>
          <w:tcPr>
            <w:tcW w:w="2698" w:type="dxa"/>
          </w:tcPr>
          <w:p w14:paraId="5063D86A" w14:textId="36A6A890" w:rsidR="008B6ECC" w:rsidRDefault="008B6ECC" w:rsidP="003964D6">
            <w:r w:rsidRPr="00CD185D">
              <w:t>Elise For Congress</w:t>
            </w:r>
          </w:p>
        </w:tc>
        <w:tc>
          <w:tcPr>
            <w:tcW w:w="2698" w:type="dxa"/>
          </w:tcPr>
          <w:p w14:paraId="21723ED7" w14:textId="0FE85472" w:rsidR="008B6ECC" w:rsidRDefault="008B6ECC" w:rsidP="003964D6">
            <w:r w:rsidRPr="00646894">
              <w:t xml:space="preserve"> $0.05 </w:t>
            </w:r>
          </w:p>
        </w:tc>
      </w:tr>
      <w:tr w:rsidR="008B6ECC" w14:paraId="2B8B02DC" w14:textId="77777777" w:rsidTr="0011607F">
        <w:tc>
          <w:tcPr>
            <w:tcW w:w="2697" w:type="dxa"/>
          </w:tcPr>
          <w:p w14:paraId="030E4473" w14:textId="15B8A516" w:rsidR="008B6ECC" w:rsidRDefault="008B6ECC" w:rsidP="003964D6">
            <w:r w:rsidRPr="00F5571A">
              <w:t>10/15/2024</w:t>
            </w:r>
          </w:p>
        </w:tc>
        <w:tc>
          <w:tcPr>
            <w:tcW w:w="2697" w:type="dxa"/>
          </w:tcPr>
          <w:p w14:paraId="5564A5BA" w14:textId="5FEE6340" w:rsidR="008B6ECC" w:rsidRDefault="008B6ECC" w:rsidP="003964D6">
            <w:r>
              <w:t>Ava Ashendorff</w:t>
            </w:r>
          </w:p>
        </w:tc>
        <w:tc>
          <w:tcPr>
            <w:tcW w:w="2698" w:type="dxa"/>
          </w:tcPr>
          <w:p w14:paraId="1136A206" w14:textId="5AD3A9FB" w:rsidR="008B6ECC" w:rsidRDefault="008B6ECC" w:rsidP="003964D6">
            <w:r w:rsidRPr="00CD185D">
              <w:t>Elise For Congress</w:t>
            </w:r>
          </w:p>
        </w:tc>
        <w:tc>
          <w:tcPr>
            <w:tcW w:w="2698" w:type="dxa"/>
          </w:tcPr>
          <w:p w14:paraId="77F2754D" w14:textId="5EFC55A8" w:rsidR="008B6ECC" w:rsidRDefault="008B6ECC" w:rsidP="003964D6">
            <w:r w:rsidRPr="00646894">
              <w:t xml:space="preserve"> $10.00 </w:t>
            </w:r>
          </w:p>
        </w:tc>
      </w:tr>
      <w:tr w:rsidR="008B6ECC" w14:paraId="6A89570C" w14:textId="77777777" w:rsidTr="0011607F">
        <w:tc>
          <w:tcPr>
            <w:tcW w:w="2697" w:type="dxa"/>
          </w:tcPr>
          <w:p w14:paraId="0EF97D61" w14:textId="67A1EF91" w:rsidR="008B6ECC" w:rsidRDefault="008B6ECC" w:rsidP="003964D6">
            <w:r w:rsidRPr="00F5571A">
              <w:t>9/30/2024</w:t>
            </w:r>
          </w:p>
        </w:tc>
        <w:tc>
          <w:tcPr>
            <w:tcW w:w="2697" w:type="dxa"/>
          </w:tcPr>
          <w:p w14:paraId="144BA258" w14:textId="576278B9" w:rsidR="008B6ECC" w:rsidRDefault="008B6ECC" w:rsidP="003964D6">
            <w:r>
              <w:t>Ava Ashendorff</w:t>
            </w:r>
          </w:p>
        </w:tc>
        <w:tc>
          <w:tcPr>
            <w:tcW w:w="2698" w:type="dxa"/>
          </w:tcPr>
          <w:p w14:paraId="349FD4F9" w14:textId="27014CD5" w:rsidR="008B6ECC" w:rsidRDefault="008B6ECC" w:rsidP="003964D6">
            <w:r w:rsidRPr="00CD185D">
              <w:t>Elise For Congress</w:t>
            </w:r>
          </w:p>
        </w:tc>
        <w:tc>
          <w:tcPr>
            <w:tcW w:w="2698" w:type="dxa"/>
          </w:tcPr>
          <w:p w14:paraId="72BA277A" w14:textId="116EE95F" w:rsidR="008B6ECC" w:rsidRDefault="008B6ECC" w:rsidP="003964D6">
            <w:r w:rsidRPr="00646894">
              <w:t xml:space="preserve"> $4.25 </w:t>
            </w:r>
          </w:p>
        </w:tc>
      </w:tr>
      <w:tr w:rsidR="008B6ECC" w14:paraId="095BD6FC" w14:textId="77777777" w:rsidTr="0011607F">
        <w:tc>
          <w:tcPr>
            <w:tcW w:w="2697" w:type="dxa"/>
          </w:tcPr>
          <w:p w14:paraId="31DD5E92" w14:textId="4A707ED1" w:rsidR="008B6ECC" w:rsidRDefault="008B6ECC" w:rsidP="003964D6">
            <w:r w:rsidRPr="00F5571A">
              <w:t>9/30/2024</w:t>
            </w:r>
          </w:p>
        </w:tc>
        <w:tc>
          <w:tcPr>
            <w:tcW w:w="2697" w:type="dxa"/>
          </w:tcPr>
          <w:p w14:paraId="1481E082" w14:textId="77BE2F50" w:rsidR="008B6ECC" w:rsidRDefault="008B6ECC" w:rsidP="003964D6">
            <w:r>
              <w:t>Ava Ashendorff</w:t>
            </w:r>
          </w:p>
        </w:tc>
        <w:tc>
          <w:tcPr>
            <w:tcW w:w="2698" w:type="dxa"/>
          </w:tcPr>
          <w:p w14:paraId="558E8A0E" w14:textId="67F3FBCF" w:rsidR="008B6ECC" w:rsidRDefault="008B6ECC" w:rsidP="003964D6">
            <w:r w:rsidRPr="00CD185D">
              <w:t>Elise For Congress</w:t>
            </w:r>
          </w:p>
        </w:tc>
        <w:tc>
          <w:tcPr>
            <w:tcW w:w="2698" w:type="dxa"/>
          </w:tcPr>
          <w:p w14:paraId="58532914" w14:textId="66FBA518" w:rsidR="008B6ECC" w:rsidRDefault="008B6ECC" w:rsidP="003964D6">
            <w:r w:rsidRPr="00646894">
              <w:t xml:space="preserve"> $10.00 </w:t>
            </w:r>
          </w:p>
        </w:tc>
      </w:tr>
      <w:tr w:rsidR="008B6ECC" w14:paraId="5CDF8D03" w14:textId="77777777" w:rsidTr="0011607F">
        <w:tc>
          <w:tcPr>
            <w:tcW w:w="2697" w:type="dxa"/>
          </w:tcPr>
          <w:p w14:paraId="2353388C" w14:textId="58BDFC67" w:rsidR="008B6ECC" w:rsidRDefault="008B6ECC" w:rsidP="003964D6">
            <w:r w:rsidRPr="00F5571A">
              <w:t>9/24/2024</w:t>
            </w:r>
          </w:p>
        </w:tc>
        <w:tc>
          <w:tcPr>
            <w:tcW w:w="2697" w:type="dxa"/>
          </w:tcPr>
          <w:p w14:paraId="4AAD12C6" w14:textId="562A15A9" w:rsidR="008B6ECC" w:rsidRDefault="008B6ECC" w:rsidP="003964D6">
            <w:r>
              <w:t>Ava Ashendorff</w:t>
            </w:r>
          </w:p>
        </w:tc>
        <w:tc>
          <w:tcPr>
            <w:tcW w:w="2698" w:type="dxa"/>
          </w:tcPr>
          <w:p w14:paraId="6CB60D72" w14:textId="02AC53A7" w:rsidR="008B6ECC" w:rsidRDefault="008B6ECC" w:rsidP="003964D6">
            <w:r w:rsidRPr="00CD185D">
              <w:t>Elise For Congress</w:t>
            </w:r>
          </w:p>
        </w:tc>
        <w:tc>
          <w:tcPr>
            <w:tcW w:w="2698" w:type="dxa"/>
          </w:tcPr>
          <w:p w14:paraId="1F2EAE40" w14:textId="5EF983C6" w:rsidR="008B6ECC" w:rsidRDefault="008B6ECC" w:rsidP="003964D6">
            <w:r w:rsidRPr="00646894">
              <w:t xml:space="preserve"> $0.05 </w:t>
            </w:r>
          </w:p>
        </w:tc>
      </w:tr>
      <w:tr w:rsidR="008B6ECC" w14:paraId="14BD95DC" w14:textId="77777777" w:rsidTr="0011607F">
        <w:tc>
          <w:tcPr>
            <w:tcW w:w="2697" w:type="dxa"/>
          </w:tcPr>
          <w:p w14:paraId="07319C09" w14:textId="0B88EB84" w:rsidR="008B6ECC" w:rsidRDefault="008B6ECC" w:rsidP="003964D6">
            <w:r w:rsidRPr="00F5571A">
              <w:t>9/16/2024</w:t>
            </w:r>
          </w:p>
        </w:tc>
        <w:tc>
          <w:tcPr>
            <w:tcW w:w="2697" w:type="dxa"/>
          </w:tcPr>
          <w:p w14:paraId="153BC6FC" w14:textId="278DC924" w:rsidR="008B6ECC" w:rsidRDefault="008B6ECC" w:rsidP="003964D6">
            <w:r>
              <w:t>Ava Ashendorff</w:t>
            </w:r>
          </w:p>
        </w:tc>
        <w:tc>
          <w:tcPr>
            <w:tcW w:w="2698" w:type="dxa"/>
          </w:tcPr>
          <w:p w14:paraId="314D707D" w14:textId="4F02F09E" w:rsidR="008B6ECC" w:rsidRDefault="008B6ECC" w:rsidP="003964D6">
            <w:r w:rsidRPr="00CD185D">
              <w:t>Elise For Congress</w:t>
            </w:r>
          </w:p>
        </w:tc>
        <w:tc>
          <w:tcPr>
            <w:tcW w:w="2698" w:type="dxa"/>
          </w:tcPr>
          <w:p w14:paraId="02E13512" w14:textId="25413F03" w:rsidR="008B6ECC" w:rsidRDefault="008B6ECC" w:rsidP="003964D6">
            <w:r w:rsidRPr="00646894">
              <w:t xml:space="preserve"> $5.00 </w:t>
            </w:r>
          </w:p>
        </w:tc>
      </w:tr>
      <w:tr w:rsidR="008B6ECC" w14:paraId="1158D863" w14:textId="77777777" w:rsidTr="0011607F">
        <w:tc>
          <w:tcPr>
            <w:tcW w:w="2697" w:type="dxa"/>
          </w:tcPr>
          <w:p w14:paraId="482AD3BE" w14:textId="1EBFD03E" w:rsidR="008B6ECC" w:rsidRDefault="008B6ECC" w:rsidP="003964D6">
            <w:r w:rsidRPr="00F5571A">
              <w:t>9/10/2024</w:t>
            </w:r>
          </w:p>
        </w:tc>
        <w:tc>
          <w:tcPr>
            <w:tcW w:w="2697" w:type="dxa"/>
          </w:tcPr>
          <w:p w14:paraId="2E0A010F" w14:textId="056A2E44" w:rsidR="008B6ECC" w:rsidRDefault="008B6ECC" w:rsidP="003964D6">
            <w:r>
              <w:t>Ava Ashendorff</w:t>
            </w:r>
          </w:p>
        </w:tc>
        <w:tc>
          <w:tcPr>
            <w:tcW w:w="2698" w:type="dxa"/>
          </w:tcPr>
          <w:p w14:paraId="50D7588A" w14:textId="297E7E57" w:rsidR="008B6ECC" w:rsidRDefault="008B6ECC" w:rsidP="003964D6">
            <w:r w:rsidRPr="00CD185D">
              <w:t>Elise For Congress</w:t>
            </w:r>
          </w:p>
        </w:tc>
        <w:tc>
          <w:tcPr>
            <w:tcW w:w="2698" w:type="dxa"/>
          </w:tcPr>
          <w:p w14:paraId="706C99E5" w14:textId="531B2823" w:rsidR="008B6ECC" w:rsidRDefault="008B6ECC" w:rsidP="003964D6">
            <w:r w:rsidRPr="00646894">
              <w:t xml:space="preserve"> $10.00 </w:t>
            </w:r>
          </w:p>
        </w:tc>
      </w:tr>
      <w:tr w:rsidR="008B6ECC" w14:paraId="10CE8D02" w14:textId="77777777" w:rsidTr="0011607F">
        <w:tc>
          <w:tcPr>
            <w:tcW w:w="2697" w:type="dxa"/>
          </w:tcPr>
          <w:p w14:paraId="1871FA8D" w14:textId="3FA49139" w:rsidR="008B6ECC" w:rsidRDefault="008B6ECC" w:rsidP="003964D6">
            <w:r w:rsidRPr="00F5571A">
              <w:t>9/3/2024</w:t>
            </w:r>
          </w:p>
        </w:tc>
        <w:tc>
          <w:tcPr>
            <w:tcW w:w="2697" w:type="dxa"/>
          </w:tcPr>
          <w:p w14:paraId="67A5A99E" w14:textId="557DA56B" w:rsidR="008B6ECC" w:rsidRDefault="008B6ECC" w:rsidP="003964D6">
            <w:r>
              <w:t>Ava Ashendorff</w:t>
            </w:r>
          </w:p>
        </w:tc>
        <w:tc>
          <w:tcPr>
            <w:tcW w:w="2698" w:type="dxa"/>
          </w:tcPr>
          <w:p w14:paraId="59690DA7" w14:textId="426944CA" w:rsidR="008B6ECC" w:rsidRDefault="008B6ECC" w:rsidP="003964D6">
            <w:r w:rsidRPr="00CD185D">
              <w:t>Elise For Congress</w:t>
            </w:r>
          </w:p>
        </w:tc>
        <w:tc>
          <w:tcPr>
            <w:tcW w:w="2698" w:type="dxa"/>
          </w:tcPr>
          <w:p w14:paraId="2E3DB827" w14:textId="53DF9C95" w:rsidR="008B6ECC" w:rsidRDefault="008B6ECC" w:rsidP="003964D6">
            <w:r w:rsidRPr="00646894">
              <w:t xml:space="preserve"> $4.25 </w:t>
            </w:r>
          </w:p>
        </w:tc>
      </w:tr>
      <w:tr w:rsidR="008B6ECC" w14:paraId="3941A51D" w14:textId="77777777" w:rsidTr="0011607F">
        <w:tc>
          <w:tcPr>
            <w:tcW w:w="2697" w:type="dxa"/>
          </w:tcPr>
          <w:p w14:paraId="5F043B39" w14:textId="2764021D" w:rsidR="008B6ECC" w:rsidRDefault="008B6ECC" w:rsidP="003964D6">
            <w:r w:rsidRPr="00F5571A">
              <w:t>8/27/2024</w:t>
            </w:r>
          </w:p>
        </w:tc>
        <w:tc>
          <w:tcPr>
            <w:tcW w:w="2697" w:type="dxa"/>
          </w:tcPr>
          <w:p w14:paraId="4060EE12" w14:textId="503FD4FC" w:rsidR="008B6ECC" w:rsidRDefault="008B6ECC" w:rsidP="003964D6">
            <w:r>
              <w:t>Ava Ashendorff</w:t>
            </w:r>
          </w:p>
        </w:tc>
        <w:tc>
          <w:tcPr>
            <w:tcW w:w="2698" w:type="dxa"/>
          </w:tcPr>
          <w:p w14:paraId="619A05C0" w14:textId="755FA3F7" w:rsidR="008B6ECC" w:rsidRDefault="008B6ECC" w:rsidP="003964D6">
            <w:r w:rsidRPr="00CD185D">
              <w:t>Elise For Congress</w:t>
            </w:r>
          </w:p>
        </w:tc>
        <w:tc>
          <w:tcPr>
            <w:tcW w:w="2698" w:type="dxa"/>
          </w:tcPr>
          <w:p w14:paraId="6CDB6F17" w14:textId="4486E01D" w:rsidR="008B6ECC" w:rsidRDefault="008B6ECC" w:rsidP="003964D6">
            <w:r w:rsidRPr="00646894">
              <w:t xml:space="preserve"> $10.00 </w:t>
            </w:r>
          </w:p>
        </w:tc>
      </w:tr>
      <w:tr w:rsidR="008B6ECC" w14:paraId="5AD162A4" w14:textId="77777777" w:rsidTr="0011607F">
        <w:tc>
          <w:tcPr>
            <w:tcW w:w="2697" w:type="dxa"/>
          </w:tcPr>
          <w:p w14:paraId="266828C5" w14:textId="42B1D42C" w:rsidR="008B6ECC" w:rsidRDefault="008B6ECC" w:rsidP="003964D6">
            <w:r w:rsidRPr="00F5571A">
              <w:t>8/20/2024</w:t>
            </w:r>
          </w:p>
        </w:tc>
        <w:tc>
          <w:tcPr>
            <w:tcW w:w="2697" w:type="dxa"/>
          </w:tcPr>
          <w:p w14:paraId="04F0E23D" w14:textId="3BDA9C97" w:rsidR="008B6ECC" w:rsidRDefault="008B6ECC" w:rsidP="003964D6">
            <w:r>
              <w:t>Ava Ashendorff</w:t>
            </w:r>
          </w:p>
        </w:tc>
        <w:tc>
          <w:tcPr>
            <w:tcW w:w="2698" w:type="dxa"/>
          </w:tcPr>
          <w:p w14:paraId="2823FB61" w14:textId="4991F0B1" w:rsidR="008B6ECC" w:rsidRDefault="008B6ECC" w:rsidP="003964D6">
            <w:r w:rsidRPr="00CD185D">
              <w:t>Elise For Congress</w:t>
            </w:r>
          </w:p>
        </w:tc>
        <w:tc>
          <w:tcPr>
            <w:tcW w:w="2698" w:type="dxa"/>
          </w:tcPr>
          <w:p w14:paraId="076F7B14" w14:textId="0550862A" w:rsidR="008B6ECC" w:rsidRDefault="008B6ECC" w:rsidP="003964D6">
            <w:r w:rsidRPr="00646894">
              <w:t xml:space="preserve"> $5.00 </w:t>
            </w:r>
          </w:p>
        </w:tc>
      </w:tr>
      <w:tr w:rsidR="008B6ECC" w14:paraId="46EA1CC8" w14:textId="77777777" w:rsidTr="0011607F">
        <w:tc>
          <w:tcPr>
            <w:tcW w:w="2697" w:type="dxa"/>
          </w:tcPr>
          <w:p w14:paraId="2DC20625" w14:textId="3B257A52" w:rsidR="008B6ECC" w:rsidRDefault="008B6ECC" w:rsidP="003964D6">
            <w:r w:rsidRPr="00F5571A">
              <w:t>8/20/2024</w:t>
            </w:r>
          </w:p>
        </w:tc>
        <w:tc>
          <w:tcPr>
            <w:tcW w:w="2697" w:type="dxa"/>
          </w:tcPr>
          <w:p w14:paraId="077287BF" w14:textId="4CB62CEA" w:rsidR="008B6ECC" w:rsidRDefault="008B6ECC" w:rsidP="003964D6">
            <w:r>
              <w:t>Ava Ashendorff</w:t>
            </w:r>
          </w:p>
        </w:tc>
        <w:tc>
          <w:tcPr>
            <w:tcW w:w="2698" w:type="dxa"/>
          </w:tcPr>
          <w:p w14:paraId="4FCE56BE" w14:textId="621ACA1C" w:rsidR="008B6ECC" w:rsidRDefault="008B6ECC" w:rsidP="003964D6">
            <w:r w:rsidRPr="00CD185D">
              <w:t>Elise For Congress</w:t>
            </w:r>
          </w:p>
        </w:tc>
        <w:tc>
          <w:tcPr>
            <w:tcW w:w="2698" w:type="dxa"/>
          </w:tcPr>
          <w:p w14:paraId="39E2A53E" w14:textId="7D37B3A0" w:rsidR="008B6ECC" w:rsidRDefault="008B6ECC" w:rsidP="003964D6">
            <w:r w:rsidRPr="00646894">
              <w:t xml:space="preserve"> $0.05 </w:t>
            </w:r>
          </w:p>
        </w:tc>
      </w:tr>
      <w:tr w:rsidR="008B6ECC" w14:paraId="0D83E7D8" w14:textId="77777777" w:rsidTr="0011607F">
        <w:tc>
          <w:tcPr>
            <w:tcW w:w="2697" w:type="dxa"/>
          </w:tcPr>
          <w:p w14:paraId="1E5EF5A8" w14:textId="27D26991" w:rsidR="008B6ECC" w:rsidRDefault="008B6ECC" w:rsidP="003964D6">
            <w:r w:rsidRPr="00F5571A">
              <w:t>8/13/2024</w:t>
            </w:r>
          </w:p>
        </w:tc>
        <w:tc>
          <w:tcPr>
            <w:tcW w:w="2697" w:type="dxa"/>
          </w:tcPr>
          <w:p w14:paraId="3C02EF12" w14:textId="03E5E19B" w:rsidR="008B6ECC" w:rsidRDefault="008B6ECC" w:rsidP="003964D6">
            <w:r>
              <w:t>Ava Ashendorff</w:t>
            </w:r>
          </w:p>
        </w:tc>
        <w:tc>
          <w:tcPr>
            <w:tcW w:w="2698" w:type="dxa"/>
          </w:tcPr>
          <w:p w14:paraId="579A527D" w14:textId="00AF0709" w:rsidR="008B6ECC" w:rsidRDefault="008B6ECC" w:rsidP="003964D6">
            <w:r w:rsidRPr="00CD185D">
              <w:t>Elise For Congress</w:t>
            </w:r>
          </w:p>
        </w:tc>
        <w:tc>
          <w:tcPr>
            <w:tcW w:w="2698" w:type="dxa"/>
          </w:tcPr>
          <w:p w14:paraId="565B7427" w14:textId="5CF2EE12" w:rsidR="008B6ECC" w:rsidRDefault="008B6ECC" w:rsidP="003964D6">
            <w:r w:rsidRPr="00646894">
              <w:t xml:space="preserve"> $10.00 </w:t>
            </w:r>
          </w:p>
        </w:tc>
      </w:tr>
      <w:tr w:rsidR="008B6ECC" w14:paraId="7800D797" w14:textId="77777777" w:rsidTr="0011607F">
        <w:tc>
          <w:tcPr>
            <w:tcW w:w="2697" w:type="dxa"/>
          </w:tcPr>
          <w:p w14:paraId="1861FD9F" w14:textId="4E28A7FB" w:rsidR="008B6ECC" w:rsidRDefault="008B6ECC" w:rsidP="003964D6">
            <w:r w:rsidRPr="00F5571A">
              <w:t>8/6/2024</w:t>
            </w:r>
          </w:p>
        </w:tc>
        <w:tc>
          <w:tcPr>
            <w:tcW w:w="2697" w:type="dxa"/>
          </w:tcPr>
          <w:p w14:paraId="024B806D" w14:textId="250CAD8F" w:rsidR="008B6ECC" w:rsidRDefault="008B6ECC" w:rsidP="003964D6">
            <w:r>
              <w:t>Ava Ashendorff</w:t>
            </w:r>
          </w:p>
        </w:tc>
        <w:tc>
          <w:tcPr>
            <w:tcW w:w="2698" w:type="dxa"/>
          </w:tcPr>
          <w:p w14:paraId="258A89E6" w14:textId="7FC00AC3" w:rsidR="008B6ECC" w:rsidRDefault="008B6ECC" w:rsidP="003964D6">
            <w:r w:rsidRPr="00CD185D">
              <w:t>Elise For Congress</w:t>
            </w:r>
          </w:p>
        </w:tc>
        <w:tc>
          <w:tcPr>
            <w:tcW w:w="2698" w:type="dxa"/>
          </w:tcPr>
          <w:p w14:paraId="4ED90E27" w14:textId="6EA40692" w:rsidR="008B6ECC" w:rsidRDefault="008B6ECC" w:rsidP="003964D6">
            <w:r w:rsidRPr="00646894">
              <w:t xml:space="preserve"> $5.00 </w:t>
            </w:r>
          </w:p>
        </w:tc>
      </w:tr>
      <w:tr w:rsidR="008B6ECC" w14:paraId="5607538B" w14:textId="77777777" w:rsidTr="0011607F">
        <w:tc>
          <w:tcPr>
            <w:tcW w:w="2697" w:type="dxa"/>
          </w:tcPr>
          <w:p w14:paraId="535BAB7F" w14:textId="08C12CE4" w:rsidR="008B6ECC" w:rsidRDefault="008B6ECC" w:rsidP="003964D6">
            <w:r w:rsidRPr="00F5571A">
              <w:t>7/30/2024</w:t>
            </w:r>
          </w:p>
        </w:tc>
        <w:tc>
          <w:tcPr>
            <w:tcW w:w="2697" w:type="dxa"/>
          </w:tcPr>
          <w:p w14:paraId="7ECF19D9" w14:textId="726B0DE7" w:rsidR="008B6ECC" w:rsidRDefault="008B6ECC" w:rsidP="003964D6">
            <w:r>
              <w:t>Ava Ashendorff</w:t>
            </w:r>
          </w:p>
        </w:tc>
        <w:tc>
          <w:tcPr>
            <w:tcW w:w="2698" w:type="dxa"/>
          </w:tcPr>
          <w:p w14:paraId="6A1F9D8E" w14:textId="4A3E5892" w:rsidR="008B6ECC" w:rsidRDefault="008B6ECC" w:rsidP="003964D6">
            <w:r w:rsidRPr="00CD185D">
              <w:t>Elise For Congress</w:t>
            </w:r>
          </w:p>
        </w:tc>
        <w:tc>
          <w:tcPr>
            <w:tcW w:w="2698" w:type="dxa"/>
          </w:tcPr>
          <w:p w14:paraId="59EC3703" w14:textId="259D0DAB" w:rsidR="008B6ECC" w:rsidRDefault="008B6ECC" w:rsidP="003964D6">
            <w:r w:rsidRPr="00646894">
              <w:t xml:space="preserve"> $1.00 </w:t>
            </w:r>
          </w:p>
        </w:tc>
      </w:tr>
      <w:tr w:rsidR="008B6ECC" w14:paraId="029AD6D8" w14:textId="77777777" w:rsidTr="0011607F">
        <w:tc>
          <w:tcPr>
            <w:tcW w:w="2697" w:type="dxa"/>
          </w:tcPr>
          <w:p w14:paraId="721CD316" w14:textId="75E3DF19" w:rsidR="008B6ECC" w:rsidRDefault="008B6ECC" w:rsidP="003964D6">
            <w:r w:rsidRPr="00F5571A">
              <w:t>7/30/2024</w:t>
            </w:r>
          </w:p>
        </w:tc>
        <w:tc>
          <w:tcPr>
            <w:tcW w:w="2697" w:type="dxa"/>
          </w:tcPr>
          <w:p w14:paraId="56DAD9CB" w14:textId="100157A6" w:rsidR="008B6ECC" w:rsidRDefault="008B6ECC" w:rsidP="003964D6">
            <w:r>
              <w:t>Ava Ashendorff</w:t>
            </w:r>
          </w:p>
        </w:tc>
        <w:tc>
          <w:tcPr>
            <w:tcW w:w="2698" w:type="dxa"/>
          </w:tcPr>
          <w:p w14:paraId="24E222AE" w14:textId="19EE40EB" w:rsidR="008B6ECC" w:rsidRDefault="008B6ECC" w:rsidP="003964D6">
            <w:r w:rsidRPr="00CD185D">
              <w:t>Elise For Congress</w:t>
            </w:r>
          </w:p>
        </w:tc>
        <w:tc>
          <w:tcPr>
            <w:tcW w:w="2698" w:type="dxa"/>
          </w:tcPr>
          <w:p w14:paraId="12593033" w14:textId="15223210" w:rsidR="008B6ECC" w:rsidRDefault="008B6ECC" w:rsidP="003964D6">
            <w:r w:rsidRPr="00646894">
              <w:t xml:space="preserve"> $10.00 </w:t>
            </w:r>
          </w:p>
        </w:tc>
      </w:tr>
      <w:tr w:rsidR="008B6ECC" w14:paraId="52F624A0" w14:textId="77777777" w:rsidTr="0011607F">
        <w:tc>
          <w:tcPr>
            <w:tcW w:w="2697" w:type="dxa"/>
          </w:tcPr>
          <w:p w14:paraId="0930C66F" w14:textId="41F2ABBB" w:rsidR="008B6ECC" w:rsidRDefault="008B6ECC" w:rsidP="003964D6">
            <w:r w:rsidRPr="00F5571A">
              <w:t>7/30/2024</w:t>
            </w:r>
          </w:p>
        </w:tc>
        <w:tc>
          <w:tcPr>
            <w:tcW w:w="2697" w:type="dxa"/>
          </w:tcPr>
          <w:p w14:paraId="2F393904" w14:textId="1E8C312E" w:rsidR="008B6ECC" w:rsidRDefault="008B6ECC" w:rsidP="003964D6">
            <w:r>
              <w:t>Ava Ashendorff</w:t>
            </w:r>
          </w:p>
        </w:tc>
        <w:tc>
          <w:tcPr>
            <w:tcW w:w="2698" w:type="dxa"/>
          </w:tcPr>
          <w:p w14:paraId="414D0AC3" w14:textId="1D3C4EFE" w:rsidR="008B6ECC" w:rsidRDefault="008B6ECC" w:rsidP="003964D6">
            <w:r w:rsidRPr="00CD185D">
              <w:t>Elise For Congress</w:t>
            </w:r>
          </w:p>
        </w:tc>
        <w:tc>
          <w:tcPr>
            <w:tcW w:w="2698" w:type="dxa"/>
          </w:tcPr>
          <w:p w14:paraId="43A2ADE6" w14:textId="5BE75A97" w:rsidR="008B6ECC" w:rsidRDefault="008B6ECC" w:rsidP="003964D6">
            <w:r w:rsidRPr="00646894">
              <w:t xml:space="preserve"> $4.25 </w:t>
            </w:r>
          </w:p>
        </w:tc>
      </w:tr>
      <w:tr w:rsidR="008B6ECC" w14:paraId="214740DD" w14:textId="77777777" w:rsidTr="0011607F">
        <w:tc>
          <w:tcPr>
            <w:tcW w:w="2697" w:type="dxa"/>
          </w:tcPr>
          <w:p w14:paraId="47E7E052" w14:textId="15B30345" w:rsidR="008B6ECC" w:rsidRDefault="008B6ECC" w:rsidP="003964D6">
            <w:r w:rsidRPr="00F5571A">
              <w:t>7/23/2024</w:t>
            </w:r>
          </w:p>
        </w:tc>
        <w:tc>
          <w:tcPr>
            <w:tcW w:w="2697" w:type="dxa"/>
          </w:tcPr>
          <w:p w14:paraId="25958D98" w14:textId="03477C32" w:rsidR="008B6ECC" w:rsidRDefault="008B6ECC" w:rsidP="003964D6">
            <w:r>
              <w:t>Ava Ashendorff</w:t>
            </w:r>
          </w:p>
        </w:tc>
        <w:tc>
          <w:tcPr>
            <w:tcW w:w="2698" w:type="dxa"/>
          </w:tcPr>
          <w:p w14:paraId="7565D7F5" w14:textId="34642AED" w:rsidR="008B6ECC" w:rsidRDefault="008B6ECC" w:rsidP="003964D6">
            <w:r w:rsidRPr="00CD185D">
              <w:t>Elise For Congress</w:t>
            </w:r>
          </w:p>
        </w:tc>
        <w:tc>
          <w:tcPr>
            <w:tcW w:w="2698" w:type="dxa"/>
          </w:tcPr>
          <w:p w14:paraId="5F1AC6BE" w14:textId="558B3755" w:rsidR="008B6ECC" w:rsidRDefault="008B6ECC" w:rsidP="003964D6">
            <w:r w:rsidRPr="00646894">
              <w:t xml:space="preserve"> $4.75 </w:t>
            </w:r>
          </w:p>
        </w:tc>
      </w:tr>
      <w:tr w:rsidR="008B6ECC" w14:paraId="332B4DAE" w14:textId="77777777" w:rsidTr="0011607F">
        <w:tc>
          <w:tcPr>
            <w:tcW w:w="2697" w:type="dxa"/>
          </w:tcPr>
          <w:p w14:paraId="45902FF5" w14:textId="0F913BD8" w:rsidR="008B6ECC" w:rsidRDefault="008B6ECC" w:rsidP="003964D6">
            <w:r w:rsidRPr="00F5571A">
              <w:t>7/23/2024</w:t>
            </w:r>
          </w:p>
        </w:tc>
        <w:tc>
          <w:tcPr>
            <w:tcW w:w="2697" w:type="dxa"/>
          </w:tcPr>
          <w:p w14:paraId="478CA365" w14:textId="68742C67" w:rsidR="008B6ECC" w:rsidRDefault="008B6ECC" w:rsidP="003964D6">
            <w:r>
              <w:t>Ava Ashendorff</w:t>
            </w:r>
          </w:p>
        </w:tc>
        <w:tc>
          <w:tcPr>
            <w:tcW w:w="2698" w:type="dxa"/>
          </w:tcPr>
          <w:p w14:paraId="796527EA" w14:textId="162BE0DF" w:rsidR="008B6ECC" w:rsidRDefault="008B6ECC" w:rsidP="003964D6">
            <w:r w:rsidRPr="00CD185D">
              <w:t>Elise For Congress</w:t>
            </w:r>
          </w:p>
        </w:tc>
        <w:tc>
          <w:tcPr>
            <w:tcW w:w="2698" w:type="dxa"/>
          </w:tcPr>
          <w:p w14:paraId="38B92E20" w14:textId="58D6A7F8" w:rsidR="008B6ECC" w:rsidRDefault="008B6ECC" w:rsidP="003964D6">
            <w:r w:rsidRPr="00646894">
              <w:t xml:space="preserve"> $0.05 </w:t>
            </w:r>
          </w:p>
        </w:tc>
      </w:tr>
      <w:tr w:rsidR="008B6ECC" w14:paraId="6C0CEF63" w14:textId="77777777" w:rsidTr="0011607F">
        <w:tc>
          <w:tcPr>
            <w:tcW w:w="2697" w:type="dxa"/>
          </w:tcPr>
          <w:p w14:paraId="1F4FCDB3" w14:textId="51B195C6" w:rsidR="008B6ECC" w:rsidRDefault="008B6ECC" w:rsidP="003964D6">
            <w:r w:rsidRPr="00F5571A">
              <w:t>7/16/2024</w:t>
            </w:r>
          </w:p>
        </w:tc>
        <w:tc>
          <w:tcPr>
            <w:tcW w:w="2697" w:type="dxa"/>
          </w:tcPr>
          <w:p w14:paraId="53931C6D" w14:textId="4BD86BFF" w:rsidR="008B6ECC" w:rsidRDefault="008B6ECC" w:rsidP="003964D6">
            <w:r>
              <w:t>Ava Ashendorff</w:t>
            </w:r>
          </w:p>
        </w:tc>
        <w:tc>
          <w:tcPr>
            <w:tcW w:w="2698" w:type="dxa"/>
          </w:tcPr>
          <w:p w14:paraId="4DB6579D" w14:textId="3F559387" w:rsidR="008B6ECC" w:rsidRDefault="008B6ECC" w:rsidP="003964D6">
            <w:r w:rsidRPr="00CD185D">
              <w:t>Elise For Congress</w:t>
            </w:r>
          </w:p>
        </w:tc>
        <w:tc>
          <w:tcPr>
            <w:tcW w:w="2698" w:type="dxa"/>
          </w:tcPr>
          <w:p w14:paraId="674C0FF4" w14:textId="3DF6CB1B" w:rsidR="008B6ECC" w:rsidRDefault="008B6ECC" w:rsidP="003964D6">
            <w:r w:rsidRPr="00646894">
              <w:t xml:space="preserve"> $5.00 </w:t>
            </w:r>
          </w:p>
        </w:tc>
      </w:tr>
      <w:tr w:rsidR="008B6ECC" w14:paraId="374A1AB8" w14:textId="77777777" w:rsidTr="0011607F">
        <w:tc>
          <w:tcPr>
            <w:tcW w:w="2697" w:type="dxa"/>
          </w:tcPr>
          <w:p w14:paraId="47488A72" w14:textId="24CBB1A3" w:rsidR="008B6ECC" w:rsidRDefault="008B6ECC" w:rsidP="003964D6">
            <w:r w:rsidRPr="00F5571A">
              <w:t>7/11/2024</w:t>
            </w:r>
          </w:p>
        </w:tc>
        <w:tc>
          <w:tcPr>
            <w:tcW w:w="2697" w:type="dxa"/>
          </w:tcPr>
          <w:p w14:paraId="44F41D64" w14:textId="48B3FACA" w:rsidR="008B6ECC" w:rsidRDefault="008B6ECC" w:rsidP="003964D6">
            <w:r>
              <w:t>Ava Ashendorff</w:t>
            </w:r>
          </w:p>
        </w:tc>
        <w:tc>
          <w:tcPr>
            <w:tcW w:w="2698" w:type="dxa"/>
          </w:tcPr>
          <w:p w14:paraId="64186755" w14:textId="718C79AC" w:rsidR="008B6ECC" w:rsidRDefault="008B6ECC" w:rsidP="003964D6">
            <w:r w:rsidRPr="00CD185D">
              <w:t>Elise For Congress</w:t>
            </w:r>
          </w:p>
        </w:tc>
        <w:tc>
          <w:tcPr>
            <w:tcW w:w="2698" w:type="dxa"/>
          </w:tcPr>
          <w:p w14:paraId="17411833" w14:textId="3FDAA7DF" w:rsidR="008B6ECC" w:rsidRDefault="008B6ECC" w:rsidP="003964D6">
            <w:r w:rsidRPr="00646894">
              <w:t xml:space="preserve"> $10.00 </w:t>
            </w:r>
          </w:p>
        </w:tc>
      </w:tr>
      <w:tr w:rsidR="008B6ECC" w14:paraId="037DC16D" w14:textId="77777777" w:rsidTr="0011607F">
        <w:tc>
          <w:tcPr>
            <w:tcW w:w="2697" w:type="dxa"/>
          </w:tcPr>
          <w:p w14:paraId="30EFD58B" w14:textId="356A727D" w:rsidR="008B6ECC" w:rsidRDefault="008B6ECC" w:rsidP="003964D6">
            <w:r w:rsidRPr="00F5571A">
              <w:t>6/30/2024</w:t>
            </w:r>
          </w:p>
        </w:tc>
        <w:tc>
          <w:tcPr>
            <w:tcW w:w="2697" w:type="dxa"/>
          </w:tcPr>
          <w:p w14:paraId="7BE00105" w14:textId="3BA8F977" w:rsidR="008B6ECC" w:rsidRDefault="008B6ECC" w:rsidP="003964D6">
            <w:r>
              <w:t>Ava Ashendorff</w:t>
            </w:r>
          </w:p>
        </w:tc>
        <w:tc>
          <w:tcPr>
            <w:tcW w:w="2698" w:type="dxa"/>
          </w:tcPr>
          <w:p w14:paraId="5B94209D" w14:textId="596A0CEA" w:rsidR="008B6ECC" w:rsidRDefault="008B6ECC" w:rsidP="003964D6">
            <w:r w:rsidRPr="00CD185D">
              <w:t>Elise For Congress</w:t>
            </w:r>
          </w:p>
        </w:tc>
        <w:tc>
          <w:tcPr>
            <w:tcW w:w="2698" w:type="dxa"/>
          </w:tcPr>
          <w:p w14:paraId="5CB4145B" w14:textId="4266E06A" w:rsidR="008B6ECC" w:rsidRDefault="008B6ECC" w:rsidP="003964D6">
            <w:r w:rsidRPr="00646894">
              <w:t xml:space="preserve"> $4.25 </w:t>
            </w:r>
          </w:p>
        </w:tc>
      </w:tr>
      <w:tr w:rsidR="008B6ECC" w14:paraId="6F904647" w14:textId="77777777" w:rsidTr="0011607F">
        <w:tc>
          <w:tcPr>
            <w:tcW w:w="2697" w:type="dxa"/>
          </w:tcPr>
          <w:p w14:paraId="0A722853" w14:textId="4FB6E8B2" w:rsidR="008B6ECC" w:rsidRDefault="008B6ECC" w:rsidP="003964D6">
            <w:r w:rsidRPr="00F5571A">
              <w:t>6/30/2024</w:t>
            </w:r>
          </w:p>
        </w:tc>
        <w:tc>
          <w:tcPr>
            <w:tcW w:w="2697" w:type="dxa"/>
          </w:tcPr>
          <w:p w14:paraId="5881B4B1" w14:textId="5C771B27" w:rsidR="008B6ECC" w:rsidRDefault="008B6ECC" w:rsidP="003964D6">
            <w:r>
              <w:t>Ava Ashendorff</w:t>
            </w:r>
          </w:p>
        </w:tc>
        <w:tc>
          <w:tcPr>
            <w:tcW w:w="2698" w:type="dxa"/>
          </w:tcPr>
          <w:p w14:paraId="02FDE184" w14:textId="0AE9AA96" w:rsidR="008B6ECC" w:rsidRDefault="008B6ECC" w:rsidP="003964D6">
            <w:r w:rsidRPr="00CD185D">
              <w:t>Elise For Congress</w:t>
            </w:r>
          </w:p>
        </w:tc>
        <w:tc>
          <w:tcPr>
            <w:tcW w:w="2698" w:type="dxa"/>
          </w:tcPr>
          <w:p w14:paraId="60C1380D" w14:textId="7FBC2A81" w:rsidR="008B6ECC" w:rsidRDefault="008B6ECC" w:rsidP="003964D6">
            <w:r w:rsidRPr="00646894">
              <w:t xml:space="preserve"> $10.00 </w:t>
            </w:r>
          </w:p>
        </w:tc>
      </w:tr>
      <w:tr w:rsidR="008B6ECC" w14:paraId="2477C0B4" w14:textId="77777777" w:rsidTr="0011607F">
        <w:tc>
          <w:tcPr>
            <w:tcW w:w="2697" w:type="dxa"/>
          </w:tcPr>
          <w:p w14:paraId="0CE516CB" w14:textId="3709D2DA" w:rsidR="008B6ECC" w:rsidRDefault="008B6ECC" w:rsidP="003964D6">
            <w:r w:rsidRPr="00F5571A">
              <w:t>6/25/2024</w:t>
            </w:r>
          </w:p>
        </w:tc>
        <w:tc>
          <w:tcPr>
            <w:tcW w:w="2697" w:type="dxa"/>
          </w:tcPr>
          <w:p w14:paraId="4BA82D1B" w14:textId="60598799" w:rsidR="008B6ECC" w:rsidRDefault="008B6ECC" w:rsidP="003964D6">
            <w:r>
              <w:t>Ava Ashendorff</w:t>
            </w:r>
          </w:p>
        </w:tc>
        <w:tc>
          <w:tcPr>
            <w:tcW w:w="2698" w:type="dxa"/>
          </w:tcPr>
          <w:p w14:paraId="0DD749F7" w14:textId="19D66C50" w:rsidR="008B6ECC" w:rsidRDefault="008B6ECC" w:rsidP="003964D6">
            <w:r w:rsidRPr="00CD185D">
              <w:t>Elise For Congress</w:t>
            </w:r>
          </w:p>
        </w:tc>
        <w:tc>
          <w:tcPr>
            <w:tcW w:w="2698" w:type="dxa"/>
          </w:tcPr>
          <w:p w14:paraId="173D4473" w14:textId="70B79B8F" w:rsidR="008B6ECC" w:rsidRDefault="008B6ECC" w:rsidP="003964D6">
            <w:r w:rsidRPr="00646894">
              <w:t xml:space="preserve"> $10.00 </w:t>
            </w:r>
          </w:p>
        </w:tc>
      </w:tr>
      <w:tr w:rsidR="008B6ECC" w14:paraId="182C8A6A" w14:textId="77777777" w:rsidTr="0011607F">
        <w:tc>
          <w:tcPr>
            <w:tcW w:w="2697" w:type="dxa"/>
          </w:tcPr>
          <w:p w14:paraId="21287376" w14:textId="0EEAB50A" w:rsidR="008B6ECC" w:rsidRDefault="008B6ECC" w:rsidP="003964D6">
            <w:r w:rsidRPr="00F5571A">
              <w:t>6/25/2024</w:t>
            </w:r>
          </w:p>
        </w:tc>
        <w:tc>
          <w:tcPr>
            <w:tcW w:w="2697" w:type="dxa"/>
          </w:tcPr>
          <w:p w14:paraId="27E246F1" w14:textId="65B3F004" w:rsidR="008B6ECC" w:rsidRDefault="008B6ECC" w:rsidP="003964D6">
            <w:r>
              <w:t>Ava Ashendorff</w:t>
            </w:r>
          </w:p>
        </w:tc>
        <w:tc>
          <w:tcPr>
            <w:tcW w:w="2698" w:type="dxa"/>
          </w:tcPr>
          <w:p w14:paraId="2EC8538F" w14:textId="48029F4C" w:rsidR="008B6ECC" w:rsidRDefault="008B6ECC" w:rsidP="003964D6">
            <w:r w:rsidRPr="00CD185D">
              <w:t>Elise For Congress</w:t>
            </w:r>
          </w:p>
        </w:tc>
        <w:tc>
          <w:tcPr>
            <w:tcW w:w="2698" w:type="dxa"/>
          </w:tcPr>
          <w:p w14:paraId="563A5DC7" w14:textId="4ED7B12A" w:rsidR="008B6ECC" w:rsidRDefault="008B6ECC" w:rsidP="003964D6">
            <w:r w:rsidRPr="00646894">
              <w:t xml:space="preserve"> $4.25 </w:t>
            </w:r>
          </w:p>
        </w:tc>
      </w:tr>
      <w:tr w:rsidR="008B6ECC" w14:paraId="635E00CD" w14:textId="77777777" w:rsidTr="0011607F">
        <w:tc>
          <w:tcPr>
            <w:tcW w:w="2697" w:type="dxa"/>
          </w:tcPr>
          <w:p w14:paraId="7FC6C64B" w14:textId="5D2FEAD1" w:rsidR="008B6ECC" w:rsidRDefault="008B6ECC" w:rsidP="003964D6">
            <w:r w:rsidRPr="00F5571A">
              <w:t>6/25/2024</w:t>
            </w:r>
          </w:p>
        </w:tc>
        <w:tc>
          <w:tcPr>
            <w:tcW w:w="2697" w:type="dxa"/>
          </w:tcPr>
          <w:p w14:paraId="07B21785" w14:textId="430BB7D3" w:rsidR="008B6ECC" w:rsidRDefault="008B6ECC" w:rsidP="003964D6">
            <w:r>
              <w:t>Ava Ashendorff</w:t>
            </w:r>
          </w:p>
        </w:tc>
        <w:tc>
          <w:tcPr>
            <w:tcW w:w="2698" w:type="dxa"/>
          </w:tcPr>
          <w:p w14:paraId="563D0EEC" w14:textId="25C834D3" w:rsidR="008B6ECC" w:rsidRDefault="008B6ECC" w:rsidP="003964D6">
            <w:r w:rsidRPr="00CD185D">
              <w:t>Elise For Congress</w:t>
            </w:r>
          </w:p>
        </w:tc>
        <w:tc>
          <w:tcPr>
            <w:tcW w:w="2698" w:type="dxa"/>
          </w:tcPr>
          <w:p w14:paraId="7F726A1E" w14:textId="43B4679B" w:rsidR="008B6ECC" w:rsidRDefault="008B6ECC" w:rsidP="003964D6">
            <w:r w:rsidRPr="00646894">
              <w:t xml:space="preserve"> $0.05 </w:t>
            </w:r>
          </w:p>
        </w:tc>
      </w:tr>
      <w:tr w:rsidR="008B6ECC" w14:paraId="22E5DDD2" w14:textId="77777777" w:rsidTr="0011607F">
        <w:tc>
          <w:tcPr>
            <w:tcW w:w="2697" w:type="dxa"/>
          </w:tcPr>
          <w:p w14:paraId="285194B6" w14:textId="125037E2" w:rsidR="008B6ECC" w:rsidRDefault="008B6ECC" w:rsidP="003964D6">
            <w:r w:rsidRPr="00F5571A">
              <w:t>6/25/2024</w:t>
            </w:r>
          </w:p>
        </w:tc>
        <w:tc>
          <w:tcPr>
            <w:tcW w:w="2697" w:type="dxa"/>
          </w:tcPr>
          <w:p w14:paraId="5CC2D498" w14:textId="3397E27C" w:rsidR="008B6ECC" w:rsidRDefault="008B6ECC" w:rsidP="003964D6">
            <w:r>
              <w:t>Ava Ashendorff</w:t>
            </w:r>
          </w:p>
        </w:tc>
        <w:tc>
          <w:tcPr>
            <w:tcW w:w="2698" w:type="dxa"/>
          </w:tcPr>
          <w:p w14:paraId="3962BA30" w14:textId="53903A4A" w:rsidR="008B6ECC" w:rsidRDefault="008B6ECC" w:rsidP="003964D6">
            <w:r w:rsidRPr="00CD185D">
              <w:t>Elise For Congress</w:t>
            </w:r>
          </w:p>
        </w:tc>
        <w:tc>
          <w:tcPr>
            <w:tcW w:w="2698" w:type="dxa"/>
          </w:tcPr>
          <w:p w14:paraId="1B8D9DA7" w14:textId="7AF78CDB" w:rsidR="008B6ECC" w:rsidRDefault="008B6ECC" w:rsidP="003964D6">
            <w:r w:rsidRPr="00646894">
              <w:t xml:space="preserve"> $4.75 </w:t>
            </w:r>
          </w:p>
        </w:tc>
      </w:tr>
      <w:tr w:rsidR="008B6ECC" w14:paraId="1DBBD4F4" w14:textId="77777777" w:rsidTr="0011607F">
        <w:tc>
          <w:tcPr>
            <w:tcW w:w="2697" w:type="dxa"/>
          </w:tcPr>
          <w:p w14:paraId="677B8612" w14:textId="2A7C986B" w:rsidR="008B6ECC" w:rsidRDefault="008B6ECC" w:rsidP="003964D6">
            <w:r w:rsidRPr="00F5571A">
              <w:t>6/18/2024</w:t>
            </w:r>
          </w:p>
        </w:tc>
        <w:tc>
          <w:tcPr>
            <w:tcW w:w="2697" w:type="dxa"/>
          </w:tcPr>
          <w:p w14:paraId="08D35701" w14:textId="64D877CD" w:rsidR="008B6ECC" w:rsidRDefault="008B6ECC" w:rsidP="003964D6">
            <w:r>
              <w:t>Ava Ashendorff</w:t>
            </w:r>
          </w:p>
        </w:tc>
        <w:tc>
          <w:tcPr>
            <w:tcW w:w="2698" w:type="dxa"/>
          </w:tcPr>
          <w:p w14:paraId="2EBD7B82" w14:textId="5CC3EDCD" w:rsidR="008B6ECC" w:rsidRDefault="008B6ECC" w:rsidP="003964D6">
            <w:r w:rsidRPr="00CD185D">
              <w:t>Elise For Congress</w:t>
            </w:r>
          </w:p>
        </w:tc>
        <w:tc>
          <w:tcPr>
            <w:tcW w:w="2698" w:type="dxa"/>
          </w:tcPr>
          <w:p w14:paraId="36380245" w14:textId="05E3AED0" w:rsidR="008B6ECC" w:rsidRDefault="008B6ECC" w:rsidP="003964D6">
            <w:r w:rsidRPr="00646894">
              <w:t xml:space="preserve"> $5.00 </w:t>
            </w:r>
          </w:p>
        </w:tc>
      </w:tr>
      <w:tr w:rsidR="008B6ECC" w14:paraId="197F1A26" w14:textId="77777777" w:rsidTr="0011607F">
        <w:tc>
          <w:tcPr>
            <w:tcW w:w="2697" w:type="dxa"/>
          </w:tcPr>
          <w:p w14:paraId="49E55DD8" w14:textId="08F00702" w:rsidR="008B6ECC" w:rsidRDefault="008B6ECC" w:rsidP="003964D6">
            <w:r w:rsidRPr="00F5571A">
              <w:t>6/11/2024</w:t>
            </w:r>
          </w:p>
        </w:tc>
        <w:tc>
          <w:tcPr>
            <w:tcW w:w="2697" w:type="dxa"/>
          </w:tcPr>
          <w:p w14:paraId="7F4E1310" w14:textId="5F78DB9F" w:rsidR="008B6ECC" w:rsidRDefault="008B6ECC" w:rsidP="003964D6">
            <w:r>
              <w:t>Ava Ashendorff</w:t>
            </w:r>
          </w:p>
        </w:tc>
        <w:tc>
          <w:tcPr>
            <w:tcW w:w="2698" w:type="dxa"/>
          </w:tcPr>
          <w:p w14:paraId="713E46B8" w14:textId="42B43339" w:rsidR="008B6ECC" w:rsidRDefault="008B6ECC" w:rsidP="003964D6">
            <w:r w:rsidRPr="00CD185D">
              <w:t>Elise For Congress</w:t>
            </w:r>
          </w:p>
        </w:tc>
        <w:tc>
          <w:tcPr>
            <w:tcW w:w="2698" w:type="dxa"/>
          </w:tcPr>
          <w:p w14:paraId="7D2BEF0F" w14:textId="0AB621C8" w:rsidR="008B6ECC" w:rsidRDefault="008B6ECC" w:rsidP="003964D6">
            <w:r w:rsidRPr="00646894">
              <w:t xml:space="preserve"> $10.00 </w:t>
            </w:r>
          </w:p>
        </w:tc>
      </w:tr>
      <w:tr w:rsidR="008B6ECC" w14:paraId="2CCAB77F" w14:textId="77777777" w:rsidTr="0011607F">
        <w:tc>
          <w:tcPr>
            <w:tcW w:w="2697" w:type="dxa"/>
          </w:tcPr>
          <w:p w14:paraId="3C1AD57C" w14:textId="7B498BCC" w:rsidR="008B6ECC" w:rsidRDefault="008B6ECC" w:rsidP="003964D6">
            <w:r w:rsidRPr="00F5571A">
              <w:t>6/5/2024</w:t>
            </w:r>
          </w:p>
        </w:tc>
        <w:tc>
          <w:tcPr>
            <w:tcW w:w="2697" w:type="dxa"/>
          </w:tcPr>
          <w:p w14:paraId="6C7CB9EE" w14:textId="3A8E4F09" w:rsidR="008B6ECC" w:rsidRDefault="008B6ECC" w:rsidP="003964D6">
            <w:r>
              <w:t>Ava Ashendorff</w:t>
            </w:r>
          </w:p>
        </w:tc>
        <w:tc>
          <w:tcPr>
            <w:tcW w:w="2698" w:type="dxa"/>
          </w:tcPr>
          <w:p w14:paraId="07F5CF08" w14:textId="14B14DBC" w:rsidR="008B6ECC" w:rsidRDefault="008B6ECC" w:rsidP="003964D6">
            <w:r w:rsidRPr="00CD185D">
              <w:t>Elise For Congress</w:t>
            </w:r>
          </w:p>
        </w:tc>
        <w:tc>
          <w:tcPr>
            <w:tcW w:w="2698" w:type="dxa"/>
          </w:tcPr>
          <w:p w14:paraId="7C142B36" w14:textId="083A9C53" w:rsidR="008B6ECC" w:rsidRDefault="008B6ECC" w:rsidP="003964D6">
            <w:r w:rsidRPr="00646894">
              <w:t xml:space="preserve"> $10.00 </w:t>
            </w:r>
          </w:p>
        </w:tc>
      </w:tr>
      <w:tr w:rsidR="008B6ECC" w14:paraId="302A9B5C" w14:textId="77777777" w:rsidTr="0011607F">
        <w:tc>
          <w:tcPr>
            <w:tcW w:w="2697" w:type="dxa"/>
          </w:tcPr>
          <w:p w14:paraId="77EE46CB" w14:textId="4F851A87" w:rsidR="008B6ECC" w:rsidRDefault="008B6ECC" w:rsidP="003964D6">
            <w:r w:rsidRPr="00F5571A">
              <w:t>6/5/2024</w:t>
            </w:r>
          </w:p>
        </w:tc>
        <w:tc>
          <w:tcPr>
            <w:tcW w:w="2697" w:type="dxa"/>
          </w:tcPr>
          <w:p w14:paraId="0B1EDAC7" w14:textId="007AD1CF" w:rsidR="008B6ECC" w:rsidRDefault="008B6ECC" w:rsidP="003964D6">
            <w:r>
              <w:t>Ava Ashendorff</w:t>
            </w:r>
          </w:p>
        </w:tc>
        <w:tc>
          <w:tcPr>
            <w:tcW w:w="2698" w:type="dxa"/>
          </w:tcPr>
          <w:p w14:paraId="39BBAFAD" w14:textId="211AE1E4" w:rsidR="008B6ECC" w:rsidRDefault="008B6ECC" w:rsidP="003964D6">
            <w:r w:rsidRPr="00CD185D">
              <w:t>Elise For Congress</w:t>
            </w:r>
          </w:p>
        </w:tc>
        <w:tc>
          <w:tcPr>
            <w:tcW w:w="2698" w:type="dxa"/>
          </w:tcPr>
          <w:p w14:paraId="704F6034" w14:textId="4B8BC523" w:rsidR="008B6ECC" w:rsidRDefault="008B6ECC" w:rsidP="003964D6">
            <w:r w:rsidRPr="00646894">
              <w:t xml:space="preserve"> $4.25 </w:t>
            </w:r>
          </w:p>
        </w:tc>
      </w:tr>
      <w:tr w:rsidR="008B6ECC" w14:paraId="4F8FEF64" w14:textId="77777777" w:rsidTr="0011607F">
        <w:tc>
          <w:tcPr>
            <w:tcW w:w="2697" w:type="dxa"/>
          </w:tcPr>
          <w:p w14:paraId="6D96E49F" w14:textId="40578BFA" w:rsidR="008B6ECC" w:rsidRDefault="008B6ECC" w:rsidP="003964D6">
            <w:r w:rsidRPr="00F5571A">
              <w:t>6/5/2024</w:t>
            </w:r>
          </w:p>
        </w:tc>
        <w:tc>
          <w:tcPr>
            <w:tcW w:w="2697" w:type="dxa"/>
          </w:tcPr>
          <w:p w14:paraId="50CD9D8C" w14:textId="02CF94E5" w:rsidR="008B6ECC" w:rsidRDefault="008B6ECC" w:rsidP="003964D6">
            <w:r>
              <w:t>Ava Ashendorff</w:t>
            </w:r>
          </w:p>
        </w:tc>
        <w:tc>
          <w:tcPr>
            <w:tcW w:w="2698" w:type="dxa"/>
          </w:tcPr>
          <w:p w14:paraId="7B21F260" w14:textId="266A4414" w:rsidR="008B6ECC" w:rsidRDefault="008B6ECC" w:rsidP="003964D6">
            <w:r w:rsidRPr="00CD185D">
              <w:t>Elise For Congress</w:t>
            </w:r>
          </w:p>
        </w:tc>
        <w:tc>
          <w:tcPr>
            <w:tcW w:w="2698" w:type="dxa"/>
          </w:tcPr>
          <w:p w14:paraId="605C4A01" w14:textId="4C16B744" w:rsidR="008B6ECC" w:rsidRDefault="008B6ECC" w:rsidP="003964D6">
            <w:r w:rsidRPr="00646894">
              <w:t xml:space="preserve"> $10.00 </w:t>
            </w:r>
          </w:p>
        </w:tc>
      </w:tr>
      <w:tr w:rsidR="008B6ECC" w14:paraId="69548EC0" w14:textId="77777777" w:rsidTr="0011607F">
        <w:tc>
          <w:tcPr>
            <w:tcW w:w="2697" w:type="dxa"/>
          </w:tcPr>
          <w:p w14:paraId="5FDF9FCD" w14:textId="79A1D4FA" w:rsidR="008B6ECC" w:rsidRDefault="008B6ECC" w:rsidP="003964D6">
            <w:r w:rsidRPr="00F5571A">
              <w:t>6/5/2024</w:t>
            </w:r>
          </w:p>
        </w:tc>
        <w:tc>
          <w:tcPr>
            <w:tcW w:w="2697" w:type="dxa"/>
          </w:tcPr>
          <w:p w14:paraId="21025876" w14:textId="708FCC7D" w:rsidR="008B6ECC" w:rsidRDefault="008B6ECC" w:rsidP="003964D6">
            <w:r>
              <w:t>Ava Ashendorff</w:t>
            </w:r>
          </w:p>
        </w:tc>
        <w:tc>
          <w:tcPr>
            <w:tcW w:w="2698" w:type="dxa"/>
          </w:tcPr>
          <w:p w14:paraId="72086A4D" w14:textId="1F568867" w:rsidR="008B6ECC" w:rsidRDefault="008B6ECC" w:rsidP="003964D6">
            <w:r w:rsidRPr="00CD185D">
              <w:t>Elise For Congress</w:t>
            </w:r>
          </w:p>
        </w:tc>
        <w:tc>
          <w:tcPr>
            <w:tcW w:w="2698" w:type="dxa"/>
          </w:tcPr>
          <w:p w14:paraId="47E2F818" w14:textId="1E818698" w:rsidR="008B6ECC" w:rsidRDefault="008B6ECC" w:rsidP="003964D6">
            <w:r w:rsidRPr="00646894">
              <w:t xml:space="preserve"> $14.25 </w:t>
            </w:r>
          </w:p>
        </w:tc>
      </w:tr>
      <w:tr w:rsidR="008B6ECC" w14:paraId="37384C0B" w14:textId="77777777" w:rsidTr="0011607F">
        <w:tc>
          <w:tcPr>
            <w:tcW w:w="2697" w:type="dxa"/>
          </w:tcPr>
          <w:p w14:paraId="6BF55A60" w14:textId="50746EE2" w:rsidR="008B6ECC" w:rsidRDefault="008B6ECC" w:rsidP="003964D6">
            <w:r w:rsidRPr="00F5571A">
              <w:t>6/5/2024</w:t>
            </w:r>
          </w:p>
        </w:tc>
        <w:tc>
          <w:tcPr>
            <w:tcW w:w="2697" w:type="dxa"/>
          </w:tcPr>
          <w:p w14:paraId="3E991407" w14:textId="57A4BEB2" w:rsidR="008B6ECC" w:rsidRDefault="008B6ECC" w:rsidP="003964D6">
            <w:r>
              <w:t>Ava Ashendorff</w:t>
            </w:r>
          </w:p>
        </w:tc>
        <w:tc>
          <w:tcPr>
            <w:tcW w:w="2698" w:type="dxa"/>
          </w:tcPr>
          <w:p w14:paraId="11A233D3" w14:textId="196726DD" w:rsidR="008B6ECC" w:rsidRDefault="008B6ECC" w:rsidP="003964D6">
            <w:r w:rsidRPr="00CD185D">
              <w:t>Elise For Congress</w:t>
            </w:r>
          </w:p>
        </w:tc>
        <w:tc>
          <w:tcPr>
            <w:tcW w:w="2698" w:type="dxa"/>
          </w:tcPr>
          <w:p w14:paraId="16AAF2FB" w14:textId="6A15355B" w:rsidR="008B6ECC" w:rsidRDefault="008B6ECC" w:rsidP="003964D6">
            <w:r w:rsidRPr="00646894">
              <w:t xml:space="preserve"> $4.25 </w:t>
            </w:r>
          </w:p>
        </w:tc>
      </w:tr>
      <w:tr w:rsidR="008B6ECC" w14:paraId="2C0901C2" w14:textId="77777777" w:rsidTr="0011607F">
        <w:tc>
          <w:tcPr>
            <w:tcW w:w="2697" w:type="dxa"/>
          </w:tcPr>
          <w:p w14:paraId="05CA1911" w14:textId="1DCEBBE1" w:rsidR="008B6ECC" w:rsidRDefault="008B6ECC" w:rsidP="003964D6">
            <w:r w:rsidRPr="00F5571A">
              <w:t>6/4/2024</w:t>
            </w:r>
          </w:p>
        </w:tc>
        <w:tc>
          <w:tcPr>
            <w:tcW w:w="2697" w:type="dxa"/>
          </w:tcPr>
          <w:p w14:paraId="35305733" w14:textId="663497BE" w:rsidR="008B6ECC" w:rsidRDefault="008B6ECC" w:rsidP="003964D6">
            <w:r>
              <w:t>Ava Ashendorff</w:t>
            </w:r>
          </w:p>
        </w:tc>
        <w:tc>
          <w:tcPr>
            <w:tcW w:w="2698" w:type="dxa"/>
          </w:tcPr>
          <w:p w14:paraId="1A8E17F2" w14:textId="3B41891D" w:rsidR="008B6ECC" w:rsidRDefault="008B6ECC" w:rsidP="003964D6">
            <w:r w:rsidRPr="00CD185D">
              <w:t>Elise For Congress</w:t>
            </w:r>
          </w:p>
        </w:tc>
        <w:tc>
          <w:tcPr>
            <w:tcW w:w="2698" w:type="dxa"/>
          </w:tcPr>
          <w:p w14:paraId="58395F47" w14:textId="4AACD07B" w:rsidR="008B6ECC" w:rsidRDefault="008B6ECC" w:rsidP="003964D6">
            <w:r w:rsidRPr="00646894">
              <w:t xml:space="preserve"> $4.25 </w:t>
            </w:r>
          </w:p>
        </w:tc>
      </w:tr>
      <w:tr w:rsidR="008B6ECC" w14:paraId="0C426E95" w14:textId="77777777" w:rsidTr="0011607F">
        <w:tc>
          <w:tcPr>
            <w:tcW w:w="2697" w:type="dxa"/>
          </w:tcPr>
          <w:p w14:paraId="70953695" w14:textId="1F0A702C" w:rsidR="008B6ECC" w:rsidRDefault="008B6ECC" w:rsidP="003964D6">
            <w:r w:rsidRPr="00F5571A">
              <w:t>5/28/2024</w:t>
            </w:r>
          </w:p>
        </w:tc>
        <w:tc>
          <w:tcPr>
            <w:tcW w:w="2697" w:type="dxa"/>
          </w:tcPr>
          <w:p w14:paraId="275BDA6E" w14:textId="0AAE2F24" w:rsidR="008B6ECC" w:rsidRDefault="008B6ECC" w:rsidP="003964D6">
            <w:r>
              <w:t>Ava Ashendorff</w:t>
            </w:r>
          </w:p>
        </w:tc>
        <w:tc>
          <w:tcPr>
            <w:tcW w:w="2698" w:type="dxa"/>
          </w:tcPr>
          <w:p w14:paraId="09D781CF" w14:textId="0FC50995" w:rsidR="008B6ECC" w:rsidRDefault="008B6ECC" w:rsidP="003964D6">
            <w:r w:rsidRPr="00CD185D">
              <w:t>E-</w:t>
            </w:r>
            <w:r>
              <w:t>PAC</w:t>
            </w:r>
          </w:p>
        </w:tc>
        <w:tc>
          <w:tcPr>
            <w:tcW w:w="2698" w:type="dxa"/>
          </w:tcPr>
          <w:p w14:paraId="2B9B9F7E" w14:textId="62C6D227" w:rsidR="008B6ECC" w:rsidRDefault="008B6ECC" w:rsidP="003964D6">
            <w:r w:rsidRPr="00646894">
              <w:t xml:space="preserve"> $18.00 </w:t>
            </w:r>
          </w:p>
        </w:tc>
      </w:tr>
      <w:tr w:rsidR="008B6ECC" w14:paraId="6066F46A" w14:textId="77777777" w:rsidTr="0011607F">
        <w:tc>
          <w:tcPr>
            <w:tcW w:w="2697" w:type="dxa"/>
          </w:tcPr>
          <w:p w14:paraId="6B98FA61" w14:textId="6E7DFBC2" w:rsidR="008B6ECC" w:rsidRDefault="008B6ECC" w:rsidP="003964D6">
            <w:r w:rsidRPr="00F5571A">
              <w:t>5/28/2024</w:t>
            </w:r>
          </w:p>
        </w:tc>
        <w:tc>
          <w:tcPr>
            <w:tcW w:w="2697" w:type="dxa"/>
          </w:tcPr>
          <w:p w14:paraId="66CA5A8A" w14:textId="575326C2" w:rsidR="008B6ECC" w:rsidRDefault="008B6ECC" w:rsidP="003964D6">
            <w:r>
              <w:t>Ava Ashendorff</w:t>
            </w:r>
          </w:p>
        </w:tc>
        <w:tc>
          <w:tcPr>
            <w:tcW w:w="2698" w:type="dxa"/>
          </w:tcPr>
          <w:p w14:paraId="7C005159" w14:textId="67E3F359" w:rsidR="008B6ECC" w:rsidRDefault="008B6ECC" w:rsidP="003964D6">
            <w:r w:rsidRPr="00CD185D">
              <w:t>Elise For Congress</w:t>
            </w:r>
          </w:p>
        </w:tc>
        <w:tc>
          <w:tcPr>
            <w:tcW w:w="2698" w:type="dxa"/>
          </w:tcPr>
          <w:p w14:paraId="333DAEC8" w14:textId="00790959" w:rsidR="008B6ECC" w:rsidRDefault="008B6ECC" w:rsidP="003964D6">
            <w:r w:rsidRPr="00646894">
              <w:t xml:space="preserve"> $10.00 </w:t>
            </w:r>
          </w:p>
        </w:tc>
      </w:tr>
      <w:tr w:rsidR="008B6ECC" w14:paraId="01400BA8" w14:textId="77777777" w:rsidTr="0011607F">
        <w:tc>
          <w:tcPr>
            <w:tcW w:w="2697" w:type="dxa"/>
          </w:tcPr>
          <w:p w14:paraId="68BB6477" w14:textId="72302F05" w:rsidR="008B6ECC" w:rsidRDefault="008B6ECC" w:rsidP="003964D6">
            <w:r w:rsidRPr="00F5571A">
              <w:t>5/28/2024</w:t>
            </w:r>
          </w:p>
        </w:tc>
        <w:tc>
          <w:tcPr>
            <w:tcW w:w="2697" w:type="dxa"/>
          </w:tcPr>
          <w:p w14:paraId="780A20E3" w14:textId="2C02C089" w:rsidR="008B6ECC" w:rsidRDefault="008B6ECC" w:rsidP="003964D6">
            <w:r>
              <w:t>Ava Ashendorff</w:t>
            </w:r>
          </w:p>
        </w:tc>
        <w:tc>
          <w:tcPr>
            <w:tcW w:w="2698" w:type="dxa"/>
          </w:tcPr>
          <w:p w14:paraId="379CA7BD" w14:textId="04F16CCB" w:rsidR="008B6ECC" w:rsidRDefault="008B6ECC" w:rsidP="003964D6">
            <w:r w:rsidRPr="00CD185D">
              <w:t>Elise For Congress</w:t>
            </w:r>
          </w:p>
        </w:tc>
        <w:tc>
          <w:tcPr>
            <w:tcW w:w="2698" w:type="dxa"/>
          </w:tcPr>
          <w:p w14:paraId="0FDBE07E" w14:textId="3E685361" w:rsidR="008B6ECC" w:rsidRDefault="008B6ECC" w:rsidP="003964D6">
            <w:r w:rsidRPr="00646894">
              <w:t xml:space="preserve"> $16.88 </w:t>
            </w:r>
          </w:p>
        </w:tc>
      </w:tr>
      <w:tr w:rsidR="008B6ECC" w14:paraId="1DD5A476" w14:textId="77777777" w:rsidTr="0011607F">
        <w:tc>
          <w:tcPr>
            <w:tcW w:w="2697" w:type="dxa"/>
          </w:tcPr>
          <w:p w14:paraId="110BE342" w14:textId="3D88C23C" w:rsidR="008B6ECC" w:rsidRDefault="008B6ECC" w:rsidP="003964D6">
            <w:r w:rsidRPr="00F5571A">
              <w:t>5/28/2024</w:t>
            </w:r>
          </w:p>
        </w:tc>
        <w:tc>
          <w:tcPr>
            <w:tcW w:w="2697" w:type="dxa"/>
          </w:tcPr>
          <w:p w14:paraId="101A0970" w14:textId="00A11C5E" w:rsidR="008B6ECC" w:rsidRDefault="008B6ECC" w:rsidP="003964D6">
            <w:r>
              <w:t>Ava Ashendorff</w:t>
            </w:r>
          </w:p>
        </w:tc>
        <w:tc>
          <w:tcPr>
            <w:tcW w:w="2698" w:type="dxa"/>
          </w:tcPr>
          <w:p w14:paraId="51E8BDFA" w14:textId="103C470F" w:rsidR="008B6ECC" w:rsidRDefault="008B6ECC" w:rsidP="003964D6">
            <w:r w:rsidRPr="00CD185D">
              <w:t>Elise For Congress</w:t>
            </w:r>
          </w:p>
        </w:tc>
        <w:tc>
          <w:tcPr>
            <w:tcW w:w="2698" w:type="dxa"/>
          </w:tcPr>
          <w:p w14:paraId="68CD0F6D" w14:textId="435384FC" w:rsidR="008B6ECC" w:rsidRDefault="008B6ECC" w:rsidP="003964D6">
            <w:r w:rsidRPr="00646894">
              <w:t xml:space="preserve"> $18.00 </w:t>
            </w:r>
          </w:p>
        </w:tc>
      </w:tr>
      <w:tr w:rsidR="008B6ECC" w14:paraId="5A598509" w14:textId="77777777" w:rsidTr="0011607F">
        <w:tc>
          <w:tcPr>
            <w:tcW w:w="2697" w:type="dxa"/>
          </w:tcPr>
          <w:p w14:paraId="281310DF" w14:textId="42905588" w:rsidR="008B6ECC" w:rsidRDefault="008B6ECC" w:rsidP="003964D6">
            <w:r w:rsidRPr="00F5571A">
              <w:lastRenderedPageBreak/>
              <w:t>5/21/2024</w:t>
            </w:r>
          </w:p>
        </w:tc>
        <w:tc>
          <w:tcPr>
            <w:tcW w:w="2697" w:type="dxa"/>
          </w:tcPr>
          <w:p w14:paraId="7E7AF1DB" w14:textId="3FC9F866" w:rsidR="008B6ECC" w:rsidRDefault="008B6ECC" w:rsidP="003964D6">
            <w:r>
              <w:t>Ava Ashendorff</w:t>
            </w:r>
          </w:p>
        </w:tc>
        <w:tc>
          <w:tcPr>
            <w:tcW w:w="2698" w:type="dxa"/>
          </w:tcPr>
          <w:p w14:paraId="4D9D5D43" w14:textId="60268052" w:rsidR="008B6ECC" w:rsidRDefault="008B6ECC" w:rsidP="003964D6">
            <w:r w:rsidRPr="00CD185D">
              <w:t>Elise For Congress</w:t>
            </w:r>
          </w:p>
        </w:tc>
        <w:tc>
          <w:tcPr>
            <w:tcW w:w="2698" w:type="dxa"/>
          </w:tcPr>
          <w:p w14:paraId="290FB32D" w14:textId="76218731" w:rsidR="008B6ECC" w:rsidRDefault="008B6ECC" w:rsidP="003964D6">
            <w:r w:rsidRPr="00646894">
              <w:t xml:space="preserve"> $0.10 </w:t>
            </w:r>
          </w:p>
        </w:tc>
      </w:tr>
      <w:tr w:rsidR="008B6ECC" w14:paraId="02725E19" w14:textId="77777777" w:rsidTr="0011607F">
        <w:tc>
          <w:tcPr>
            <w:tcW w:w="2697" w:type="dxa"/>
          </w:tcPr>
          <w:p w14:paraId="3751933F" w14:textId="362E252A" w:rsidR="008B6ECC" w:rsidRDefault="008B6ECC" w:rsidP="003964D6">
            <w:r w:rsidRPr="00F5571A">
              <w:t>5/21/2024</w:t>
            </w:r>
          </w:p>
        </w:tc>
        <w:tc>
          <w:tcPr>
            <w:tcW w:w="2697" w:type="dxa"/>
          </w:tcPr>
          <w:p w14:paraId="4F8A9DB8" w14:textId="424B2803" w:rsidR="008B6ECC" w:rsidRDefault="008B6ECC" w:rsidP="003964D6">
            <w:r>
              <w:t>Ava Ashendorff</w:t>
            </w:r>
          </w:p>
        </w:tc>
        <w:tc>
          <w:tcPr>
            <w:tcW w:w="2698" w:type="dxa"/>
          </w:tcPr>
          <w:p w14:paraId="13D180C6" w14:textId="1AD1168A" w:rsidR="008B6ECC" w:rsidRDefault="008B6ECC" w:rsidP="003964D6">
            <w:r w:rsidRPr="00CD185D">
              <w:t>Elise For Congress</w:t>
            </w:r>
          </w:p>
        </w:tc>
        <w:tc>
          <w:tcPr>
            <w:tcW w:w="2698" w:type="dxa"/>
          </w:tcPr>
          <w:p w14:paraId="6745F91B" w14:textId="7F4C6639" w:rsidR="008B6ECC" w:rsidRDefault="008B6ECC" w:rsidP="003964D6">
            <w:r w:rsidRPr="00646894">
              <w:t xml:space="preserve"> $5.00 </w:t>
            </w:r>
          </w:p>
        </w:tc>
      </w:tr>
      <w:tr w:rsidR="008B6ECC" w14:paraId="1F70CAD1" w14:textId="77777777" w:rsidTr="0011607F">
        <w:tc>
          <w:tcPr>
            <w:tcW w:w="2697" w:type="dxa"/>
          </w:tcPr>
          <w:p w14:paraId="78909E06" w14:textId="23547F2C" w:rsidR="008B6ECC" w:rsidRDefault="008B6ECC" w:rsidP="003964D6">
            <w:r w:rsidRPr="00F5571A">
              <w:t>5/21/2024</w:t>
            </w:r>
          </w:p>
        </w:tc>
        <w:tc>
          <w:tcPr>
            <w:tcW w:w="2697" w:type="dxa"/>
          </w:tcPr>
          <w:p w14:paraId="5F0B4E2E" w14:textId="584AE0EB" w:rsidR="008B6ECC" w:rsidRDefault="008B6ECC" w:rsidP="003964D6">
            <w:r>
              <w:t>Ava Ashendorff</w:t>
            </w:r>
          </w:p>
        </w:tc>
        <w:tc>
          <w:tcPr>
            <w:tcW w:w="2698" w:type="dxa"/>
          </w:tcPr>
          <w:p w14:paraId="4FC3312C" w14:textId="430F52F1" w:rsidR="008B6ECC" w:rsidRDefault="008B6ECC" w:rsidP="003964D6">
            <w:r w:rsidRPr="00CD185D">
              <w:t>Elise For Congress</w:t>
            </w:r>
          </w:p>
        </w:tc>
        <w:tc>
          <w:tcPr>
            <w:tcW w:w="2698" w:type="dxa"/>
          </w:tcPr>
          <w:p w14:paraId="0E42457F" w14:textId="30FA89A0" w:rsidR="008B6ECC" w:rsidRDefault="008B6ECC" w:rsidP="003964D6">
            <w:r w:rsidRPr="00646894">
              <w:t xml:space="preserve"> $5.00 </w:t>
            </w:r>
          </w:p>
        </w:tc>
      </w:tr>
      <w:tr w:rsidR="008B6ECC" w14:paraId="752C6898" w14:textId="77777777" w:rsidTr="0011607F">
        <w:tc>
          <w:tcPr>
            <w:tcW w:w="2697" w:type="dxa"/>
          </w:tcPr>
          <w:p w14:paraId="452177D0" w14:textId="7B9F7653" w:rsidR="008B6ECC" w:rsidRDefault="008B6ECC" w:rsidP="003964D6">
            <w:r w:rsidRPr="00F5571A">
              <w:t>5/21/2024</w:t>
            </w:r>
          </w:p>
        </w:tc>
        <w:tc>
          <w:tcPr>
            <w:tcW w:w="2697" w:type="dxa"/>
          </w:tcPr>
          <w:p w14:paraId="2FFE2FC5" w14:textId="4BA36B71" w:rsidR="008B6ECC" w:rsidRDefault="008B6ECC" w:rsidP="003964D6">
            <w:r>
              <w:t>Ava Ashendorff</w:t>
            </w:r>
          </w:p>
        </w:tc>
        <w:tc>
          <w:tcPr>
            <w:tcW w:w="2698" w:type="dxa"/>
          </w:tcPr>
          <w:p w14:paraId="457B5DCD" w14:textId="67824F95" w:rsidR="008B6ECC" w:rsidRDefault="008B6ECC" w:rsidP="003964D6">
            <w:r w:rsidRPr="00CD185D">
              <w:t>Elise For Congress</w:t>
            </w:r>
          </w:p>
        </w:tc>
        <w:tc>
          <w:tcPr>
            <w:tcW w:w="2698" w:type="dxa"/>
          </w:tcPr>
          <w:p w14:paraId="28CA5505" w14:textId="167E8EC7" w:rsidR="008B6ECC" w:rsidRDefault="008B6ECC" w:rsidP="003964D6">
            <w:r w:rsidRPr="00646894">
              <w:t xml:space="preserve"> $0.05 </w:t>
            </w:r>
          </w:p>
        </w:tc>
      </w:tr>
      <w:tr w:rsidR="008B6ECC" w14:paraId="62D43649" w14:textId="77777777" w:rsidTr="0011607F">
        <w:tc>
          <w:tcPr>
            <w:tcW w:w="2697" w:type="dxa"/>
          </w:tcPr>
          <w:p w14:paraId="43B58FDF" w14:textId="2F8B48F6" w:rsidR="008B6ECC" w:rsidRDefault="008B6ECC" w:rsidP="003964D6">
            <w:r w:rsidRPr="00F5571A">
              <w:t>5/14/2024</w:t>
            </w:r>
          </w:p>
        </w:tc>
        <w:tc>
          <w:tcPr>
            <w:tcW w:w="2697" w:type="dxa"/>
          </w:tcPr>
          <w:p w14:paraId="275D3335" w14:textId="575DA03F" w:rsidR="008B6ECC" w:rsidRDefault="008B6ECC" w:rsidP="003964D6">
            <w:r>
              <w:t>Ava Ashendorff</w:t>
            </w:r>
          </w:p>
        </w:tc>
        <w:tc>
          <w:tcPr>
            <w:tcW w:w="2698" w:type="dxa"/>
          </w:tcPr>
          <w:p w14:paraId="3D823FE3" w14:textId="1B868D8B" w:rsidR="008B6ECC" w:rsidRDefault="008B6ECC" w:rsidP="003964D6">
            <w:r w:rsidRPr="00CD185D">
              <w:t>Elise For Congress</w:t>
            </w:r>
          </w:p>
        </w:tc>
        <w:tc>
          <w:tcPr>
            <w:tcW w:w="2698" w:type="dxa"/>
          </w:tcPr>
          <w:p w14:paraId="48D9B3D1" w14:textId="10381EFE" w:rsidR="008B6ECC" w:rsidRDefault="008B6ECC" w:rsidP="003964D6">
            <w:r w:rsidRPr="00646894">
              <w:t xml:space="preserve"> $10.00 </w:t>
            </w:r>
          </w:p>
        </w:tc>
      </w:tr>
      <w:tr w:rsidR="008B6ECC" w14:paraId="44874962" w14:textId="77777777" w:rsidTr="0011607F">
        <w:tc>
          <w:tcPr>
            <w:tcW w:w="2697" w:type="dxa"/>
          </w:tcPr>
          <w:p w14:paraId="023374CD" w14:textId="0D7AD41F" w:rsidR="008B6ECC" w:rsidRDefault="008B6ECC" w:rsidP="003964D6">
            <w:r w:rsidRPr="00F5571A">
              <w:t>5/14/2024</w:t>
            </w:r>
          </w:p>
        </w:tc>
        <w:tc>
          <w:tcPr>
            <w:tcW w:w="2697" w:type="dxa"/>
          </w:tcPr>
          <w:p w14:paraId="0B148DA1" w14:textId="3DD974B1" w:rsidR="008B6ECC" w:rsidRDefault="008B6ECC" w:rsidP="003964D6">
            <w:r>
              <w:t>Ava Ashendorff</w:t>
            </w:r>
          </w:p>
        </w:tc>
        <w:tc>
          <w:tcPr>
            <w:tcW w:w="2698" w:type="dxa"/>
          </w:tcPr>
          <w:p w14:paraId="2E8A12F6" w14:textId="1724D6C0" w:rsidR="008B6ECC" w:rsidRDefault="008B6ECC" w:rsidP="003964D6">
            <w:r w:rsidRPr="00CD185D">
              <w:t>Elise For Congress</w:t>
            </w:r>
          </w:p>
        </w:tc>
        <w:tc>
          <w:tcPr>
            <w:tcW w:w="2698" w:type="dxa"/>
          </w:tcPr>
          <w:p w14:paraId="02063E0E" w14:textId="5409C0AD" w:rsidR="008B6ECC" w:rsidRDefault="008B6ECC" w:rsidP="003964D6">
            <w:r w:rsidRPr="00646894">
              <w:t xml:space="preserve"> $4.75 </w:t>
            </w:r>
          </w:p>
        </w:tc>
      </w:tr>
      <w:tr w:rsidR="008B6ECC" w14:paraId="6B14266C" w14:textId="77777777" w:rsidTr="0011607F">
        <w:tc>
          <w:tcPr>
            <w:tcW w:w="2697" w:type="dxa"/>
          </w:tcPr>
          <w:p w14:paraId="15170FD5" w14:textId="3C285911" w:rsidR="008B6ECC" w:rsidRDefault="008B6ECC" w:rsidP="003964D6">
            <w:r w:rsidRPr="00F5571A">
              <w:t>5/14/2024</w:t>
            </w:r>
          </w:p>
        </w:tc>
        <w:tc>
          <w:tcPr>
            <w:tcW w:w="2697" w:type="dxa"/>
          </w:tcPr>
          <w:p w14:paraId="30C71B4C" w14:textId="5A5E820A" w:rsidR="008B6ECC" w:rsidRDefault="008B6ECC" w:rsidP="003964D6">
            <w:r>
              <w:t>Ava Ashendorff</w:t>
            </w:r>
          </w:p>
        </w:tc>
        <w:tc>
          <w:tcPr>
            <w:tcW w:w="2698" w:type="dxa"/>
          </w:tcPr>
          <w:p w14:paraId="616EFFEF" w14:textId="2C1A1A4F" w:rsidR="008B6ECC" w:rsidRDefault="008B6ECC" w:rsidP="003964D6">
            <w:r w:rsidRPr="00CD185D">
              <w:t>Elise For Congress</w:t>
            </w:r>
          </w:p>
        </w:tc>
        <w:tc>
          <w:tcPr>
            <w:tcW w:w="2698" w:type="dxa"/>
          </w:tcPr>
          <w:p w14:paraId="7A5D5F0B" w14:textId="153194DA" w:rsidR="008B6ECC" w:rsidRDefault="008B6ECC" w:rsidP="003964D6">
            <w:r w:rsidRPr="00646894">
              <w:t xml:space="preserve"> $0.10 </w:t>
            </w:r>
          </w:p>
        </w:tc>
      </w:tr>
      <w:tr w:rsidR="008B6ECC" w14:paraId="48FE4A83" w14:textId="77777777" w:rsidTr="0011607F">
        <w:tc>
          <w:tcPr>
            <w:tcW w:w="2697" w:type="dxa"/>
          </w:tcPr>
          <w:p w14:paraId="7F130021" w14:textId="72EDB6AB" w:rsidR="008B6ECC" w:rsidRDefault="008B6ECC" w:rsidP="003964D6">
            <w:r w:rsidRPr="00F5571A">
              <w:t>4/30/2024</w:t>
            </w:r>
          </w:p>
        </w:tc>
        <w:tc>
          <w:tcPr>
            <w:tcW w:w="2697" w:type="dxa"/>
          </w:tcPr>
          <w:p w14:paraId="16F8FEC8" w14:textId="76AFAE5E" w:rsidR="008B6ECC" w:rsidRDefault="008B6ECC" w:rsidP="003964D6">
            <w:r>
              <w:t>Ava Ashendorff</w:t>
            </w:r>
          </w:p>
        </w:tc>
        <w:tc>
          <w:tcPr>
            <w:tcW w:w="2698" w:type="dxa"/>
          </w:tcPr>
          <w:p w14:paraId="6952FDD2" w14:textId="665A774A" w:rsidR="008B6ECC" w:rsidRDefault="008B6ECC" w:rsidP="003964D6">
            <w:r w:rsidRPr="00CD185D">
              <w:t>Elise For Congress</w:t>
            </w:r>
          </w:p>
        </w:tc>
        <w:tc>
          <w:tcPr>
            <w:tcW w:w="2698" w:type="dxa"/>
          </w:tcPr>
          <w:p w14:paraId="2FE03FDA" w14:textId="2A28272B" w:rsidR="008B6ECC" w:rsidRDefault="008B6ECC" w:rsidP="003964D6">
            <w:r w:rsidRPr="00646894">
              <w:t xml:space="preserve"> $4.25 </w:t>
            </w:r>
          </w:p>
        </w:tc>
      </w:tr>
      <w:tr w:rsidR="008B6ECC" w14:paraId="5703E833" w14:textId="77777777" w:rsidTr="0011607F">
        <w:tc>
          <w:tcPr>
            <w:tcW w:w="2697" w:type="dxa"/>
          </w:tcPr>
          <w:p w14:paraId="5E7D65E5" w14:textId="2485A1A1" w:rsidR="008B6ECC" w:rsidRDefault="008B6ECC" w:rsidP="003964D6">
            <w:r w:rsidRPr="00F5571A">
              <w:t>4/30/2024</w:t>
            </w:r>
          </w:p>
        </w:tc>
        <w:tc>
          <w:tcPr>
            <w:tcW w:w="2697" w:type="dxa"/>
          </w:tcPr>
          <w:p w14:paraId="0BBAE806" w14:textId="4CC14C33" w:rsidR="008B6ECC" w:rsidRDefault="008B6ECC" w:rsidP="003964D6">
            <w:r>
              <w:t>Ava Ashendorff</w:t>
            </w:r>
          </w:p>
        </w:tc>
        <w:tc>
          <w:tcPr>
            <w:tcW w:w="2698" w:type="dxa"/>
          </w:tcPr>
          <w:p w14:paraId="1C63DBE3" w14:textId="73205587" w:rsidR="008B6ECC" w:rsidRDefault="008B6ECC" w:rsidP="003964D6">
            <w:r w:rsidRPr="00CD185D">
              <w:t>Elise For Congress</w:t>
            </w:r>
          </w:p>
        </w:tc>
        <w:tc>
          <w:tcPr>
            <w:tcW w:w="2698" w:type="dxa"/>
          </w:tcPr>
          <w:p w14:paraId="3DF765A9" w14:textId="61736A65" w:rsidR="008B6ECC" w:rsidRDefault="008B6ECC" w:rsidP="003964D6">
            <w:r w:rsidRPr="00646894">
              <w:t xml:space="preserve"> $10.00 </w:t>
            </w:r>
          </w:p>
        </w:tc>
      </w:tr>
      <w:tr w:rsidR="008B6ECC" w14:paraId="290D851C" w14:textId="77777777" w:rsidTr="0011607F">
        <w:tc>
          <w:tcPr>
            <w:tcW w:w="2697" w:type="dxa"/>
          </w:tcPr>
          <w:p w14:paraId="4BEFC445" w14:textId="3596595B" w:rsidR="008B6ECC" w:rsidRDefault="008B6ECC" w:rsidP="003964D6">
            <w:r w:rsidRPr="00F5571A">
              <w:t>4/23/2024</w:t>
            </w:r>
          </w:p>
        </w:tc>
        <w:tc>
          <w:tcPr>
            <w:tcW w:w="2697" w:type="dxa"/>
          </w:tcPr>
          <w:p w14:paraId="48495971" w14:textId="2E952AB4" w:rsidR="008B6ECC" w:rsidRDefault="008B6ECC" w:rsidP="003964D6">
            <w:r>
              <w:t>Ava Ashendorff</w:t>
            </w:r>
          </w:p>
        </w:tc>
        <w:tc>
          <w:tcPr>
            <w:tcW w:w="2698" w:type="dxa"/>
          </w:tcPr>
          <w:p w14:paraId="40F91DBD" w14:textId="0F56F95E" w:rsidR="008B6ECC" w:rsidRDefault="008B6ECC" w:rsidP="003964D6">
            <w:r w:rsidRPr="00CD185D">
              <w:t>Elise For Congress</w:t>
            </w:r>
          </w:p>
        </w:tc>
        <w:tc>
          <w:tcPr>
            <w:tcW w:w="2698" w:type="dxa"/>
          </w:tcPr>
          <w:p w14:paraId="2FF6C5C3" w14:textId="23C5935D" w:rsidR="008B6ECC" w:rsidRDefault="008B6ECC" w:rsidP="003964D6">
            <w:r w:rsidRPr="00646894">
              <w:t xml:space="preserve"> $0.05 </w:t>
            </w:r>
          </w:p>
        </w:tc>
      </w:tr>
      <w:tr w:rsidR="008B6ECC" w14:paraId="6E79A343" w14:textId="77777777" w:rsidTr="0011607F">
        <w:tc>
          <w:tcPr>
            <w:tcW w:w="2697" w:type="dxa"/>
          </w:tcPr>
          <w:p w14:paraId="06B850A7" w14:textId="63EED6EA" w:rsidR="008B6ECC" w:rsidRDefault="008B6ECC" w:rsidP="003964D6">
            <w:r w:rsidRPr="00F5571A">
              <w:t>4/16/2024</w:t>
            </w:r>
          </w:p>
        </w:tc>
        <w:tc>
          <w:tcPr>
            <w:tcW w:w="2697" w:type="dxa"/>
          </w:tcPr>
          <w:p w14:paraId="67FAC319" w14:textId="2B93FDA1" w:rsidR="008B6ECC" w:rsidRDefault="008B6ECC" w:rsidP="003964D6">
            <w:r>
              <w:t>Ava Ashendorff</w:t>
            </w:r>
          </w:p>
        </w:tc>
        <w:tc>
          <w:tcPr>
            <w:tcW w:w="2698" w:type="dxa"/>
          </w:tcPr>
          <w:p w14:paraId="1A1B8B46" w14:textId="78F64DB6" w:rsidR="008B6ECC" w:rsidRDefault="008B6ECC" w:rsidP="003964D6">
            <w:r w:rsidRPr="00CD185D">
              <w:t>Elise For Congress</w:t>
            </w:r>
          </w:p>
        </w:tc>
        <w:tc>
          <w:tcPr>
            <w:tcW w:w="2698" w:type="dxa"/>
          </w:tcPr>
          <w:p w14:paraId="2DBAB334" w14:textId="6DB3151F" w:rsidR="008B6ECC" w:rsidRDefault="008B6ECC" w:rsidP="003964D6">
            <w:r w:rsidRPr="00646894">
              <w:t xml:space="preserve"> $5.00 </w:t>
            </w:r>
          </w:p>
        </w:tc>
      </w:tr>
      <w:tr w:rsidR="008B6ECC" w14:paraId="4060185D" w14:textId="77777777" w:rsidTr="0011607F">
        <w:tc>
          <w:tcPr>
            <w:tcW w:w="2697" w:type="dxa"/>
          </w:tcPr>
          <w:p w14:paraId="4B792538" w14:textId="5CB7CD8F" w:rsidR="008B6ECC" w:rsidRDefault="008B6ECC" w:rsidP="003964D6">
            <w:r w:rsidRPr="00F5571A">
              <w:t>4/16/2024</w:t>
            </w:r>
          </w:p>
        </w:tc>
        <w:tc>
          <w:tcPr>
            <w:tcW w:w="2697" w:type="dxa"/>
          </w:tcPr>
          <w:p w14:paraId="0195B422" w14:textId="6775D2D7" w:rsidR="008B6ECC" w:rsidRDefault="008B6ECC" w:rsidP="003964D6">
            <w:r>
              <w:t>Ava Ashendorff</w:t>
            </w:r>
          </w:p>
        </w:tc>
        <w:tc>
          <w:tcPr>
            <w:tcW w:w="2698" w:type="dxa"/>
          </w:tcPr>
          <w:p w14:paraId="672C2735" w14:textId="3673DD4C" w:rsidR="008B6ECC" w:rsidRDefault="008B6ECC" w:rsidP="003964D6">
            <w:r w:rsidRPr="00CD185D">
              <w:t>Elise For Congress</w:t>
            </w:r>
          </w:p>
        </w:tc>
        <w:tc>
          <w:tcPr>
            <w:tcW w:w="2698" w:type="dxa"/>
          </w:tcPr>
          <w:p w14:paraId="23E91890" w14:textId="0A3E4B43" w:rsidR="008B6ECC" w:rsidRDefault="008B6ECC" w:rsidP="003964D6">
            <w:r w:rsidRPr="00646894">
              <w:t xml:space="preserve"> $10.00 </w:t>
            </w:r>
          </w:p>
        </w:tc>
      </w:tr>
      <w:tr w:rsidR="008B6ECC" w14:paraId="5E65D453" w14:textId="77777777" w:rsidTr="0011607F">
        <w:tc>
          <w:tcPr>
            <w:tcW w:w="2697" w:type="dxa"/>
          </w:tcPr>
          <w:p w14:paraId="41938FA3" w14:textId="1255DF23" w:rsidR="008B6ECC" w:rsidRDefault="008B6ECC" w:rsidP="003964D6">
            <w:r w:rsidRPr="00F5571A">
              <w:t>3/31/2024</w:t>
            </w:r>
          </w:p>
        </w:tc>
        <w:tc>
          <w:tcPr>
            <w:tcW w:w="2697" w:type="dxa"/>
          </w:tcPr>
          <w:p w14:paraId="54FA309D" w14:textId="2E267BA4" w:rsidR="008B6ECC" w:rsidRDefault="008B6ECC" w:rsidP="003964D6">
            <w:r>
              <w:t>Ava Ashendorff</w:t>
            </w:r>
          </w:p>
        </w:tc>
        <w:tc>
          <w:tcPr>
            <w:tcW w:w="2698" w:type="dxa"/>
          </w:tcPr>
          <w:p w14:paraId="1D27CD0E" w14:textId="3A3B5A07" w:rsidR="008B6ECC" w:rsidRDefault="008B6ECC" w:rsidP="003964D6">
            <w:r w:rsidRPr="00CD185D">
              <w:t>Elise For Congress</w:t>
            </w:r>
          </w:p>
        </w:tc>
        <w:tc>
          <w:tcPr>
            <w:tcW w:w="2698" w:type="dxa"/>
          </w:tcPr>
          <w:p w14:paraId="1AF259A5" w14:textId="12DA0CB4" w:rsidR="008B6ECC" w:rsidRDefault="008B6ECC" w:rsidP="003964D6">
            <w:r w:rsidRPr="00646894">
              <w:t xml:space="preserve"> $4.25 </w:t>
            </w:r>
          </w:p>
        </w:tc>
      </w:tr>
      <w:tr w:rsidR="008B6ECC" w14:paraId="6389FCB3" w14:textId="77777777" w:rsidTr="0011607F">
        <w:tc>
          <w:tcPr>
            <w:tcW w:w="2697" w:type="dxa"/>
          </w:tcPr>
          <w:p w14:paraId="038F55A3" w14:textId="035E02AF" w:rsidR="008B6ECC" w:rsidRDefault="008B6ECC" w:rsidP="003964D6">
            <w:r w:rsidRPr="00F5571A">
              <w:t>3/31/2024</w:t>
            </w:r>
          </w:p>
        </w:tc>
        <w:tc>
          <w:tcPr>
            <w:tcW w:w="2697" w:type="dxa"/>
          </w:tcPr>
          <w:p w14:paraId="2CD50DC1" w14:textId="15620DE2" w:rsidR="008B6ECC" w:rsidRDefault="008B6ECC" w:rsidP="003964D6">
            <w:r>
              <w:t>Ava Ashendorff</w:t>
            </w:r>
          </w:p>
        </w:tc>
        <w:tc>
          <w:tcPr>
            <w:tcW w:w="2698" w:type="dxa"/>
          </w:tcPr>
          <w:p w14:paraId="047D8028" w14:textId="2E3B2614" w:rsidR="008B6ECC" w:rsidRDefault="008B6ECC" w:rsidP="003964D6">
            <w:r w:rsidRPr="00CD185D">
              <w:t>Elise For Congress</w:t>
            </w:r>
          </w:p>
        </w:tc>
        <w:tc>
          <w:tcPr>
            <w:tcW w:w="2698" w:type="dxa"/>
          </w:tcPr>
          <w:p w14:paraId="5DAA263E" w14:textId="5226142E" w:rsidR="008B6ECC" w:rsidRDefault="008B6ECC" w:rsidP="003964D6">
            <w:r w:rsidRPr="00646894">
              <w:t xml:space="preserve"> $10.00 </w:t>
            </w:r>
          </w:p>
        </w:tc>
      </w:tr>
      <w:tr w:rsidR="008B6ECC" w14:paraId="31697202" w14:textId="77777777" w:rsidTr="0011607F">
        <w:tc>
          <w:tcPr>
            <w:tcW w:w="2697" w:type="dxa"/>
          </w:tcPr>
          <w:p w14:paraId="3FB0599C" w14:textId="48999332" w:rsidR="008B6ECC" w:rsidRDefault="008B6ECC" w:rsidP="003964D6">
            <w:r w:rsidRPr="00F5571A">
              <w:t>3/31/2024</w:t>
            </w:r>
          </w:p>
        </w:tc>
        <w:tc>
          <w:tcPr>
            <w:tcW w:w="2697" w:type="dxa"/>
          </w:tcPr>
          <w:p w14:paraId="6B6A95CD" w14:textId="6DBB5FA1" w:rsidR="008B6ECC" w:rsidRDefault="008B6ECC" w:rsidP="003964D6">
            <w:r>
              <w:t>Ava Ashendorff</w:t>
            </w:r>
          </w:p>
        </w:tc>
        <w:tc>
          <w:tcPr>
            <w:tcW w:w="2698" w:type="dxa"/>
          </w:tcPr>
          <w:p w14:paraId="7301DB65" w14:textId="195CC171" w:rsidR="008B6ECC" w:rsidRDefault="008B6ECC" w:rsidP="003964D6">
            <w:r w:rsidRPr="00CD185D">
              <w:t>Elise For Congress</w:t>
            </w:r>
          </w:p>
        </w:tc>
        <w:tc>
          <w:tcPr>
            <w:tcW w:w="2698" w:type="dxa"/>
          </w:tcPr>
          <w:p w14:paraId="294AB0B2" w14:textId="19E10ACB" w:rsidR="008B6ECC" w:rsidRDefault="008B6ECC" w:rsidP="003964D6">
            <w:r w:rsidRPr="00646894">
              <w:t xml:space="preserve"> $4.95 </w:t>
            </w:r>
          </w:p>
        </w:tc>
      </w:tr>
      <w:tr w:rsidR="008B6ECC" w14:paraId="63BBB80B" w14:textId="77777777" w:rsidTr="0011607F">
        <w:tc>
          <w:tcPr>
            <w:tcW w:w="2697" w:type="dxa"/>
          </w:tcPr>
          <w:p w14:paraId="35478C4C" w14:textId="46B0B1AA" w:rsidR="008B6ECC" w:rsidRDefault="008B6ECC" w:rsidP="003964D6">
            <w:r w:rsidRPr="00F5571A">
              <w:t>3/31/2024</w:t>
            </w:r>
          </w:p>
        </w:tc>
        <w:tc>
          <w:tcPr>
            <w:tcW w:w="2697" w:type="dxa"/>
          </w:tcPr>
          <w:p w14:paraId="14DE03B9" w14:textId="48509D19" w:rsidR="008B6ECC" w:rsidRDefault="008B6ECC" w:rsidP="003964D6">
            <w:r>
              <w:t>Ava Ashendorff</w:t>
            </w:r>
          </w:p>
        </w:tc>
        <w:tc>
          <w:tcPr>
            <w:tcW w:w="2698" w:type="dxa"/>
          </w:tcPr>
          <w:p w14:paraId="244187F5" w14:textId="42661FFE" w:rsidR="008B6ECC" w:rsidRDefault="008B6ECC" w:rsidP="003964D6">
            <w:r w:rsidRPr="00CD185D">
              <w:t>Elise For Congress</w:t>
            </w:r>
          </w:p>
        </w:tc>
        <w:tc>
          <w:tcPr>
            <w:tcW w:w="2698" w:type="dxa"/>
          </w:tcPr>
          <w:p w14:paraId="01097AE1" w14:textId="6967DEAB" w:rsidR="008B6ECC" w:rsidRDefault="008B6ECC" w:rsidP="003964D6">
            <w:r w:rsidRPr="00646894">
              <w:t xml:space="preserve"> $4.25 </w:t>
            </w:r>
          </w:p>
        </w:tc>
      </w:tr>
      <w:tr w:rsidR="008B6ECC" w14:paraId="188C6B67" w14:textId="77777777" w:rsidTr="0011607F">
        <w:tc>
          <w:tcPr>
            <w:tcW w:w="2697" w:type="dxa"/>
          </w:tcPr>
          <w:p w14:paraId="33906194" w14:textId="039CB20F" w:rsidR="008B6ECC" w:rsidRDefault="008B6ECC" w:rsidP="003964D6">
            <w:r w:rsidRPr="00F5571A">
              <w:t>3/31/2024</w:t>
            </w:r>
          </w:p>
        </w:tc>
        <w:tc>
          <w:tcPr>
            <w:tcW w:w="2697" w:type="dxa"/>
          </w:tcPr>
          <w:p w14:paraId="44FC3911" w14:textId="57A79A6D" w:rsidR="008B6ECC" w:rsidRDefault="008B6ECC" w:rsidP="003964D6">
            <w:r>
              <w:t>Ava Ashendorff</w:t>
            </w:r>
          </w:p>
        </w:tc>
        <w:tc>
          <w:tcPr>
            <w:tcW w:w="2698" w:type="dxa"/>
          </w:tcPr>
          <w:p w14:paraId="1B2613E6" w14:textId="35600C0F" w:rsidR="008B6ECC" w:rsidRDefault="008B6ECC" w:rsidP="003964D6">
            <w:r w:rsidRPr="00CD185D">
              <w:t>Elise For Congress</w:t>
            </w:r>
          </w:p>
        </w:tc>
        <w:tc>
          <w:tcPr>
            <w:tcW w:w="2698" w:type="dxa"/>
          </w:tcPr>
          <w:p w14:paraId="1ED6266A" w14:textId="50D6268E" w:rsidR="008B6ECC" w:rsidRDefault="008B6ECC" w:rsidP="003964D6">
            <w:r w:rsidRPr="00646894">
              <w:t xml:space="preserve"> $10.00 </w:t>
            </w:r>
          </w:p>
        </w:tc>
      </w:tr>
      <w:tr w:rsidR="008B6ECC" w14:paraId="219854FD" w14:textId="77777777" w:rsidTr="0011607F">
        <w:tc>
          <w:tcPr>
            <w:tcW w:w="2697" w:type="dxa"/>
          </w:tcPr>
          <w:p w14:paraId="5E011F6A" w14:textId="2D67A11F" w:rsidR="008B6ECC" w:rsidRDefault="008B6ECC" w:rsidP="003964D6">
            <w:r w:rsidRPr="00F5571A">
              <w:t>3/25/2024</w:t>
            </w:r>
          </w:p>
        </w:tc>
        <w:tc>
          <w:tcPr>
            <w:tcW w:w="2697" w:type="dxa"/>
          </w:tcPr>
          <w:p w14:paraId="6C1F0CE8" w14:textId="53DC3957" w:rsidR="008B6ECC" w:rsidRDefault="008B6ECC" w:rsidP="003964D6">
            <w:r>
              <w:t>Ava Ashendorff</w:t>
            </w:r>
          </w:p>
        </w:tc>
        <w:tc>
          <w:tcPr>
            <w:tcW w:w="2698" w:type="dxa"/>
          </w:tcPr>
          <w:p w14:paraId="7E3F1398" w14:textId="712DD976" w:rsidR="008B6ECC" w:rsidRDefault="008B6ECC" w:rsidP="003964D6">
            <w:r w:rsidRPr="00CD185D">
              <w:t>Elise For Congress</w:t>
            </w:r>
          </w:p>
        </w:tc>
        <w:tc>
          <w:tcPr>
            <w:tcW w:w="2698" w:type="dxa"/>
          </w:tcPr>
          <w:p w14:paraId="54DF9D09" w14:textId="4291E6A9" w:rsidR="008B6ECC" w:rsidRDefault="008B6ECC" w:rsidP="003964D6">
            <w:r w:rsidRPr="00646894">
              <w:t xml:space="preserve"> $4.25 </w:t>
            </w:r>
          </w:p>
        </w:tc>
      </w:tr>
      <w:tr w:rsidR="008B6ECC" w14:paraId="0D5D70C3" w14:textId="77777777" w:rsidTr="0011607F">
        <w:tc>
          <w:tcPr>
            <w:tcW w:w="2697" w:type="dxa"/>
          </w:tcPr>
          <w:p w14:paraId="6C0124E8" w14:textId="7B9CFA86" w:rsidR="008B6ECC" w:rsidRDefault="008B6ECC" w:rsidP="003964D6">
            <w:r w:rsidRPr="00F5571A">
              <w:t>3/25/2024</w:t>
            </w:r>
          </w:p>
        </w:tc>
        <w:tc>
          <w:tcPr>
            <w:tcW w:w="2697" w:type="dxa"/>
          </w:tcPr>
          <w:p w14:paraId="02F1BE90" w14:textId="42908E1B" w:rsidR="008B6ECC" w:rsidRDefault="008B6ECC" w:rsidP="003964D6">
            <w:r>
              <w:t>Ava Ashendorff</w:t>
            </w:r>
          </w:p>
        </w:tc>
        <w:tc>
          <w:tcPr>
            <w:tcW w:w="2698" w:type="dxa"/>
          </w:tcPr>
          <w:p w14:paraId="0F284B8B" w14:textId="1BCBCD42" w:rsidR="008B6ECC" w:rsidRDefault="008B6ECC" w:rsidP="003964D6">
            <w:r w:rsidRPr="00CD185D">
              <w:t>Elise For Congress</w:t>
            </w:r>
          </w:p>
        </w:tc>
        <w:tc>
          <w:tcPr>
            <w:tcW w:w="2698" w:type="dxa"/>
          </w:tcPr>
          <w:p w14:paraId="17E6D3F1" w14:textId="724AA966" w:rsidR="008B6ECC" w:rsidRDefault="008B6ECC" w:rsidP="003964D6">
            <w:r w:rsidRPr="00646894">
              <w:t xml:space="preserve"> $10.00 </w:t>
            </w:r>
          </w:p>
        </w:tc>
      </w:tr>
      <w:tr w:rsidR="008B6ECC" w14:paraId="4E0BDD8F" w14:textId="77777777" w:rsidTr="0011607F">
        <w:tc>
          <w:tcPr>
            <w:tcW w:w="2697" w:type="dxa"/>
          </w:tcPr>
          <w:p w14:paraId="54BBA2C2" w14:textId="5043E5D5" w:rsidR="008B6ECC" w:rsidRDefault="008B6ECC" w:rsidP="003964D6">
            <w:r w:rsidRPr="00F5571A">
              <w:t>3/19/2024</w:t>
            </w:r>
          </w:p>
        </w:tc>
        <w:tc>
          <w:tcPr>
            <w:tcW w:w="2697" w:type="dxa"/>
          </w:tcPr>
          <w:p w14:paraId="3D5FD5FA" w14:textId="3EA870EF" w:rsidR="008B6ECC" w:rsidRDefault="008B6ECC" w:rsidP="003964D6">
            <w:r>
              <w:t>Ava Ashendorff</w:t>
            </w:r>
          </w:p>
        </w:tc>
        <w:tc>
          <w:tcPr>
            <w:tcW w:w="2698" w:type="dxa"/>
          </w:tcPr>
          <w:p w14:paraId="20A0A812" w14:textId="0AC090CE" w:rsidR="008B6ECC" w:rsidRDefault="008B6ECC" w:rsidP="003964D6">
            <w:r w:rsidRPr="00CD185D">
              <w:t>Elise For Congress</w:t>
            </w:r>
          </w:p>
        </w:tc>
        <w:tc>
          <w:tcPr>
            <w:tcW w:w="2698" w:type="dxa"/>
          </w:tcPr>
          <w:p w14:paraId="4E5C829F" w14:textId="35519D40" w:rsidR="008B6ECC" w:rsidRDefault="008B6ECC" w:rsidP="003964D6">
            <w:r w:rsidRPr="00646894">
              <w:t xml:space="preserve"> $5.00 </w:t>
            </w:r>
          </w:p>
        </w:tc>
      </w:tr>
      <w:tr w:rsidR="008B6ECC" w14:paraId="7BA130DA" w14:textId="77777777" w:rsidTr="0011607F">
        <w:tc>
          <w:tcPr>
            <w:tcW w:w="2697" w:type="dxa"/>
          </w:tcPr>
          <w:p w14:paraId="383FA1F3" w14:textId="57D4FFA8" w:rsidR="008B6ECC" w:rsidRDefault="008B6ECC" w:rsidP="003964D6">
            <w:r w:rsidRPr="00F5571A">
              <w:t>3/19/2024</w:t>
            </w:r>
          </w:p>
        </w:tc>
        <w:tc>
          <w:tcPr>
            <w:tcW w:w="2697" w:type="dxa"/>
          </w:tcPr>
          <w:p w14:paraId="7C34A970" w14:textId="5F015378" w:rsidR="008B6ECC" w:rsidRDefault="008B6ECC" w:rsidP="003964D6">
            <w:r>
              <w:t>Ava Ashendorff</w:t>
            </w:r>
          </w:p>
        </w:tc>
        <w:tc>
          <w:tcPr>
            <w:tcW w:w="2698" w:type="dxa"/>
          </w:tcPr>
          <w:p w14:paraId="0B551671" w14:textId="7E3F1B8A" w:rsidR="008B6ECC" w:rsidRDefault="008B6ECC" w:rsidP="003964D6">
            <w:r w:rsidRPr="00CD185D">
              <w:t>Elise For Congress</w:t>
            </w:r>
          </w:p>
        </w:tc>
        <w:tc>
          <w:tcPr>
            <w:tcW w:w="2698" w:type="dxa"/>
          </w:tcPr>
          <w:p w14:paraId="5A4A9E21" w14:textId="170A6902" w:rsidR="008B6ECC" w:rsidRDefault="008B6ECC" w:rsidP="003964D6">
            <w:r w:rsidRPr="00646894">
              <w:t xml:space="preserve"> $0.05 </w:t>
            </w:r>
          </w:p>
        </w:tc>
      </w:tr>
      <w:tr w:rsidR="008B6ECC" w14:paraId="28A81A95" w14:textId="77777777" w:rsidTr="0011607F">
        <w:tc>
          <w:tcPr>
            <w:tcW w:w="2697" w:type="dxa"/>
          </w:tcPr>
          <w:p w14:paraId="71DC055E" w14:textId="2160C3B9" w:rsidR="008B6ECC" w:rsidRDefault="008B6ECC" w:rsidP="003964D6">
            <w:r w:rsidRPr="00F5571A">
              <w:t>3/12/2024</w:t>
            </w:r>
          </w:p>
        </w:tc>
        <w:tc>
          <w:tcPr>
            <w:tcW w:w="2697" w:type="dxa"/>
          </w:tcPr>
          <w:p w14:paraId="20C6CFD3" w14:textId="50EC09D8" w:rsidR="008B6ECC" w:rsidRDefault="008B6ECC" w:rsidP="003964D6">
            <w:r>
              <w:t>Ava Ashendorff</w:t>
            </w:r>
          </w:p>
        </w:tc>
        <w:tc>
          <w:tcPr>
            <w:tcW w:w="2698" w:type="dxa"/>
          </w:tcPr>
          <w:p w14:paraId="061FA20E" w14:textId="51D31BEB" w:rsidR="008B6ECC" w:rsidRDefault="008B6ECC" w:rsidP="003964D6">
            <w:r w:rsidRPr="00CD185D">
              <w:t>Elise For Congress</w:t>
            </w:r>
          </w:p>
        </w:tc>
        <w:tc>
          <w:tcPr>
            <w:tcW w:w="2698" w:type="dxa"/>
          </w:tcPr>
          <w:p w14:paraId="0698A2BF" w14:textId="056B3384" w:rsidR="008B6ECC" w:rsidRDefault="008B6ECC" w:rsidP="003964D6">
            <w:r w:rsidRPr="00646894">
              <w:t xml:space="preserve"> $10.00 </w:t>
            </w:r>
          </w:p>
        </w:tc>
      </w:tr>
      <w:tr w:rsidR="008B6ECC" w14:paraId="1BBE046F" w14:textId="77777777" w:rsidTr="0011607F">
        <w:tc>
          <w:tcPr>
            <w:tcW w:w="2697" w:type="dxa"/>
          </w:tcPr>
          <w:p w14:paraId="54108B83" w14:textId="18415512" w:rsidR="008B6ECC" w:rsidRDefault="008B6ECC" w:rsidP="003964D6">
            <w:r w:rsidRPr="00F5571A">
              <w:t>3/5/2024</w:t>
            </w:r>
          </w:p>
        </w:tc>
        <w:tc>
          <w:tcPr>
            <w:tcW w:w="2697" w:type="dxa"/>
          </w:tcPr>
          <w:p w14:paraId="19C50213" w14:textId="0A4288DA" w:rsidR="008B6ECC" w:rsidRDefault="008B6ECC" w:rsidP="003964D6">
            <w:r>
              <w:t>Ava Ashendorff</w:t>
            </w:r>
          </w:p>
        </w:tc>
        <w:tc>
          <w:tcPr>
            <w:tcW w:w="2698" w:type="dxa"/>
          </w:tcPr>
          <w:p w14:paraId="35ED5271" w14:textId="5F584B6A" w:rsidR="008B6ECC" w:rsidRDefault="008B6ECC" w:rsidP="003964D6">
            <w:r w:rsidRPr="00CD185D">
              <w:t>Elise For Congress</w:t>
            </w:r>
          </w:p>
        </w:tc>
        <w:tc>
          <w:tcPr>
            <w:tcW w:w="2698" w:type="dxa"/>
          </w:tcPr>
          <w:p w14:paraId="6C809416" w14:textId="7CA414DC" w:rsidR="008B6ECC" w:rsidRDefault="008B6ECC" w:rsidP="003964D6">
            <w:r w:rsidRPr="00646894">
              <w:t xml:space="preserve"> $4.25 </w:t>
            </w:r>
          </w:p>
        </w:tc>
      </w:tr>
      <w:tr w:rsidR="008B6ECC" w14:paraId="7ABC51B8" w14:textId="77777777" w:rsidTr="0011607F">
        <w:tc>
          <w:tcPr>
            <w:tcW w:w="2697" w:type="dxa"/>
          </w:tcPr>
          <w:p w14:paraId="63BCD44A" w14:textId="1D69443F" w:rsidR="008B6ECC" w:rsidRDefault="008B6ECC" w:rsidP="003964D6">
            <w:r w:rsidRPr="00F5571A">
              <w:t>2/27/2024</w:t>
            </w:r>
          </w:p>
        </w:tc>
        <w:tc>
          <w:tcPr>
            <w:tcW w:w="2697" w:type="dxa"/>
          </w:tcPr>
          <w:p w14:paraId="5E28FD0A" w14:textId="3588BD75" w:rsidR="008B6ECC" w:rsidRDefault="008B6ECC" w:rsidP="003964D6">
            <w:r>
              <w:t>Ava Ashendorff</w:t>
            </w:r>
          </w:p>
        </w:tc>
        <w:tc>
          <w:tcPr>
            <w:tcW w:w="2698" w:type="dxa"/>
          </w:tcPr>
          <w:p w14:paraId="65804086" w14:textId="3A242B7F" w:rsidR="008B6ECC" w:rsidRDefault="008B6ECC" w:rsidP="003964D6">
            <w:r w:rsidRPr="00CD185D">
              <w:t>Elise For Congress</w:t>
            </w:r>
          </w:p>
        </w:tc>
        <w:tc>
          <w:tcPr>
            <w:tcW w:w="2698" w:type="dxa"/>
          </w:tcPr>
          <w:p w14:paraId="043830FF" w14:textId="3DC127D2" w:rsidR="008B6ECC" w:rsidRDefault="008B6ECC" w:rsidP="003964D6">
            <w:r w:rsidRPr="00646894">
              <w:t xml:space="preserve"> $10.00 </w:t>
            </w:r>
          </w:p>
        </w:tc>
      </w:tr>
      <w:tr w:rsidR="008B6ECC" w14:paraId="467A08BD" w14:textId="77777777" w:rsidTr="0011607F">
        <w:tc>
          <w:tcPr>
            <w:tcW w:w="2697" w:type="dxa"/>
          </w:tcPr>
          <w:p w14:paraId="2597EAB2" w14:textId="6A6BDAE8" w:rsidR="008B6ECC" w:rsidRDefault="008B6ECC" w:rsidP="003964D6">
            <w:r w:rsidRPr="00F5571A">
              <w:t>2/26/2024</w:t>
            </w:r>
          </w:p>
        </w:tc>
        <w:tc>
          <w:tcPr>
            <w:tcW w:w="2697" w:type="dxa"/>
          </w:tcPr>
          <w:p w14:paraId="5013630A" w14:textId="59D8F610" w:rsidR="008B6ECC" w:rsidRDefault="008B6ECC" w:rsidP="003964D6">
            <w:r>
              <w:t>Ava Ashendorff</w:t>
            </w:r>
          </w:p>
        </w:tc>
        <w:tc>
          <w:tcPr>
            <w:tcW w:w="2698" w:type="dxa"/>
          </w:tcPr>
          <w:p w14:paraId="12CB4F33" w14:textId="1D078E63" w:rsidR="008B6ECC" w:rsidRDefault="008B6ECC" w:rsidP="003964D6">
            <w:r w:rsidRPr="00CD185D">
              <w:t>Elise For Congress</w:t>
            </w:r>
          </w:p>
        </w:tc>
        <w:tc>
          <w:tcPr>
            <w:tcW w:w="2698" w:type="dxa"/>
          </w:tcPr>
          <w:p w14:paraId="1CAA25D4" w14:textId="36216C58" w:rsidR="008B6ECC" w:rsidRDefault="008B6ECC" w:rsidP="003964D6">
            <w:r w:rsidRPr="00646894">
              <w:t xml:space="preserve"> $4.25 </w:t>
            </w:r>
          </w:p>
        </w:tc>
      </w:tr>
      <w:tr w:rsidR="008B6ECC" w14:paraId="43EB8282" w14:textId="77777777" w:rsidTr="0011607F">
        <w:tc>
          <w:tcPr>
            <w:tcW w:w="2697" w:type="dxa"/>
          </w:tcPr>
          <w:p w14:paraId="52AE0284" w14:textId="46B9F50F" w:rsidR="008B6ECC" w:rsidRDefault="008B6ECC" w:rsidP="003964D6">
            <w:r w:rsidRPr="00F5571A">
              <w:t>2/26/2024</w:t>
            </w:r>
          </w:p>
        </w:tc>
        <w:tc>
          <w:tcPr>
            <w:tcW w:w="2697" w:type="dxa"/>
          </w:tcPr>
          <w:p w14:paraId="78A36335" w14:textId="7364A55E" w:rsidR="008B6ECC" w:rsidRDefault="008B6ECC" w:rsidP="003964D6">
            <w:r>
              <w:t>Ava Ashendorff</w:t>
            </w:r>
          </w:p>
        </w:tc>
        <w:tc>
          <w:tcPr>
            <w:tcW w:w="2698" w:type="dxa"/>
          </w:tcPr>
          <w:p w14:paraId="2F21DF9E" w14:textId="5DE24512" w:rsidR="008B6ECC" w:rsidRDefault="008B6ECC" w:rsidP="003964D6">
            <w:r w:rsidRPr="00CD185D">
              <w:t>Elise For Congress</w:t>
            </w:r>
          </w:p>
        </w:tc>
        <w:tc>
          <w:tcPr>
            <w:tcW w:w="2698" w:type="dxa"/>
          </w:tcPr>
          <w:p w14:paraId="418C7183" w14:textId="3B4649A1" w:rsidR="008B6ECC" w:rsidRDefault="008B6ECC" w:rsidP="003964D6">
            <w:r w:rsidRPr="00646894">
              <w:t xml:space="preserve"> $10.00 </w:t>
            </w:r>
          </w:p>
        </w:tc>
      </w:tr>
      <w:tr w:rsidR="008B6ECC" w14:paraId="07D2451B" w14:textId="77777777" w:rsidTr="0011607F">
        <w:tc>
          <w:tcPr>
            <w:tcW w:w="2697" w:type="dxa"/>
          </w:tcPr>
          <w:p w14:paraId="3CFA9FDA" w14:textId="66FB272D" w:rsidR="008B6ECC" w:rsidRDefault="008B6ECC" w:rsidP="003964D6">
            <w:r w:rsidRPr="00F5571A">
              <w:t>2/20/2024</w:t>
            </w:r>
          </w:p>
        </w:tc>
        <w:tc>
          <w:tcPr>
            <w:tcW w:w="2697" w:type="dxa"/>
          </w:tcPr>
          <w:p w14:paraId="75D333E0" w14:textId="7728F404" w:rsidR="008B6ECC" w:rsidRDefault="008B6ECC" w:rsidP="003964D6">
            <w:r>
              <w:t>Ava Ashendorff</w:t>
            </w:r>
          </w:p>
        </w:tc>
        <w:tc>
          <w:tcPr>
            <w:tcW w:w="2698" w:type="dxa"/>
          </w:tcPr>
          <w:p w14:paraId="427A15BB" w14:textId="002D60DE" w:rsidR="008B6ECC" w:rsidRDefault="008B6ECC" w:rsidP="003964D6">
            <w:r w:rsidRPr="00CD185D">
              <w:t>Elise For Congress</w:t>
            </w:r>
          </w:p>
        </w:tc>
        <w:tc>
          <w:tcPr>
            <w:tcW w:w="2698" w:type="dxa"/>
          </w:tcPr>
          <w:p w14:paraId="60A07C6D" w14:textId="12838147" w:rsidR="008B6ECC" w:rsidRDefault="008B6ECC" w:rsidP="003964D6">
            <w:r w:rsidRPr="00646894">
              <w:t xml:space="preserve"> $0.05 </w:t>
            </w:r>
          </w:p>
        </w:tc>
      </w:tr>
      <w:tr w:rsidR="008B6ECC" w14:paraId="504AF29F" w14:textId="77777777" w:rsidTr="0011607F">
        <w:tc>
          <w:tcPr>
            <w:tcW w:w="2697" w:type="dxa"/>
          </w:tcPr>
          <w:p w14:paraId="28B1D8AE" w14:textId="4C1AC44F" w:rsidR="008B6ECC" w:rsidRDefault="008B6ECC" w:rsidP="003964D6">
            <w:r w:rsidRPr="00F5571A">
              <w:t>2/20/2024</w:t>
            </w:r>
          </w:p>
        </w:tc>
        <w:tc>
          <w:tcPr>
            <w:tcW w:w="2697" w:type="dxa"/>
          </w:tcPr>
          <w:p w14:paraId="49D243B5" w14:textId="79263ACE" w:rsidR="008B6ECC" w:rsidRDefault="008B6ECC" w:rsidP="003964D6">
            <w:r>
              <w:t>Ava Ashendorff</w:t>
            </w:r>
          </w:p>
        </w:tc>
        <w:tc>
          <w:tcPr>
            <w:tcW w:w="2698" w:type="dxa"/>
          </w:tcPr>
          <w:p w14:paraId="227C4EF2" w14:textId="105FFD73" w:rsidR="008B6ECC" w:rsidRDefault="008B6ECC" w:rsidP="003964D6">
            <w:r w:rsidRPr="00CD185D">
              <w:t>Elise For Congress</w:t>
            </w:r>
          </w:p>
        </w:tc>
        <w:tc>
          <w:tcPr>
            <w:tcW w:w="2698" w:type="dxa"/>
          </w:tcPr>
          <w:p w14:paraId="15ED6BBD" w14:textId="5A0347D3" w:rsidR="008B6ECC" w:rsidRDefault="008B6ECC" w:rsidP="003964D6">
            <w:r w:rsidRPr="00646894">
              <w:t xml:space="preserve"> $5.00 </w:t>
            </w:r>
          </w:p>
        </w:tc>
      </w:tr>
      <w:tr w:rsidR="008B6ECC" w14:paraId="3BA8D591" w14:textId="77777777" w:rsidTr="0011607F">
        <w:tc>
          <w:tcPr>
            <w:tcW w:w="2697" w:type="dxa"/>
          </w:tcPr>
          <w:p w14:paraId="664AAA1B" w14:textId="39E9F82C" w:rsidR="008B6ECC" w:rsidRDefault="008B6ECC" w:rsidP="003964D6">
            <w:r w:rsidRPr="00F5571A">
              <w:t>2/13/2024</w:t>
            </w:r>
          </w:p>
        </w:tc>
        <w:tc>
          <w:tcPr>
            <w:tcW w:w="2697" w:type="dxa"/>
          </w:tcPr>
          <w:p w14:paraId="596CC0AC" w14:textId="4AAAECB1" w:rsidR="008B6ECC" w:rsidRDefault="008B6ECC" w:rsidP="003964D6">
            <w:r>
              <w:t>Ava Ashendorff</w:t>
            </w:r>
          </w:p>
        </w:tc>
        <w:tc>
          <w:tcPr>
            <w:tcW w:w="2698" w:type="dxa"/>
          </w:tcPr>
          <w:p w14:paraId="3C2871C8" w14:textId="63579E9E" w:rsidR="008B6ECC" w:rsidRDefault="008B6ECC" w:rsidP="003964D6">
            <w:r w:rsidRPr="00CD185D">
              <w:t>Elise For Congress</w:t>
            </w:r>
          </w:p>
        </w:tc>
        <w:tc>
          <w:tcPr>
            <w:tcW w:w="2698" w:type="dxa"/>
          </w:tcPr>
          <w:p w14:paraId="76A1E3B0" w14:textId="4AE74AFC" w:rsidR="008B6ECC" w:rsidRDefault="008B6ECC" w:rsidP="003964D6">
            <w:r w:rsidRPr="00646894">
              <w:t xml:space="preserve"> $10.00 </w:t>
            </w:r>
          </w:p>
        </w:tc>
      </w:tr>
      <w:tr w:rsidR="008B6ECC" w14:paraId="11FFD16A" w14:textId="77777777" w:rsidTr="0011607F">
        <w:tc>
          <w:tcPr>
            <w:tcW w:w="2697" w:type="dxa"/>
          </w:tcPr>
          <w:p w14:paraId="5715F49D" w14:textId="5FE271EB" w:rsidR="008B6ECC" w:rsidRDefault="008B6ECC" w:rsidP="003964D6">
            <w:r w:rsidRPr="00F5571A">
              <w:t>1/30/2024</w:t>
            </w:r>
          </w:p>
        </w:tc>
        <w:tc>
          <w:tcPr>
            <w:tcW w:w="2697" w:type="dxa"/>
          </w:tcPr>
          <w:p w14:paraId="00561C2E" w14:textId="1A4725E2" w:rsidR="008B6ECC" w:rsidRDefault="008B6ECC" w:rsidP="003964D6">
            <w:r>
              <w:t>Ava Ashendorff</w:t>
            </w:r>
          </w:p>
        </w:tc>
        <w:tc>
          <w:tcPr>
            <w:tcW w:w="2698" w:type="dxa"/>
          </w:tcPr>
          <w:p w14:paraId="0283CED5" w14:textId="79623A74" w:rsidR="008B6ECC" w:rsidRDefault="008B6ECC" w:rsidP="003964D6">
            <w:r w:rsidRPr="00CD185D">
              <w:t>Elise For Congress</w:t>
            </w:r>
          </w:p>
        </w:tc>
        <w:tc>
          <w:tcPr>
            <w:tcW w:w="2698" w:type="dxa"/>
          </w:tcPr>
          <w:p w14:paraId="15A264C0" w14:textId="26347D84" w:rsidR="008B6ECC" w:rsidRDefault="008B6ECC" w:rsidP="003964D6">
            <w:r w:rsidRPr="00646894">
              <w:t xml:space="preserve"> $4.25 </w:t>
            </w:r>
          </w:p>
        </w:tc>
      </w:tr>
      <w:tr w:rsidR="008B6ECC" w14:paraId="34933ABD" w14:textId="77777777" w:rsidTr="0011607F">
        <w:tc>
          <w:tcPr>
            <w:tcW w:w="2697" w:type="dxa"/>
          </w:tcPr>
          <w:p w14:paraId="1E118186" w14:textId="0D393E95" w:rsidR="008B6ECC" w:rsidRDefault="008B6ECC" w:rsidP="003964D6">
            <w:r w:rsidRPr="00F5571A">
              <w:t>1/30/2024</w:t>
            </w:r>
          </w:p>
        </w:tc>
        <w:tc>
          <w:tcPr>
            <w:tcW w:w="2697" w:type="dxa"/>
          </w:tcPr>
          <w:p w14:paraId="20A2C1BE" w14:textId="368511F0" w:rsidR="008B6ECC" w:rsidRDefault="008B6ECC" w:rsidP="003964D6">
            <w:r>
              <w:t>Ava Ashendorff</w:t>
            </w:r>
          </w:p>
        </w:tc>
        <w:tc>
          <w:tcPr>
            <w:tcW w:w="2698" w:type="dxa"/>
          </w:tcPr>
          <w:p w14:paraId="1EEF5FDE" w14:textId="0DA76811" w:rsidR="008B6ECC" w:rsidRDefault="008B6ECC" w:rsidP="003964D6">
            <w:r w:rsidRPr="00CD185D">
              <w:t>Elise For Congress</w:t>
            </w:r>
          </w:p>
        </w:tc>
        <w:tc>
          <w:tcPr>
            <w:tcW w:w="2698" w:type="dxa"/>
          </w:tcPr>
          <w:p w14:paraId="603D8E91" w14:textId="46BFEDDF" w:rsidR="008B6ECC" w:rsidRDefault="008B6ECC" w:rsidP="003964D6">
            <w:r w:rsidRPr="00646894">
              <w:t xml:space="preserve"> $9.90 </w:t>
            </w:r>
          </w:p>
        </w:tc>
      </w:tr>
      <w:tr w:rsidR="008B6ECC" w14:paraId="3DB66AC5" w14:textId="77777777" w:rsidTr="0011607F">
        <w:tc>
          <w:tcPr>
            <w:tcW w:w="2697" w:type="dxa"/>
          </w:tcPr>
          <w:p w14:paraId="0F412F97" w14:textId="6822976B" w:rsidR="008B6ECC" w:rsidRDefault="008B6ECC" w:rsidP="003964D6">
            <w:r w:rsidRPr="00F5571A">
              <w:t>1/30/2024</w:t>
            </w:r>
          </w:p>
        </w:tc>
        <w:tc>
          <w:tcPr>
            <w:tcW w:w="2697" w:type="dxa"/>
          </w:tcPr>
          <w:p w14:paraId="52CB7FE8" w14:textId="2A0DFEED" w:rsidR="008B6ECC" w:rsidRDefault="008B6ECC" w:rsidP="003964D6">
            <w:r>
              <w:t>Ava Ashendorff</w:t>
            </w:r>
          </w:p>
        </w:tc>
        <w:tc>
          <w:tcPr>
            <w:tcW w:w="2698" w:type="dxa"/>
          </w:tcPr>
          <w:p w14:paraId="63F6CF21" w14:textId="1A370F5F" w:rsidR="008B6ECC" w:rsidRDefault="008B6ECC" w:rsidP="003964D6">
            <w:r w:rsidRPr="00CD185D">
              <w:t>Elise For Congress</w:t>
            </w:r>
          </w:p>
        </w:tc>
        <w:tc>
          <w:tcPr>
            <w:tcW w:w="2698" w:type="dxa"/>
          </w:tcPr>
          <w:p w14:paraId="0E751BC1" w14:textId="4C155156" w:rsidR="008B6ECC" w:rsidRDefault="008B6ECC" w:rsidP="003964D6">
            <w:r w:rsidRPr="00646894">
              <w:t xml:space="preserve"> $10.00 </w:t>
            </w:r>
          </w:p>
        </w:tc>
      </w:tr>
      <w:tr w:rsidR="008B6ECC" w14:paraId="0DBCC671" w14:textId="77777777" w:rsidTr="0011607F">
        <w:tc>
          <w:tcPr>
            <w:tcW w:w="2697" w:type="dxa"/>
          </w:tcPr>
          <w:p w14:paraId="1A2ACF20" w14:textId="1217D40B" w:rsidR="008B6ECC" w:rsidRDefault="008B6ECC" w:rsidP="003964D6">
            <w:r w:rsidRPr="00F5571A">
              <w:t>1/23/2024</w:t>
            </w:r>
          </w:p>
        </w:tc>
        <w:tc>
          <w:tcPr>
            <w:tcW w:w="2697" w:type="dxa"/>
          </w:tcPr>
          <w:p w14:paraId="7758C401" w14:textId="75F9A2A9" w:rsidR="008B6ECC" w:rsidRDefault="008B6ECC" w:rsidP="003964D6">
            <w:r>
              <w:t>Ava Ashendorff</w:t>
            </w:r>
          </w:p>
        </w:tc>
        <w:tc>
          <w:tcPr>
            <w:tcW w:w="2698" w:type="dxa"/>
          </w:tcPr>
          <w:p w14:paraId="23646236" w14:textId="5FA3B701" w:rsidR="008B6ECC" w:rsidRDefault="008B6ECC" w:rsidP="003964D6">
            <w:r w:rsidRPr="00CD185D">
              <w:t>Elise For Congress</w:t>
            </w:r>
          </w:p>
        </w:tc>
        <w:tc>
          <w:tcPr>
            <w:tcW w:w="2698" w:type="dxa"/>
          </w:tcPr>
          <w:p w14:paraId="5D18713B" w14:textId="68DE3B76" w:rsidR="008B6ECC" w:rsidRDefault="008B6ECC" w:rsidP="003964D6">
            <w:r w:rsidRPr="00646894">
              <w:t xml:space="preserve"> $0.01 </w:t>
            </w:r>
          </w:p>
        </w:tc>
      </w:tr>
      <w:tr w:rsidR="008B6ECC" w14:paraId="1DF2009D" w14:textId="77777777" w:rsidTr="0011607F">
        <w:tc>
          <w:tcPr>
            <w:tcW w:w="2697" w:type="dxa"/>
          </w:tcPr>
          <w:p w14:paraId="1E15A702" w14:textId="372E5A40" w:rsidR="008B6ECC" w:rsidRDefault="008B6ECC" w:rsidP="003964D6">
            <w:r w:rsidRPr="00F5571A">
              <w:t>1/23/2024</w:t>
            </w:r>
          </w:p>
        </w:tc>
        <w:tc>
          <w:tcPr>
            <w:tcW w:w="2697" w:type="dxa"/>
          </w:tcPr>
          <w:p w14:paraId="3FB4B5EB" w14:textId="04E22210" w:rsidR="008B6ECC" w:rsidRDefault="008B6ECC" w:rsidP="003964D6">
            <w:r>
              <w:t>Ava Ashendorff</w:t>
            </w:r>
          </w:p>
        </w:tc>
        <w:tc>
          <w:tcPr>
            <w:tcW w:w="2698" w:type="dxa"/>
          </w:tcPr>
          <w:p w14:paraId="12B3C912" w14:textId="5C6D604F" w:rsidR="008B6ECC" w:rsidRDefault="008B6ECC" w:rsidP="003964D6">
            <w:r w:rsidRPr="00CD185D">
              <w:t>Elise For Congress</w:t>
            </w:r>
          </w:p>
        </w:tc>
        <w:tc>
          <w:tcPr>
            <w:tcW w:w="2698" w:type="dxa"/>
          </w:tcPr>
          <w:p w14:paraId="16358312" w14:textId="309C1B4C" w:rsidR="008B6ECC" w:rsidRDefault="008B6ECC" w:rsidP="003964D6">
            <w:r w:rsidRPr="00646894">
              <w:t xml:space="preserve"> $0.05 </w:t>
            </w:r>
          </w:p>
        </w:tc>
      </w:tr>
      <w:tr w:rsidR="008B6ECC" w14:paraId="5C16AD37" w14:textId="77777777" w:rsidTr="0011607F">
        <w:tc>
          <w:tcPr>
            <w:tcW w:w="2697" w:type="dxa"/>
          </w:tcPr>
          <w:p w14:paraId="680E4DEA" w14:textId="08492232" w:rsidR="008B6ECC" w:rsidRDefault="008B6ECC" w:rsidP="003964D6">
            <w:r w:rsidRPr="00F5571A">
              <w:t>1/16/2024</w:t>
            </w:r>
          </w:p>
        </w:tc>
        <w:tc>
          <w:tcPr>
            <w:tcW w:w="2697" w:type="dxa"/>
          </w:tcPr>
          <w:p w14:paraId="07D003C5" w14:textId="72416C3E" w:rsidR="008B6ECC" w:rsidRDefault="008B6ECC" w:rsidP="003964D6">
            <w:r>
              <w:t>Ava Ashendorff</w:t>
            </w:r>
          </w:p>
        </w:tc>
        <w:tc>
          <w:tcPr>
            <w:tcW w:w="2698" w:type="dxa"/>
          </w:tcPr>
          <w:p w14:paraId="522D5669" w14:textId="12AB8542" w:rsidR="008B6ECC" w:rsidRDefault="008B6ECC" w:rsidP="003964D6">
            <w:r w:rsidRPr="00CD185D">
              <w:t>Elise For Congress</w:t>
            </w:r>
          </w:p>
        </w:tc>
        <w:tc>
          <w:tcPr>
            <w:tcW w:w="2698" w:type="dxa"/>
          </w:tcPr>
          <w:p w14:paraId="3058DCAD" w14:textId="6FD00EFE" w:rsidR="008B6ECC" w:rsidRDefault="008B6ECC" w:rsidP="003964D6">
            <w:r w:rsidRPr="00646894">
              <w:t xml:space="preserve"> $5.00 </w:t>
            </w:r>
          </w:p>
        </w:tc>
      </w:tr>
      <w:tr w:rsidR="008B6ECC" w14:paraId="480F8DEC" w14:textId="77777777" w:rsidTr="0011607F">
        <w:tc>
          <w:tcPr>
            <w:tcW w:w="2697" w:type="dxa"/>
          </w:tcPr>
          <w:p w14:paraId="6D00050C" w14:textId="78B17C93" w:rsidR="008B6ECC" w:rsidRDefault="008B6ECC" w:rsidP="003964D6">
            <w:r w:rsidRPr="00F5571A">
              <w:t>1/16/2024</w:t>
            </w:r>
          </w:p>
        </w:tc>
        <w:tc>
          <w:tcPr>
            <w:tcW w:w="2697" w:type="dxa"/>
          </w:tcPr>
          <w:p w14:paraId="34CE970B" w14:textId="52E27BB6" w:rsidR="008B6ECC" w:rsidRDefault="008B6ECC" w:rsidP="003964D6">
            <w:r>
              <w:t>Ava Ashendorff</w:t>
            </w:r>
          </w:p>
        </w:tc>
        <w:tc>
          <w:tcPr>
            <w:tcW w:w="2698" w:type="dxa"/>
          </w:tcPr>
          <w:p w14:paraId="74855A3C" w14:textId="5553D0E0" w:rsidR="008B6ECC" w:rsidRDefault="008B6ECC" w:rsidP="003964D6">
            <w:r w:rsidRPr="00CD185D">
              <w:t>Elise For Congress</w:t>
            </w:r>
          </w:p>
        </w:tc>
        <w:tc>
          <w:tcPr>
            <w:tcW w:w="2698" w:type="dxa"/>
          </w:tcPr>
          <w:p w14:paraId="3AE39673" w14:textId="1BDC250E" w:rsidR="008B6ECC" w:rsidRDefault="008B6ECC" w:rsidP="003964D6">
            <w:r w:rsidRPr="00646894">
              <w:t xml:space="preserve"> $10.00 </w:t>
            </w:r>
          </w:p>
        </w:tc>
      </w:tr>
      <w:tr w:rsidR="008B6ECC" w14:paraId="7937C963" w14:textId="77777777" w:rsidTr="0011607F">
        <w:tc>
          <w:tcPr>
            <w:tcW w:w="2697" w:type="dxa"/>
          </w:tcPr>
          <w:p w14:paraId="17C46FE7" w14:textId="4C051E3E" w:rsidR="008B6ECC" w:rsidRDefault="008B6ECC" w:rsidP="003964D6">
            <w:r w:rsidRPr="00F5571A">
              <w:t>12/31/2023</w:t>
            </w:r>
          </w:p>
        </w:tc>
        <w:tc>
          <w:tcPr>
            <w:tcW w:w="2697" w:type="dxa"/>
          </w:tcPr>
          <w:p w14:paraId="6605AA3C" w14:textId="55B0D241" w:rsidR="008B6ECC" w:rsidRDefault="008B6ECC" w:rsidP="003964D6">
            <w:r>
              <w:t>Ava Ashendorff</w:t>
            </w:r>
          </w:p>
        </w:tc>
        <w:tc>
          <w:tcPr>
            <w:tcW w:w="2698" w:type="dxa"/>
          </w:tcPr>
          <w:p w14:paraId="0260BE48" w14:textId="700F692E" w:rsidR="008B6ECC" w:rsidRDefault="008B6ECC" w:rsidP="003964D6">
            <w:r w:rsidRPr="00CD185D">
              <w:t>Elise For Congress</w:t>
            </w:r>
          </w:p>
        </w:tc>
        <w:tc>
          <w:tcPr>
            <w:tcW w:w="2698" w:type="dxa"/>
          </w:tcPr>
          <w:p w14:paraId="547074A5" w14:textId="67864A72" w:rsidR="008B6ECC" w:rsidRDefault="008B6ECC" w:rsidP="003964D6">
            <w:r w:rsidRPr="00646894">
              <w:t xml:space="preserve"> $10.00 </w:t>
            </w:r>
          </w:p>
        </w:tc>
      </w:tr>
      <w:tr w:rsidR="008B6ECC" w14:paraId="09E0145A" w14:textId="77777777" w:rsidTr="0011607F">
        <w:tc>
          <w:tcPr>
            <w:tcW w:w="2697" w:type="dxa"/>
          </w:tcPr>
          <w:p w14:paraId="6C35DDF0" w14:textId="7B6620B0" w:rsidR="008B6ECC" w:rsidRDefault="008B6ECC" w:rsidP="003964D6">
            <w:r w:rsidRPr="00F5571A">
              <w:t>12/31/2023</w:t>
            </w:r>
          </w:p>
        </w:tc>
        <w:tc>
          <w:tcPr>
            <w:tcW w:w="2697" w:type="dxa"/>
          </w:tcPr>
          <w:p w14:paraId="69902D81" w14:textId="7B7ED8FB" w:rsidR="008B6ECC" w:rsidRDefault="008B6ECC" w:rsidP="003964D6">
            <w:r>
              <w:t>Ava Ashendorff</w:t>
            </w:r>
          </w:p>
        </w:tc>
        <w:tc>
          <w:tcPr>
            <w:tcW w:w="2698" w:type="dxa"/>
          </w:tcPr>
          <w:p w14:paraId="5B2EAEAA" w14:textId="19C61D69" w:rsidR="008B6ECC" w:rsidRDefault="008B6ECC" w:rsidP="003964D6">
            <w:r w:rsidRPr="00CD185D">
              <w:t>Elise For Congress</w:t>
            </w:r>
          </w:p>
        </w:tc>
        <w:tc>
          <w:tcPr>
            <w:tcW w:w="2698" w:type="dxa"/>
          </w:tcPr>
          <w:p w14:paraId="28EF92D1" w14:textId="25E2F8BE" w:rsidR="008B6ECC" w:rsidRDefault="008B6ECC" w:rsidP="003964D6">
            <w:r w:rsidRPr="00646894">
              <w:t xml:space="preserve"> $0.85 </w:t>
            </w:r>
          </w:p>
        </w:tc>
      </w:tr>
      <w:tr w:rsidR="008B6ECC" w14:paraId="44C26506" w14:textId="77777777" w:rsidTr="0011607F">
        <w:tc>
          <w:tcPr>
            <w:tcW w:w="2697" w:type="dxa"/>
          </w:tcPr>
          <w:p w14:paraId="74796B8D" w14:textId="1800FCEC" w:rsidR="008B6ECC" w:rsidRDefault="008B6ECC" w:rsidP="003964D6">
            <w:r w:rsidRPr="00F5571A">
              <w:t>12/31/2023</w:t>
            </w:r>
          </w:p>
        </w:tc>
        <w:tc>
          <w:tcPr>
            <w:tcW w:w="2697" w:type="dxa"/>
          </w:tcPr>
          <w:p w14:paraId="711FFC87" w14:textId="4C571F6D" w:rsidR="008B6ECC" w:rsidRDefault="008B6ECC" w:rsidP="003964D6">
            <w:r>
              <w:t>Ava Ashendorff</w:t>
            </w:r>
          </w:p>
        </w:tc>
        <w:tc>
          <w:tcPr>
            <w:tcW w:w="2698" w:type="dxa"/>
          </w:tcPr>
          <w:p w14:paraId="7327AE11" w14:textId="5338B748" w:rsidR="008B6ECC" w:rsidRDefault="008B6ECC" w:rsidP="003964D6">
            <w:r w:rsidRPr="00CD185D">
              <w:t>Elise For Congress</w:t>
            </w:r>
          </w:p>
        </w:tc>
        <w:tc>
          <w:tcPr>
            <w:tcW w:w="2698" w:type="dxa"/>
          </w:tcPr>
          <w:p w14:paraId="544DB916" w14:textId="0F6D5822" w:rsidR="008B6ECC" w:rsidRDefault="008B6ECC" w:rsidP="003964D6">
            <w:r w:rsidRPr="00646894">
              <w:t xml:space="preserve"> $4.25 </w:t>
            </w:r>
          </w:p>
        </w:tc>
      </w:tr>
      <w:tr w:rsidR="008B6ECC" w14:paraId="765E6D5C" w14:textId="77777777" w:rsidTr="0011607F">
        <w:tc>
          <w:tcPr>
            <w:tcW w:w="2697" w:type="dxa"/>
          </w:tcPr>
          <w:p w14:paraId="70AA5D76" w14:textId="78F39C4F" w:rsidR="008B6ECC" w:rsidRDefault="008B6ECC" w:rsidP="003964D6">
            <w:r w:rsidRPr="00F5571A">
              <w:t>12/31/2023</w:t>
            </w:r>
          </w:p>
        </w:tc>
        <w:tc>
          <w:tcPr>
            <w:tcW w:w="2697" w:type="dxa"/>
          </w:tcPr>
          <w:p w14:paraId="52D0603E" w14:textId="455D7762" w:rsidR="008B6ECC" w:rsidRDefault="008B6ECC" w:rsidP="003964D6">
            <w:r>
              <w:t>Ava Ashendorff</w:t>
            </w:r>
          </w:p>
        </w:tc>
        <w:tc>
          <w:tcPr>
            <w:tcW w:w="2698" w:type="dxa"/>
          </w:tcPr>
          <w:p w14:paraId="1F09056A" w14:textId="3655BA86" w:rsidR="008B6ECC" w:rsidRDefault="008B6ECC" w:rsidP="003964D6">
            <w:r w:rsidRPr="00CD185D">
              <w:t>Elise For Congress</w:t>
            </w:r>
          </w:p>
        </w:tc>
        <w:tc>
          <w:tcPr>
            <w:tcW w:w="2698" w:type="dxa"/>
          </w:tcPr>
          <w:p w14:paraId="382173A6" w14:textId="70DAD249" w:rsidR="008B6ECC" w:rsidRDefault="008B6ECC" w:rsidP="003964D6">
            <w:r w:rsidRPr="00646894">
              <w:t xml:space="preserve"> $10.00 </w:t>
            </w:r>
          </w:p>
        </w:tc>
      </w:tr>
      <w:tr w:rsidR="008B6ECC" w14:paraId="62FA515D" w14:textId="77777777" w:rsidTr="0011607F">
        <w:tc>
          <w:tcPr>
            <w:tcW w:w="2697" w:type="dxa"/>
          </w:tcPr>
          <w:p w14:paraId="1F965C42" w14:textId="34C073D8" w:rsidR="008B6ECC" w:rsidRDefault="008B6ECC" w:rsidP="003964D6">
            <w:r w:rsidRPr="00F5571A">
              <w:t>12/31/2023</w:t>
            </w:r>
          </w:p>
        </w:tc>
        <w:tc>
          <w:tcPr>
            <w:tcW w:w="2697" w:type="dxa"/>
          </w:tcPr>
          <w:p w14:paraId="665E10F0" w14:textId="2DB9BBD3" w:rsidR="008B6ECC" w:rsidRDefault="008B6ECC" w:rsidP="003964D6">
            <w:r>
              <w:t>Ava Ashendorff</w:t>
            </w:r>
          </w:p>
        </w:tc>
        <w:tc>
          <w:tcPr>
            <w:tcW w:w="2698" w:type="dxa"/>
          </w:tcPr>
          <w:p w14:paraId="41BCB389" w14:textId="1079FD9B" w:rsidR="008B6ECC" w:rsidRDefault="008B6ECC" w:rsidP="003964D6">
            <w:r w:rsidRPr="00CD185D">
              <w:t>Elise For Congress</w:t>
            </w:r>
          </w:p>
        </w:tc>
        <w:tc>
          <w:tcPr>
            <w:tcW w:w="2698" w:type="dxa"/>
          </w:tcPr>
          <w:p w14:paraId="7F405B45" w14:textId="15C234BB" w:rsidR="008B6ECC" w:rsidRDefault="008B6ECC" w:rsidP="003964D6">
            <w:r w:rsidRPr="00646894">
              <w:t xml:space="preserve"> $4.25 </w:t>
            </w:r>
          </w:p>
        </w:tc>
      </w:tr>
      <w:tr w:rsidR="008B6ECC" w14:paraId="02BA63FE" w14:textId="77777777" w:rsidTr="0011607F">
        <w:tc>
          <w:tcPr>
            <w:tcW w:w="2697" w:type="dxa"/>
          </w:tcPr>
          <w:p w14:paraId="38103AD2" w14:textId="5628E3BC" w:rsidR="008B6ECC" w:rsidRDefault="008B6ECC" w:rsidP="003964D6">
            <w:r w:rsidRPr="00F5571A">
              <w:t>12/31/2023</w:t>
            </w:r>
          </w:p>
        </w:tc>
        <w:tc>
          <w:tcPr>
            <w:tcW w:w="2697" w:type="dxa"/>
          </w:tcPr>
          <w:p w14:paraId="61AD628E" w14:textId="49676398" w:rsidR="008B6ECC" w:rsidRDefault="008B6ECC" w:rsidP="003964D6">
            <w:r>
              <w:t>Ava Ashendorff</w:t>
            </w:r>
          </w:p>
        </w:tc>
        <w:tc>
          <w:tcPr>
            <w:tcW w:w="2698" w:type="dxa"/>
          </w:tcPr>
          <w:p w14:paraId="53AABA60" w14:textId="1257E7C4" w:rsidR="008B6ECC" w:rsidRDefault="008B6ECC" w:rsidP="003964D6">
            <w:r w:rsidRPr="00CD185D">
              <w:t>Elise For Congress</w:t>
            </w:r>
          </w:p>
        </w:tc>
        <w:tc>
          <w:tcPr>
            <w:tcW w:w="2698" w:type="dxa"/>
          </w:tcPr>
          <w:p w14:paraId="57BCD814" w14:textId="566DA74C" w:rsidR="008B6ECC" w:rsidRDefault="008B6ECC" w:rsidP="003964D6">
            <w:r w:rsidRPr="00646894">
              <w:t xml:space="preserve"> $0.10 </w:t>
            </w:r>
          </w:p>
        </w:tc>
      </w:tr>
      <w:tr w:rsidR="008B6ECC" w14:paraId="35DDB7DC" w14:textId="77777777" w:rsidTr="0011607F">
        <w:tc>
          <w:tcPr>
            <w:tcW w:w="2697" w:type="dxa"/>
          </w:tcPr>
          <w:p w14:paraId="439AA9E4" w14:textId="79B57AF6" w:rsidR="008B6ECC" w:rsidRDefault="008B6ECC" w:rsidP="003964D6">
            <w:r w:rsidRPr="00F5571A">
              <w:t>12/31/2023</w:t>
            </w:r>
          </w:p>
        </w:tc>
        <w:tc>
          <w:tcPr>
            <w:tcW w:w="2697" w:type="dxa"/>
          </w:tcPr>
          <w:p w14:paraId="1F746686" w14:textId="1E64A52C" w:rsidR="008B6ECC" w:rsidRDefault="008B6ECC" w:rsidP="003964D6">
            <w:r>
              <w:t>Ava Ashendorff</w:t>
            </w:r>
          </w:p>
        </w:tc>
        <w:tc>
          <w:tcPr>
            <w:tcW w:w="2698" w:type="dxa"/>
          </w:tcPr>
          <w:p w14:paraId="4F8DF33A" w14:textId="616DC28F" w:rsidR="008B6ECC" w:rsidRDefault="008B6ECC" w:rsidP="003964D6">
            <w:r w:rsidRPr="00CD185D">
              <w:t>Elise For Congress</w:t>
            </w:r>
          </w:p>
        </w:tc>
        <w:tc>
          <w:tcPr>
            <w:tcW w:w="2698" w:type="dxa"/>
          </w:tcPr>
          <w:p w14:paraId="13B8DC07" w14:textId="47B805BF" w:rsidR="008B6ECC" w:rsidRDefault="008B6ECC" w:rsidP="003964D6">
            <w:r w:rsidRPr="00646894">
              <w:t xml:space="preserve"> $4.25 </w:t>
            </w:r>
          </w:p>
        </w:tc>
      </w:tr>
      <w:tr w:rsidR="008B6ECC" w14:paraId="656B2CD9" w14:textId="77777777" w:rsidTr="0011607F">
        <w:tc>
          <w:tcPr>
            <w:tcW w:w="2697" w:type="dxa"/>
          </w:tcPr>
          <w:p w14:paraId="15E3390F" w14:textId="423B1D23" w:rsidR="008B6ECC" w:rsidRDefault="008B6ECC" w:rsidP="003964D6">
            <w:r w:rsidRPr="00F5571A">
              <w:t>12/19/2023</w:t>
            </w:r>
          </w:p>
        </w:tc>
        <w:tc>
          <w:tcPr>
            <w:tcW w:w="2697" w:type="dxa"/>
          </w:tcPr>
          <w:p w14:paraId="4910A886" w14:textId="1621527E" w:rsidR="008B6ECC" w:rsidRDefault="008B6ECC" w:rsidP="003964D6">
            <w:r>
              <w:t>Ava Ashendorff</w:t>
            </w:r>
          </w:p>
        </w:tc>
        <w:tc>
          <w:tcPr>
            <w:tcW w:w="2698" w:type="dxa"/>
          </w:tcPr>
          <w:p w14:paraId="1F1DFFBD" w14:textId="529313ED" w:rsidR="008B6ECC" w:rsidRDefault="008B6ECC" w:rsidP="003964D6">
            <w:r w:rsidRPr="00CD185D">
              <w:t>Elise For Congress</w:t>
            </w:r>
          </w:p>
        </w:tc>
        <w:tc>
          <w:tcPr>
            <w:tcW w:w="2698" w:type="dxa"/>
          </w:tcPr>
          <w:p w14:paraId="5CE8AE14" w14:textId="79C142E1" w:rsidR="008B6ECC" w:rsidRDefault="008B6ECC" w:rsidP="003964D6">
            <w:r w:rsidRPr="00646894">
              <w:t xml:space="preserve"> $0.05 </w:t>
            </w:r>
          </w:p>
        </w:tc>
      </w:tr>
      <w:tr w:rsidR="008B6ECC" w14:paraId="468086DC" w14:textId="77777777" w:rsidTr="0011607F">
        <w:tc>
          <w:tcPr>
            <w:tcW w:w="2697" w:type="dxa"/>
          </w:tcPr>
          <w:p w14:paraId="5BA47D23" w14:textId="70D9A599" w:rsidR="008B6ECC" w:rsidRDefault="008B6ECC" w:rsidP="003964D6">
            <w:r w:rsidRPr="00F5571A">
              <w:t>12/19/2023</w:t>
            </w:r>
          </w:p>
        </w:tc>
        <w:tc>
          <w:tcPr>
            <w:tcW w:w="2697" w:type="dxa"/>
          </w:tcPr>
          <w:p w14:paraId="50618EAA" w14:textId="17666685" w:rsidR="008B6ECC" w:rsidRDefault="008B6ECC" w:rsidP="003964D6">
            <w:r>
              <w:t>Ava Ashendorff</w:t>
            </w:r>
          </w:p>
        </w:tc>
        <w:tc>
          <w:tcPr>
            <w:tcW w:w="2698" w:type="dxa"/>
          </w:tcPr>
          <w:p w14:paraId="49AAFFA0" w14:textId="406224C0" w:rsidR="008B6ECC" w:rsidRDefault="008B6ECC" w:rsidP="003964D6">
            <w:r w:rsidRPr="00CD185D">
              <w:t>Elise For Congress</w:t>
            </w:r>
          </w:p>
        </w:tc>
        <w:tc>
          <w:tcPr>
            <w:tcW w:w="2698" w:type="dxa"/>
          </w:tcPr>
          <w:p w14:paraId="401D7E3B" w14:textId="062FB16C" w:rsidR="008B6ECC" w:rsidRDefault="008B6ECC" w:rsidP="003964D6">
            <w:r w:rsidRPr="00646894">
              <w:t xml:space="preserve"> $100.00 </w:t>
            </w:r>
          </w:p>
        </w:tc>
      </w:tr>
      <w:tr w:rsidR="008B6ECC" w14:paraId="248C255A" w14:textId="77777777" w:rsidTr="0011607F">
        <w:tc>
          <w:tcPr>
            <w:tcW w:w="2697" w:type="dxa"/>
          </w:tcPr>
          <w:p w14:paraId="4BC26F34" w14:textId="68B2CF46" w:rsidR="008B6ECC" w:rsidRDefault="008B6ECC" w:rsidP="003964D6">
            <w:r w:rsidRPr="00F5571A">
              <w:t>12/19/2023</w:t>
            </w:r>
          </w:p>
        </w:tc>
        <w:tc>
          <w:tcPr>
            <w:tcW w:w="2697" w:type="dxa"/>
          </w:tcPr>
          <w:p w14:paraId="7D30EA17" w14:textId="4E77BF60" w:rsidR="008B6ECC" w:rsidRDefault="008B6ECC" w:rsidP="003964D6">
            <w:r>
              <w:t>Ava Ashendorff</w:t>
            </w:r>
          </w:p>
        </w:tc>
        <w:tc>
          <w:tcPr>
            <w:tcW w:w="2698" w:type="dxa"/>
          </w:tcPr>
          <w:p w14:paraId="58916A24" w14:textId="01DDD7CB" w:rsidR="008B6ECC" w:rsidRDefault="008B6ECC" w:rsidP="003964D6">
            <w:r w:rsidRPr="00CD185D">
              <w:t>Elise For Congress</w:t>
            </w:r>
          </w:p>
        </w:tc>
        <w:tc>
          <w:tcPr>
            <w:tcW w:w="2698" w:type="dxa"/>
          </w:tcPr>
          <w:p w14:paraId="5DA1D599" w14:textId="6EB61D20" w:rsidR="008B6ECC" w:rsidRDefault="008B6ECC" w:rsidP="003964D6">
            <w:r w:rsidRPr="00646894">
              <w:t xml:space="preserve"> $20.04 </w:t>
            </w:r>
          </w:p>
        </w:tc>
      </w:tr>
      <w:tr w:rsidR="008B6ECC" w14:paraId="6DD3F9D3" w14:textId="77777777" w:rsidTr="0011607F">
        <w:tc>
          <w:tcPr>
            <w:tcW w:w="2697" w:type="dxa"/>
          </w:tcPr>
          <w:p w14:paraId="2F81AE36" w14:textId="2EC69177" w:rsidR="008B6ECC" w:rsidRDefault="008B6ECC" w:rsidP="003964D6">
            <w:r w:rsidRPr="00F5571A">
              <w:t>12/13/2023</w:t>
            </w:r>
          </w:p>
        </w:tc>
        <w:tc>
          <w:tcPr>
            <w:tcW w:w="2697" w:type="dxa"/>
          </w:tcPr>
          <w:p w14:paraId="1D051028" w14:textId="62F5B584" w:rsidR="008B6ECC" w:rsidRDefault="008B6ECC" w:rsidP="003964D6">
            <w:r>
              <w:t>Ava Ashendorff</w:t>
            </w:r>
          </w:p>
        </w:tc>
        <w:tc>
          <w:tcPr>
            <w:tcW w:w="2698" w:type="dxa"/>
          </w:tcPr>
          <w:p w14:paraId="66498D65" w14:textId="08FA661C" w:rsidR="008B6ECC" w:rsidRDefault="008B6ECC" w:rsidP="003964D6">
            <w:r w:rsidRPr="00CD185D">
              <w:t>Elise For Congress</w:t>
            </w:r>
          </w:p>
        </w:tc>
        <w:tc>
          <w:tcPr>
            <w:tcW w:w="2698" w:type="dxa"/>
          </w:tcPr>
          <w:p w14:paraId="2EC244BE" w14:textId="5B884ADC" w:rsidR="008B6ECC" w:rsidRDefault="008B6ECC" w:rsidP="003964D6">
            <w:r w:rsidRPr="00646894">
              <w:t xml:space="preserve"> $5.00 </w:t>
            </w:r>
          </w:p>
        </w:tc>
      </w:tr>
      <w:tr w:rsidR="008B6ECC" w14:paraId="3FAB8BC6" w14:textId="77777777" w:rsidTr="0011607F">
        <w:tc>
          <w:tcPr>
            <w:tcW w:w="2697" w:type="dxa"/>
          </w:tcPr>
          <w:p w14:paraId="7823F475" w14:textId="12C73E53" w:rsidR="008B6ECC" w:rsidRDefault="008B6ECC" w:rsidP="003964D6">
            <w:r w:rsidRPr="00F5571A">
              <w:t>12/13/2023</w:t>
            </w:r>
          </w:p>
        </w:tc>
        <w:tc>
          <w:tcPr>
            <w:tcW w:w="2697" w:type="dxa"/>
          </w:tcPr>
          <w:p w14:paraId="1666206C" w14:textId="07417B86" w:rsidR="008B6ECC" w:rsidRDefault="008B6ECC" w:rsidP="003964D6">
            <w:r>
              <w:t>Ava Ashendorff</w:t>
            </w:r>
          </w:p>
        </w:tc>
        <w:tc>
          <w:tcPr>
            <w:tcW w:w="2698" w:type="dxa"/>
          </w:tcPr>
          <w:p w14:paraId="66F682B5" w14:textId="74886BFC" w:rsidR="008B6ECC" w:rsidRDefault="008B6ECC" w:rsidP="003964D6">
            <w:r w:rsidRPr="00CD185D">
              <w:t>Elise For Congress</w:t>
            </w:r>
          </w:p>
        </w:tc>
        <w:tc>
          <w:tcPr>
            <w:tcW w:w="2698" w:type="dxa"/>
          </w:tcPr>
          <w:p w14:paraId="1A0151CB" w14:textId="16ACCC0A" w:rsidR="008B6ECC" w:rsidRDefault="008B6ECC" w:rsidP="003964D6">
            <w:r w:rsidRPr="00646894">
              <w:t xml:space="preserve"> $0.10 </w:t>
            </w:r>
          </w:p>
        </w:tc>
      </w:tr>
      <w:tr w:rsidR="008B6ECC" w14:paraId="5F7F1055" w14:textId="77777777" w:rsidTr="0011607F">
        <w:tc>
          <w:tcPr>
            <w:tcW w:w="2697" w:type="dxa"/>
          </w:tcPr>
          <w:p w14:paraId="331DF928" w14:textId="00AEC38F" w:rsidR="008B6ECC" w:rsidRDefault="008B6ECC" w:rsidP="003964D6">
            <w:r w:rsidRPr="00F5571A">
              <w:t>12/12/2023</w:t>
            </w:r>
          </w:p>
        </w:tc>
        <w:tc>
          <w:tcPr>
            <w:tcW w:w="2697" w:type="dxa"/>
          </w:tcPr>
          <w:p w14:paraId="1FEC3F49" w14:textId="762C6CBD" w:rsidR="008B6ECC" w:rsidRDefault="008B6ECC" w:rsidP="003964D6">
            <w:r>
              <w:t>Ava Ashendorff</w:t>
            </w:r>
          </w:p>
        </w:tc>
        <w:tc>
          <w:tcPr>
            <w:tcW w:w="2698" w:type="dxa"/>
          </w:tcPr>
          <w:p w14:paraId="45449F7F" w14:textId="0F62A030" w:rsidR="008B6ECC" w:rsidRDefault="008B6ECC" w:rsidP="003964D6">
            <w:r w:rsidRPr="00CD185D">
              <w:t>Elise For Congress</w:t>
            </w:r>
          </w:p>
        </w:tc>
        <w:tc>
          <w:tcPr>
            <w:tcW w:w="2698" w:type="dxa"/>
          </w:tcPr>
          <w:p w14:paraId="74A7AC04" w14:textId="7E1C679B" w:rsidR="008B6ECC" w:rsidRDefault="008B6ECC" w:rsidP="003964D6">
            <w:r w:rsidRPr="00646894">
              <w:t xml:space="preserve"> $10.00 </w:t>
            </w:r>
          </w:p>
        </w:tc>
      </w:tr>
      <w:tr w:rsidR="008B6ECC" w14:paraId="65C0B30C" w14:textId="77777777" w:rsidTr="0011607F">
        <w:tc>
          <w:tcPr>
            <w:tcW w:w="2697" w:type="dxa"/>
          </w:tcPr>
          <w:p w14:paraId="28A288E3" w14:textId="4B90EA6A" w:rsidR="008B6ECC" w:rsidRDefault="008B6ECC" w:rsidP="003964D6">
            <w:r w:rsidRPr="00F5571A">
              <w:t>12/12/2023</w:t>
            </w:r>
          </w:p>
        </w:tc>
        <w:tc>
          <w:tcPr>
            <w:tcW w:w="2697" w:type="dxa"/>
          </w:tcPr>
          <w:p w14:paraId="7E6A378A" w14:textId="21547D2E" w:rsidR="008B6ECC" w:rsidRDefault="008B6ECC" w:rsidP="003964D6">
            <w:r>
              <w:t>Ava Ashendorff</w:t>
            </w:r>
          </w:p>
        </w:tc>
        <w:tc>
          <w:tcPr>
            <w:tcW w:w="2698" w:type="dxa"/>
          </w:tcPr>
          <w:p w14:paraId="4BE1A97C" w14:textId="2CA2D638" w:rsidR="008B6ECC" w:rsidRDefault="008B6ECC" w:rsidP="003964D6">
            <w:r w:rsidRPr="00CD185D">
              <w:t>Elise For Congress</w:t>
            </w:r>
          </w:p>
        </w:tc>
        <w:tc>
          <w:tcPr>
            <w:tcW w:w="2698" w:type="dxa"/>
          </w:tcPr>
          <w:p w14:paraId="2B2FD9BB" w14:textId="22BFAC8E" w:rsidR="008B6ECC" w:rsidRDefault="008B6ECC" w:rsidP="003964D6">
            <w:r w:rsidRPr="00646894">
              <w:t xml:space="preserve"> $5.00 </w:t>
            </w:r>
          </w:p>
        </w:tc>
      </w:tr>
      <w:tr w:rsidR="008B6ECC" w14:paraId="38E8B576" w14:textId="77777777" w:rsidTr="0011607F">
        <w:tc>
          <w:tcPr>
            <w:tcW w:w="2697" w:type="dxa"/>
          </w:tcPr>
          <w:p w14:paraId="2CA1C494" w14:textId="117DB775" w:rsidR="008B6ECC" w:rsidRDefault="008B6ECC" w:rsidP="003964D6">
            <w:r w:rsidRPr="00F5571A">
              <w:t>12/5/2023</w:t>
            </w:r>
          </w:p>
        </w:tc>
        <w:tc>
          <w:tcPr>
            <w:tcW w:w="2697" w:type="dxa"/>
          </w:tcPr>
          <w:p w14:paraId="54FF26D9" w14:textId="4153248E" w:rsidR="008B6ECC" w:rsidRDefault="008B6ECC" w:rsidP="003964D6">
            <w:r>
              <w:t>Ava Ashendorff</w:t>
            </w:r>
          </w:p>
        </w:tc>
        <w:tc>
          <w:tcPr>
            <w:tcW w:w="2698" w:type="dxa"/>
          </w:tcPr>
          <w:p w14:paraId="5B823ECD" w14:textId="06FCC712" w:rsidR="008B6ECC" w:rsidRDefault="008B6ECC" w:rsidP="003964D6">
            <w:r w:rsidRPr="00CD185D">
              <w:t>Elise For Congress</w:t>
            </w:r>
          </w:p>
        </w:tc>
        <w:tc>
          <w:tcPr>
            <w:tcW w:w="2698" w:type="dxa"/>
          </w:tcPr>
          <w:p w14:paraId="2EB034DC" w14:textId="2E4B982E" w:rsidR="008B6ECC" w:rsidRDefault="008B6ECC" w:rsidP="003964D6">
            <w:r w:rsidRPr="00646894">
              <w:t xml:space="preserve"> $4.25 </w:t>
            </w:r>
          </w:p>
        </w:tc>
      </w:tr>
      <w:tr w:rsidR="008B6ECC" w14:paraId="5E3862E8" w14:textId="77777777" w:rsidTr="0011607F">
        <w:tc>
          <w:tcPr>
            <w:tcW w:w="2697" w:type="dxa"/>
          </w:tcPr>
          <w:p w14:paraId="52864C07" w14:textId="1EF3C55E" w:rsidR="008B6ECC" w:rsidRDefault="008B6ECC" w:rsidP="003964D6">
            <w:r w:rsidRPr="00F5571A">
              <w:t>11/29/2023</w:t>
            </w:r>
          </w:p>
        </w:tc>
        <w:tc>
          <w:tcPr>
            <w:tcW w:w="2697" w:type="dxa"/>
          </w:tcPr>
          <w:p w14:paraId="051F926C" w14:textId="2DAE2312" w:rsidR="008B6ECC" w:rsidRDefault="008B6ECC" w:rsidP="003964D6">
            <w:r>
              <w:t>Ava Ashendorff</w:t>
            </w:r>
          </w:p>
        </w:tc>
        <w:tc>
          <w:tcPr>
            <w:tcW w:w="2698" w:type="dxa"/>
          </w:tcPr>
          <w:p w14:paraId="2740DF99" w14:textId="4AD6D306" w:rsidR="008B6ECC" w:rsidRDefault="008B6ECC" w:rsidP="003964D6">
            <w:r w:rsidRPr="00CD185D">
              <w:t>Elise For Congress</w:t>
            </w:r>
          </w:p>
        </w:tc>
        <w:tc>
          <w:tcPr>
            <w:tcW w:w="2698" w:type="dxa"/>
          </w:tcPr>
          <w:p w14:paraId="7ECECA6B" w14:textId="2519F953" w:rsidR="008B6ECC" w:rsidRDefault="008B6ECC" w:rsidP="003964D6">
            <w:r w:rsidRPr="00646894">
              <w:t xml:space="preserve"> $10.00 </w:t>
            </w:r>
          </w:p>
        </w:tc>
      </w:tr>
      <w:tr w:rsidR="008B6ECC" w14:paraId="59DA3B87" w14:textId="77777777" w:rsidTr="0011607F">
        <w:tc>
          <w:tcPr>
            <w:tcW w:w="2697" w:type="dxa"/>
          </w:tcPr>
          <w:p w14:paraId="343737D2" w14:textId="08E77407" w:rsidR="008B6ECC" w:rsidRDefault="008B6ECC" w:rsidP="003964D6">
            <w:r w:rsidRPr="00F5571A">
              <w:t>11/29/2023</w:t>
            </w:r>
          </w:p>
        </w:tc>
        <w:tc>
          <w:tcPr>
            <w:tcW w:w="2697" w:type="dxa"/>
          </w:tcPr>
          <w:p w14:paraId="45654F73" w14:textId="0C8427F5" w:rsidR="008B6ECC" w:rsidRDefault="008B6ECC" w:rsidP="003964D6">
            <w:r>
              <w:t>Ava Ashendorff</w:t>
            </w:r>
          </w:p>
        </w:tc>
        <w:tc>
          <w:tcPr>
            <w:tcW w:w="2698" w:type="dxa"/>
          </w:tcPr>
          <w:p w14:paraId="5AA5D8A6" w14:textId="44E7A681" w:rsidR="008B6ECC" w:rsidRDefault="008B6ECC" w:rsidP="003964D6">
            <w:r w:rsidRPr="00CD185D">
              <w:t>Elise For Congress</w:t>
            </w:r>
          </w:p>
        </w:tc>
        <w:tc>
          <w:tcPr>
            <w:tcW w:w="2698" w:type="dxa"/>
          </w:tcPr>
          <w:p w14:paraId="27754B65" w14:textId="707EAC1B" w:rsidR="008B6ECC" w:rsidRDefault="008B6ECC" w:rsidP="003964D6">
            <w:r w:rsidRPr="00646894">
              <w:t xml:space="preserve"> $4.25 </w:t>
            </w:r>
          </w:p>
        </w:tc>
      </w:tr>
      <w:tr w:rsidR="008B6ECC" w14:paraId="4E8CF1E9" w14:textId="77777777" w:rsidTr="0011607F">
        <w:tc>
          <w:tcPr>
            <w:tcW w:w="2697" w:type="dxa"/>
          </w:tcPr>
          <w:p w14:paraId="242AA215" w14:textId="325AF1F5" w:rsidR="008B6ECC" w:rsidRDefault="008B6ECC" w:rsidP="003964D6">
            <w:r w:rsidRPr="00F5571A">
              <w:t>11/29/2023</w:t>
            </w:r>
          </w:p>
        </w:tc>
        <w:tc>
          <w:tcPr>
            <w:tcW w:w="2697" w:type="dxa"/>
          </w:tcPr>
          <w:p w14:paraId="1298B2A8" w14:textId="44FDA13E" w:rsidR="008B6ECC" w:rsidRDefault="008B6ECC" w:rsidP="003964D6">
            <w:r>
              <w:t>Ava Ashendorff</w:t>
            </w:r>
          </w:p>
        </w:tc>
        <w:tc>
          <w:tcPr>
            <w:tcW w:w="2698" w:type="dxa"/>
          </w:tcPr>
          <w:p w14:paraId="070AA543" w14:textId="3489692B" w:rsidR="008B6ECC" w:rsidRDefault="008B6ECC" w:rsidP="003964D6">
            <w:r w:rsidRPr="00CD185D">
              <w:t>Elise For Congress</w:t>
            </w:r>
          </w:p>
        </w:tc>
        <w:tc>
          <w:tcPr>
            <w:tcW w:w="2698" w:type="dxa"/>
          </w:tcPr>
          <w:p w14:paraId="3E72A0BB" w14:textId="469D8889" w:rsidR="008B6ECC" w:rsidRDefault="008B6ECC" w:rsidP="003964D6">
            <w:r w:rsidRPr="00646894">
              <w:t xml:space="preserve"> $10.00 </w:t>
            </w:r>
          </w:p>
        </w:tc>
      </w:tr>
      <w:tr w:rsidR="008B6ECC" w14:paraId="6E67CD9E" w14:textId="77777777" w:rsidTr="0011607F">
        <w:tc>
          <w:tcPr>
            <w:tcW w:w="2697" w:type="dxa"/>
          </w:tcPr>
          <w:p w14:paraId="10295888" w14:textId="66010D6E" w:rsidR="008B6ECC" w:rsidRDefault="008B6ECC" w:rsidP="003964D6">
            <w:r w:rsidRPr="00F5571A">
              <w:t>11/28/2023</w:t>
            </w:r>
          </w:p>
        </w:tc>
        <w:tc>
          <w:tcPr>
            <w:tcW w:w="2697" w:type="dxa"/>
          </w:tcPr>
          <w:p w14:paraId="1D360791" w14:textId="511FAD0D" w:rsidR="008B6ECC" w:rsidRDefault="008B6ECC" w:rsidP="003964D6">
            <w:r>
              <w:t>Ava Ashendorff</w:t>
            </w:r>
          </w:p>
        </w:tc>
        <w:tc>
          <w:tcPr>
            <w:tcW w:w="2698" w:type="dxa"/>
          </w:tcPr>
          <w:p w14:paraId="3CCCF4F5" w14:textId="57D36EBA" w:rsidR="008B6ECC" w:rsidRDefault="008B6ECC" w:rsidP="003964D6">
            <w:r w:rsidRPr="00CD185D">
              <w:t>Elise For Congress</w:t>
            </w:r>
          </w:p>
        </w:tc>
        <w:tc>
          <w:tcPr>
            <w:tcW w:w="2698" w:type="dxa"/>
          </w:tcPr>
          <w:p w14:paraId="1DDE2616" w14:textId="248BCC02" w:rsidR="008B6ECC" w:rsidRDefault="008B6ECC" w:rsidP="003964D6">
            <w:r w:rsidRPr="00646894">
              <w:t xml:space="preserve"> $10.00 </w:t>
            </w:r>
          </w:p>
        </w:tc>
      </w:tr>
      <w:tr w:rsidR="008B6ECC" w14:paraId="7EB5D2E8" w14:textId="77777777" w:rsidTr="0011607F">
        <w:tc>
          <w:tcPr>
            <w:tcW w:w="2697" w:type="dxa"/>
          </w:tcPr>
          <w:p w14:paraId="1F480602" w14:textId="516D3576" w:rsidR="008B6ECC" w:rsidRDefault="008B6ECC" w:rsidP="003964D6">
            <w:r w:rsidRPr="00F5571A">
              <w:t>11/28/2023</w:t>
            </w:r>
          </w:p>
        </w:tc>
        <w:tc>
          <w:tcPr>
            <w:tcW w:w="2697" w:type="dxa"/>
          </w:tcPr>
          <w:p w14:paraId="291B4BE0" w14:textId="473EAA48" w:rsidR="008B6ECC" w:rsidRDefault="008B6ECC" w:rsidP="003964D6">
            <w:r>
              <w:t>Ava Ashendorff</w:t>
            </w:r>
          </w:p>
        </w:tc>
        <w:tc>
          <w:tcPr>
            <w:tcW w:w="2698" w:type="dxa"/>
          </w:tcPr>
          <w:p w14:paraId="173A9F5A" w14:textId="265E00BF" w:rsidR="008B6ECC" w:rsidRDefault="008B6ECC" w:rsidP="003964D6">
            <w:r w:rsidRPr="00CD185D">
              <w:t>Elise For Congress</w:t>
            </w:r>
          </w:p>
        </w:tc>
        <w:tc>
          <w:tcPr>
            <w:tcW w:w="2698" w:type="dxa"/>
          </w:tcPr>
          <w:p w14:paraId="3F000468" w14:textId="221E3335" w:rsidR="008B6ECC" w:rsidRDefault="008B6ECC" w:rsidP="003964D6">
            <w:r w:rsidRPr="00646894">
              <w:t xml:space="preserve"> $0.99 </w:t>
            </w:r>
          </w:p>
        </w:tc>
      </w:tr>
      <w:tr w:rsidR="008B6ECC" w14:paraId="46383B03" w14:textId="77777777" w:rsidTr="0011607F">
        <w:tc>
          <w:tcPr>
            <w:tcW w:w="2697" w:type="dxa"/>
          </w:tcPr>
          <w:p w14:paraId="20691947" w14:textId="65A8DD69" w:rsidR="008B6ECC" w:rsidRDefault="008B6ECC" w:rsidP="003964D6">
            <w:r w:rsidRPr="00F5571A">
              <w:t>11/21/2023</w:t>
            </w:r>
          </w:p>
        </w:tc>
        <w:tc>
          <w:tcPr>
            <w:tcW w:w="2697" w:type="dxa"/>
          </w:tcPr>
          <w:p w14:paraId="7AFB6A2B" w14:textId="4A176ED6" w:rsidR="008B6ECC" w:rsidRDefault="008B6ECC" w:rsidP="003964D6">
            <w:r>
              <w:t>Ava Ashendorff</w:t>
            </w:r>
          </w:p>
        </w:tc>
        <w:tc>
          <w:tcPr>
            <w:tcW w:w="2698" w:type="dxa"/>
          </w:tcPr>
          <w:p w14:paraId="1A24E85D" w14:textId="232A62F0" w:rsidR="008B6ECC" w:rsidRDefault="008B6ECC" w:rsidP="003964D6">
            <w:r w:rsidRPr="00CD185D">
              <w:t>Elise For Congress</w:t>
            </w:r>
          </w:p>
        </w:tc>
        <w:tc>
          <w:tcPr>
            <w:tcW w:w="2698" w:type="dxa"/>
          </w:tcPr>
          <w:p w14:paraId="14F2EB44" w14:textId="7B9F40DB" w:rsidR="008B6ECC" w:rsidRDefault="008B6ECC" w:rsidP="003964D6">
            <w:r w:rsidRPr="00646894">
              <w:t xml:space="preserve"> $5.00 </w:t>
            </w:r>
          </w:p>
        </w:tc>
      </w:tr>
      <w:tr w:rsidR="008B6ECC" w14:paraId="348171CA" w14:textId="77777777" w:rsidTr="0011607F">
        <w:tc>
          <w:tcPr>
            <w:tcW w:w="2697" w:type="dxa"/>
          </w:tcPr>
          <w:p w14:paraId="763CBB7A" w14:textId="1A42F46A" w:rsidR="008B6ECC" w:rsidRDefault="008B6ECC" w:rsidP="003964D6">
            <w:r w:rsidRPr="00F5571A">
              <w:lastRenderedPageBreak/>
              <w:t>11/14/2023</w:t>
            </w:r>
          </w:p>
        </w:tc>
        <w:tc>
          <w:tcPr>
            <w:tcW w:w="2697" w:type="dxa"/>
          </w:tcPr>
          <w:p w14:paraId="12F12BE9" w14:textId="0003EA0D" w:rsidR="008B6ECC" w:rsidRDefault="008B6ECC" w:rsidP="003964D6">
            <w:r>
              <w:t>Ava Ashendorff</w:t>
            </w:r>
          </w:p>
        </w:tc>
        <w:tc>
          <w:tcPr>
            <w:tcW w:w="2698" w:type="dxa"/>
          </w:tcPr>
          <w:p w14:paraId="492E5566" w14:textId="3EAD4602" w:rsidR="008B6ECC" w:rsidRDefault="008B6ECC" w:rsidP="003964D6">
            <w:r w:rsidRPr="00CD185D">
              <w:t>Elise For Congress</w:t>
            </w:r>
          </w:p>
        </w:tc>
        <w:tc>
          <w:tcPr>
            <w:tcW w:w="2698" w:type="dxa"/>
          </w:tcPr>
          <w:p w14:paraId="118EF609" w14:textId="27881223" w:rsidR="008B6ECC" w:rsidRDefault="008B6ECC" w:rsidP="003964D6">
            <w:r w:rsidRPr="00646894">
              <w:t xml:space="preserve"> $10.00 </w:t>
            </w:r>
          </w:p>
        </w:tc>
      </w:tr>
      <w:tr w:rsidR="008B6ECC" w14:paraId="25F45CC7" w14:textId="77777777" w:rsidTr="0011607F">
        <w:tc>
          <w:tcPr>
            <w:tcW w:w="2697" w:type="dxa"/>
          </w:tcPr>
          <w:p w14:paraId="64F726E6" w14:textId="15A7563C" w:rsidR="008B6ECC" w:rsidRDefault="008B6ECC" w:rsidP="003964D6">
            <w:r w:rsidRPr="00F5571A">
              <w:t>10/31/2023</w:t>
            </w:r>
          </w:p>
        </w:tc>
        <w:tc>
          <w:tcPr>
            <w:tcW w:w="2697" w:type="dxa"/>
          </w:tcPr>
          <w:p w14:paraId="789C418F" w14:textId="3136B430" w:rsidR="008B6ECC" w:rsidRDefault="008B6ECC" w:rsidP="003964D6">
            <w:r>
              <w:t>Ava Ashendorff</w:t>
            </w:r>
          </w:p>
        </w:tc>
        <w:tc>
          <w:tcPr>
            <w:tcW w:w="2698" w:type="dxa"/>
          </w:tcPr>
          <w:p w14:paraId="1D8BFC65" w14:textId="40F67CF3" w:rsidR="008B6ECC" w:rsidRDefault="008B6ECC" w:rsidP="003964D6">
            <w:r w:rsidRPr="00CD185D">
              <w:t>Elise For Congress</w:t>
            </w:r>
          </w:p>
        </w:tc>
        <w:tc>
          <w:tcPr>
            <w:tcW w:w="2698" w:type="dxa"/>
          </w:tcPr>
          <w:p w14:paraId="1E5E6278" w14:textId="2A2C96DE" w:rsidR="008B6ECC" w:rsidRDefault="008B6ECC" w:rsidP="003964D6">
            <w:r w:rsidRPr="00646894">
              <w:t xml:space="preserve"> $10.00 </w:t>
            </w:r>
          </w:p>
        </w:tc>
      </w:tr>
      <w:tr w:rsidR="008B6ECC" w14:paraId="03778F11" w14:textId="77777777" w:rsidTr="0011607F">
        <w:tc>
          <w:tcPr>
            <w:tcW w:w="2697" w:type="dxa"/>
          </w:tcPr>
          <w:p w14:paraId="2A980733" w14:textId="4FA3F976" w:rsidR="008B6ECC" w:rsidRDefault="008B6ECC" w:rsidP="003964D6">
            <w:r w:rsidRPr="00F5571A">
              <w:t>10/31/2023</w:t>
            </w:r>
          </w:p>
        </w:tc>
        <w:tc>
          <w:tcPr>
            <w:tcW w:w="2697" w:type="dxa"/>
          </w:tcPr>
          <w:p w14:paraId="2558FF41" w14:textId="1AAB6983" w:rsidR="008B6ECC" w:rsidRDefault="008B6ECC" w:rsidP="003964D6">
            <w:r>
              <w:t>Ava Ashendorff</w:t>
            </w:r>
          </w:p>
        </w:tc>
        <w:tc>
          <w:tcPr>
            <w:tcW w:w="2698" w:type="dxa"/>
          </w:tcPr>
          <w:p w14:paraId="62451E47" w14:textId="4A6A68D9" w:rsidR="008B6ECC" w:rsidRDefault="008B6ECC" w:rsidP="003964D6">
            <w:r w:rsidRPr="00CD185D">
              <w:t>Elise For Congress</w:t>
            </w:r>
          </w:p>
        </w:tc>
        <w:tc>
          <w:tcPr>
            <w:tcW w:w="2698" w:type="dxa"/>
          </w:tcPr>
          <w:p w14:paraId="10A77671" w14:textId="0BA48770" w:rsidR="008B6ECC" w:rsidRDefault="008B6ECC" w:rsidP="003964D6">
            <w:r w:rsidRPr="00646894">
              <w:t xml:space="preserve"> $4.25 </w:t>
            </w:r>
          </w:p>
        </w:tc>
      </w:tr>
      <w:tr w:rsidR="008B6ECC" w14:paraId="55A1C9D5" w14:textId="77777777" w:rsidTr="0011607F">
        <w:tc>
          <w:tcPr>
            <w:tcW w:w="2697" w:type="dxa"/>
          </w:tcPr>
          <w:p w14:paraId="1CB833A1" w14:textId="60A61083" w:rsidR="008B6ECC" w:rsidRDefault="008B6ECC" w:rsidP="003964D6">
            <w:r w:rsidRPr="00F5571A">
              <w:t>10/17/2023</w:t>
            </w:r>
          </w:p>
        </w:tc>
        <w:tc>
          <w:tcPr>
            <w:tcW w:w="2697" w:type="dxa"/>
          </w:tcPr>
          <w:p w14:paraId="61A160A8" w14:textId="3CFB803F" w:rsidR="008B6ECC" w:rsidRDefault="008B6ECC" w:rsidP="003964D6">
            <w:r>
              <w:t>Ava Ashendorff</w:t>
            </w:r>
          </w:p>
        </w:tc>
        <w:tc>
          <w:tcPr>
            <w:tcW w:w="2698" w:type="dxa"/>
          </w:tcPr>
          <w:p w14:paraId="0705FD94" w14:textId="4A202F35" w:rsidR="008B6ECC" w:rsidRDefault="008B6ECC" w:rsidP="003964D6">
            <w:r w:rsidRPr="00CD185D">
              <w:t>Elise For Congress</w:t>
            </w:r>
          </w:p>
        </w:tc>
        <w:tc>
          <w:tcPr>
            <w:tcW w:w="2698" w:type="dxa"/>
          </w:tcPr>
          <w:p w14:paraId="0BDDC380" w14:textId="41EC7D6C" w:rsidR="008B6ECC" w:rsidRDefault="008B6ECC" w:rsidP="003964D6">
            <w:r w:rsidRPr="00646894">
              <w:t xml:space="preserve"> $10.00 </w:t>
            </w:r>
          </w:p>
        </w:tc>
      </w:tr>
      <w:tr w:rsidR="008B6ECC" w14:paraId="3DB89A66" w14:textId="77777777" w:rsidTr="0011607F">
        <w:tc>
          <w:tcPr>
            <w:tcW w:w="2697" w:type="dxa"/>
          </w:tcPr>
          <w:p w14:paraId="3AC8E365" w14:textId="5DD459F7" w:rsidR="008B6ECC" w:rsidRDefault="008B6ECC" w:rsidP="003964D6">
            <w:r w:rsidRPr="00F5571A">
              <w:t>10/17/2023</w:t>
            </w:r>
          </w:p>
        </w:tc>
        <w:tc>
          <w:tcPr>
            <w:tcW w:w="2697" w:type="dxa"/>
          </w:tcPr>
          <w:p w14:paraId="47C86C90" w14:textId="1773D52E" w:rsidR="008B6ECC" w:rsidRDefault="008B6ECC" w:rsidP="003964D6">
            <w:r>
              <w:t>Ava Ashendorff</w:t>
            </w:r>
          </w:p>
        </w:tc>
        <w:tc>
          <w:tcPr>
            <w:tcW w:w="2698" w:type="dxa"/>
          </w:tcPr>
          <w:p w14:paraId="6EF9A61A" w14:textId="11A36EC5" w:rsidR="008B6ECC" w:rsidRDefault="008B6ECC" w:rsidP="003964D6">
            <w:r w:rsidRPr="00CD185D">
              <w:t>Elise For Congress</w:t>
            </w:r>
          </w:p>
        </w:tc>
        <w:tc>
          <w:tcPr>
            <w:tcW w:w="2698" w:type="dxa"/>
          </w:tcPr>
          <w:p w14:paraId="7A6632D2" w14:textId="289478BE" w:rsidR="008B6ECC" w:rsidRDefault="008B6ECC" w:rsidP="003964D6">
            <w:r w:rsidRPr="00646894">
              <w:t xml:space="preserve"> $5.00 </w:t>
            </w:r>
          </w:p>
        </w:tc>
      </w:tr>
      <w:tr w:rsidR="008B6ECC" w14:paraId="604C5CE8" w14:textId="77777777" w:rsidTr="0011607F">
        <w:tc>
          <w:tcPr>
            <w:tcW w:w="2697" w:type="dxa"/>
          </w:tcPr>
          <w:p w14:paraId="6E081B7C" w14:textId="368C338B" w:rsidR="008B6ECC" w:rsidRDefault="008B6ECC" w:rsidP="003964D6">
            <w:r w:rsidRPr="00F5571A">
              <w:t>9/30/2023</w:t>
            </w:r>
          </w:p>
        </w:tc>
        <w:tc>
          <w:tcPr>
            <w:tcW w:w="2697" w:type="dxa"/>
          </w:tcPr>
          <w:p w14:paraId="48135B7B" w14:textId="51C6113D" w:rsidR="008B6ECC" w:rsidRDefault="008B6ECC" w:rsidP="003964D6">
            <w:r>
              <w:t>Ava Ashendorff</w:t>
            </w:r>
          </w:p>
        </w:tc>
        <w:tc>
          <w:tcPr>
            <w:tcW w:w="2698" w:type="dxa"/>
          </w:tcPr>
          <w:p w14:paraId="29A96C34" w14:textId="51B8C6CA" w:rsidR="008B6ECC" w:rsidRDefault="008B6ECC" w:rsidP="003964D6">
            <w:r w:rsidRPr="00CD185D">
              <w:t>Elise For Congress</w:t>
            </w:r>
          </w:p>
        </w:tc>
        <w:tc>
          <w:tcPr>
            <w:tcW w:w="2698" w:type="dxa"/>
          </w:tcPr>
          <w:p w14:paraId="63A8DDA8" w14:textId="62E8E910" w:rsidR="008B6ECC" w:rsidRDefault="008B6ECC" w:rsidP="003964D6">
            <w:r w:rsidRPr="00646894">
              <w:t xml:space="preserve"> $10.00 </w:t>
            </w:r>
          </w:p>
        </w:tc>
      </w:tr>
      <w:tr w:rsidR="008B6ECC" w14:paraId="1B038E11" w14:textId="77777777" w:rsidTr="0011607F">
        <w:tc>
          <w:tcPr>
            <w:tcW w:w="2697" w:type="dxa"/>
          </w:tcPr>
          <w:p w14:paraId="6C95192E" w14:textId="3BA23B08" w:rsidR="008B6ECC" w:rsidRDefault="008B6ECC" w:rsidP="003964D6">
            <w:r w:rsidRPr="00F5571A">
              <w:t>9/30/2023</w:t>
            </w:r>
          </w:p>
        </w:tc>
        <w:tc>
          <w:tcPr>
            <w:tcW w:w="2697" w:type="dxa"/>
          </w:tcPr>
          <w:p w14:paraId="2EF3DEF1" w14:textId="36902E99" w:rsidR="008B6ECC" w:rsidRDefault="008B6ECC" w:rsidP="003964D6">
            <w:r>
              <w:t>Ava Ashendorff</w:t>
            </w:r>
          </w:p>
        </w:tc>
        <w:tc>
          <w:tcPr>
            <w:tcW w:w="2698" w:type="dxa"/>
          </w:tcPr>
          <w:p w14:paraId="5CBC864F" w14:textId="2D4224E6" w:rsidR="008B6ECC" w:rsidRDefault="008B6ECC" w:rsidP="003964D6">
            <w:r w:rsidRPr="00CD185D">
              <w:t>Elise For Congress</w:t>
            </w:r>
          </w:p>
        </w:tc>
        <w:tc>
          <w:tcPr>
            <w:tcW w:w="2698" w:type="dxa"/>
          </w:tcPr>
          <w:p w14:paraId="47797ED5" w14:textId="1C41F510" w:rsidR="008B6ECC" w:rsidRDefault="008B6ECC" w:rsidP="003964D6">
            <w:r w:rsidRPr="00646894">
              <w:t xml:space="preserve"> $4.25 </w:t>
            </w:r>
          </w:p>
        </w:tc>
      </w:tr>
      <w:tr w:rsidR="008B6ECC" w14:paraId="7F683020" w14:textId="77777777" w:rsidTr="0011607F">
        <w:tc>
          <w:tcPr>
            <w:tcW w:w="2697" w:type="dxa"/>
          </w:tcPr>
          <w:p w14:paraId="726DF019" w14:textId="59BF6C16" w:rsidR="008B6ECC" w:rsidRDefault="008B6ECC" w:rsidP="003964D6">
            <w:r w:rsidRPr="00F5571A">
              <w:t>9/30/2023</w:t>
            </w:r>
          </w:p>
        </w:tc>
        <w:tc>
          <w:tcPr>
            <w:tcW w:w="2697" w:type="dxa"/>
          </w:tcPr>
          <w:p w14:paraId="7EA0EBAF" w14:textId="54586A77" w:rsidR="008B6ECC" w:rsidRDefault="008B6ECC" w:rsidP="003964D6">
            <w:r>
              <w:t>Ava Ashendorff</w:t>
            </w:r>
          </w:p>
        </w:tc>
        <w:tc>
          <w:tcPr>
            <w:tcW w:w="2698" w:type="dxa"/>
          </w:tcPr>
          <w:p w14:paraId="7E7E9B78" w14:textId="3A226D62" w:rsidR="008B6ECC" w:rsidRDefault="008B6ECC" w:rsidP="003964D6">
            <w:r w:rsidRPr="00CD185D">
              <w:t>Elise For Congress</w:t>
            </w:r>
          </w:p>
        </w:tc>
        <w:tc>
          <w:tcPr>
            <w:tcW w:w="2698" w:type="dxa"/>
          </w:tcPr>
          <w:p w14:paraId="5A1F5762" w14:textId="29633005" w:rsidR="008B6ECC" w:rsidRDefault="008B6ECC" w:rsidP="003964D6">
            <w:r w:rsidRPr="00646894">
              <w:t xml:space="preserve"> $10.00 </w:t>
            </w:r>
          </w:p>
        </w:tc>
      </w:tr>
      <w:tr w:rsidR="008B6ECC" w14:paraId="6640136D" w14:textId="77777777" w:rsidTr="0011607F">
        <w:tc>
          <w:tcPr>
            <w:tcW w:w="2697" w:type="dxa"/>
          </w:tcPr>
          <w:p w14:paraId="5B0B408C" w14:textId="1FA25B17" w:rsidR="008B6ECC" w:rsidRDefault="008B6ECC" w:rsidP="003964D6">
            <w:r w:rsidRPr="00F5571A">
              <w:t>9/30/2023</w:t>
            </w:r>
          </w:p>
        </w:tc>
        <w:tc>
          <w:tcPr>
            <w:tcW w:w="2697" w:type="dxa"/>
          </w:tcPr>
          <w:p w14:paraId="59B81DB0" w14:textId="5EF92AA0" w:rsidR="008B6ECC" w:rsidRDefault="008B6ECC" w:rsidP="003964D6">
            <w:r>
              <w:t>Ava Ashendorff</w:t>
            </w:r>
          </w:p>
        </w:tc>
        <w:tc>
          <w:tcPr>
            <w:tcW w:w="2698" w:type="dxa"/>
          </w:tcPr>
          <w:p w14:paraId="0757D92F" w14:textId="6AEFB200" w:rsidR="008B6ECC" w:rsidRDefault="008B6ECC" w:rsidP="003964D6">
            <w:r w:rsidRPr="00CD185D">
              <w:t>Elise For Congress</w:t>
            </w:r>
          </w:p>
        </w:tc>
        <w:tc>
          <w:tcPr>
            <w:tcW w:w="2698" w:type="dxa"/>
          </w:tcPr>
          <w:p w14:paraId="5033974C" w14:textId="5D35F50C" w:rsidR="008B6ECC" w:rsidRDefault="008B6ECC" w:rsidP="003964D6">
            <w:r w:rsidRPr="00646894">
              <w:t xml:space="preserve"> $4.25 </w:t>
            </w:r>
          </w:p>
        </w:tc>
      </w:tr>
      <w:tr w:rsidR="008B6ECC" w14:paraId="770D88BC" w14:textId="77777777" w:rsidTr="0011607F">
        <w:tc>
          <w:tcPr>
            <w:tcW w:w="2697" w:type="dxa"/>
          </w:tcPr>
          <w:p w14:paraId="43362E1D" w14:textId="328D45B1" w:rsidR="008B6ECC" w:rsidRDefault="008B6ECC" w:rsidP="003964D6">
            <w:r w:rsidRPr="00F5571A">
              <w:t>9/30/2023</w:t>
            </w:r>
          </w:p>
        </w:tc>
        <w:tc>
          <w:tcPr>
            <w:tcW w:w="2697" w:type="dxa"/>
          </w:tcPr>
          <w:p w14:paraId="1093EF7F" w14:textId="17E51C56" w:rsidR="008B6ECC" w:rsidRDefault="008B6ECC" w:rsidP="003964D6">
            <w:r>
              <w:t>Ava Ashendorff</w:t>
            </w:r>
          </w:p>
        </w:tc>
        <w:tc>
          <w:tcPr>
            <w:tcW w:w="2698" w:type="dxa"/>
          </w:tcPr>
          <w:p w14:paraId="16579044" w14:textId="1387CB63" w:rsidR="008B6ECC" w:rsidRDefault="008B6ECC" w:rsidP="003964D6">
            <w:r w:rsidRPr="00CD185D">
              <w:t>Elise For Congress</w:t>
            </w:r>
          </w:p>
        </w:tc>
        <w:tc>
          <w:tcPr>
            <w:tcW w:w="2698" w:type="dxa"/>
          </w:tcPr>
          <w:p w14:paraId="38462BDD" w14:textId="7A06C744" w:rsidR="008B6ECC" w:rsidRDefault="008B6ECC" w:rsidP="003964D6">
            <w:r w:rsidRPr="00646894">
              <w:t xml:space="preserve"> $4.95 </w:t>
            </w:r>
          </w:p>
        </w:tc>
      </w:tr>
      <w:tr w:rsidR="008B6ECC" w14:paraId="2192D000" w14:textId="77777777" w:rsidTr="0011607F">
        <w:tc>
          <w:tcPr>
            <w:tcW w:w="2697" w:type="dxa"/>
          </w:tcPr>
          <w:p w14:paraId="5D439120" w14:textId="70B763F3" w:rsidR="008B6ECC" w:rsidRDefault="008B6ECC" w:rsidP="003964D6">
            <w:r w:rsidRPr="00F5571A">
              <w:t>9/29/2023</w:t>
            </w:r>
          </w:p>
        </w:tc>
        <w:tc>
          <w:tcPr>
            <w:tcW w:w="2697" w:type="dxa"/>
          </w:tcPr>
          <w:p w14:paraId="04236A25" w14:textId="4B7CCB69" w:rsidR="008B6ECC" w:rsidRDefault="008B6ECC" w:rsidP="003964D6">
            <w:r>
              <w:t>Ava Ashendorff</w:t>
            </w:r>
          </w:p>
        </w:tc>
        <w:tc>
          <w:tcPr>
            <w:tcW w:w="2698" w:type="dxa"/>
          </w:tcPr>
          <w:p w14:paraId="5DABC809" w14:textId="17E3325A" w:rsidR="008B6ECC" w:rsidRDefault="008B6ECC" w:rsidP="003964D6">
            <w:r w:rsidRPr="00CD185D">
              <w:t>Elise For Congress</w:t>
            </w:r>
          </w:p>
        </w:tc>
        <w:tc>
          <w:tcPr>
            <w:tcW w:w="2698" w:type="dxa"/>
          </w:tcPr>
          <w:p w14:paraId="2225DCC2" w14:textId="711769D8" w:rsidR="008B6ECC" w:rsidRDefault="008B6ECC" w:rsidP="003964D6">
            <w:r w:rsidRPr="00646894">
              <w:t xml:space="preserve"> $255.36 </w:t>
            </w:r>
          </w:p>
        </w:tc>
      </w:tr>
      <w:tr w:rsidR="008B6ECC" w14:paraId="7CE0B160" w14:textId="77777777" w:rsidTr="0011607F">
        <w:tc>
          <w:tcPr>
            <w:tcW w:w="2697" w:type="dxa"/>
          </w:tcPr>
          <w:p w14:paraId="18425B75" w14:textId="46825A83" w:rsidR="008B6ECC" w:rsidRDefault="008B6ECC" w:rsidP="003964D6">
            <w:r w:rsidRPr="00F5571A">
              <w:t>9/26/2023</w:t>
            </w:r>
          </w:p>
        </w:tc>
        <w:tc>
          <w:tcPr>
            <w:tcW w:w="2697" w:type="dxa"/>
          </w:tcPr>
          <w:p w14:paraId="44BB479C" w14:textId="0D944F84" w:rsidR="008B6ECC" w:rsidRDefault="008B6ECC" w:rsidP="003964D6">
            <w:r>
              <w:t>Ava Ashendorff</w:t>
            </w:r>
          </w:p>
        </w:tc>
        <w:tc>
          <w:tcPr>
            <w:tcW w:w="2698" w:type="dxa"/>
          </w:tcPr>
          <w:p w14:paraId="5FB6F6AC" w14:textId="245620E3" w:rsidR="008B6ECC" w:rsidRDefault="008B6ECC" w:rsidP="003964D6">
            <w:r w:rsidRPr="00CD185D">
              <w:t>Elise For Congress</w:t>
            </w:r>
          </w:p>
        </w:tc>
        <w:tc>
          <w:tcPr>
            <w:tcW w:w="2698" w:type="dxa"/>
          </w:tcPr>
          <w:p w14:paraId="09221DDF" w14:textId="2A448446" w:rsidR="008B6ECC" w:rsidRDefault="008B6ECC" w:rsidP="003964D6">
            <w:r w:rsidRPr="00646894">
              <w:t xml:space="preserve"> $0.99 </w:t>
            </w:r>
          </w:p>
        </w:tc>
      </w:tr>
      <w:tr w:rsidR="008B6ECC" w14:paraId="639FFB3F" w14:textId="77777777" w:rsidTr="0011607F">
        <w:tc>
          <w:tcPr>
            <w:tcW w:w="2697" w:type="dxa"/>
          </w:tcPr>
          <w:p w14:paraId="5301A703" w14:textId="11D72989" w:rsidR="008B6ECC" w:rsidRDefault="008B6ECC" w:rsidP="003964D6">
            <w:r w:rsidRPr="00F5571A">
              <w:t>9/19/2023</w:t>
            </w:r>
          </w:p>
        </w:tc>
        <w:tc>
          <w:tcPr>
            <w:tcW w:w="2697" w:type="dxa"/>
          </w:tcPr>
          <w:p w14:paraId="0170F0BD" w14:textId="0DBB42AA" w:rsidR="008B6ECC" w:rsidRDefault="008B6ECC" w:rsidP="003964D6">
            <w:r>
              <w:t>Ava Ashendorff</w:t>
            </w:r>
          </w:p>
        </w:tc>
        <w:tc>
          <w:tcPr>
            <w:tcW w:w="2698" w:type="dxa"/>
          </w:tcPr>
          <w:p w14:paraId="64D0438C" w14:textId="6BE54F6F" w:rsidR="008B6ECC" w:rsidRDefault="008B6ECC" w:rsidP="003964D6">
            <w:r w:rsidRPr="00CD185D">
              <w:t>Elise For Congress</w:t>
            </w:r>
          </w:p>
        </w:tc>
        <w:tc>
          <w:tcPr>
            <w:tcW w:w="2698" w:type="dxa"/>
          </w:tcPr>
          <w:p w14:paraId="24BC373E" w14:textId="21932E33" w:rsidR="008B6ECC" w:rsidRDefault="008B6ECC" w:rsidP="003964D6">
            <w:r w:rsidRPr="00646894">
              <w:t xml:space="preserve"> $4.95 </w:t>
            </w:r>
          </w:p>
        </w:tc>
      </w:tr>
      <w:tr w:rsidR="008B6ECC" w14:paraId="4D4D5133" w14:textId="77777777" w:rsidTr="0011607F">
        <w:tc>
          <w:tcPr>
            <w:tcW w:w="2697" w:type="dxa"/>
          </w:tcPr>
          <w:p w14:paraId="0B7682CC" w14:textId="06612D5D" w:rsidR="008B6ECC" w:rsidRDefault="008B6ECC" w:rsidP="003964D6">
            <w:r w:rsidRPr="00F5571A">
              <w:t>9/19/2023</w:t>
            </w:r>
          </w:p>
        </w:tc>
        <w:tc>
          <w:tcPr>
            <w:tcW w:w="2697" w:type="dxa"/>
          </w:tcPr>
          <w:p w14:paraId="5C847698" w14:textId="63F920B7" w:rsidR="008B6ECC" w:rsidRDefault="008B6ECC" w:rsidP="003964D6">
            <w:r>
              <w:t>Ava Ashendorff</w:t>
            </w:r>
          </w:p>
        </w:tc>
        <w:tc>
          <w:tcPr>
            <w:tcW w:w="2698" w:type="dxa"/>
          </w:tcPr>
          <w:p w14:paraId="60C67EAE" w14:textId="4AD3D5E1" w:rsidR="008B6ECC" w:rsidRDefault="008B6ECC" w:rsidP="003964D6">
            <w:r w:rsidRPr="00CD185D">
              <w:t>Elise For Congress</w:t>
            </w:r>
          </w:p>
        </w:tc>
        <w:tc>
          <w:tcPr>
            <w:tcW w:w="2698" w:type="dxa"/>
          </w:tcPr>
          <w:p w14:paraId="39F6D4C5" w14:textId="266019EB" w:rsidR="008B6ECC" w:rsidRDefault="008B6ECC" w:rsidP="003964D6">
            <w:r w:rsidRPr="00646894">
              <w:t xml:space="preserve"> $5.00 </w:t>
            </w:r>
          </w:p>
        </w:tc>
      </w:tr>
      <w:tr w:rsidR="008B6ECC" w14:paraId="029FDA06" w14:textId="77777777" w:rsidTr="0011607F">
        <w:tc>
          <w:tcPr>
            <w:tcW w:w="2697" w:type="dxa"/>
          </w:tcPr>
          <w:p w14:paraId="2A30DDE2" w14:textId="5915EBED" w:rsidR="008B6ECC" w:rsidRDefault="008B6ECC" w:rsidP="003964D6">
            <w:r w:rsidRPr="00F5571A">
              <w:t>9/19/2023</w:t>
            </w:r>
          </w:p>
        </w:tc>
        <w:tc>
          <w:tcPr>
            <w:tcW w:w="2697" w:type="dxa"/>
          </w:tcPr>
          <w:p w14:paraId="2FBCDE1A" w14:textId="6768E5B8" w:rsidR="008B6ECC" w:rsidRDefault="008B6ECC" w:rsidP="003964D6">
            <w:r>
              <w:t>Ava Ashendorff</w:t>
            </w:r>
          </w:p>
        </w:tc>
        <w:tc>
          <w:tcPr>
            <w:tcW w:w="2698" w:type="dxa"/>
          </w:tcPr>
          <w:p w14:paraId="7BA14B5B" w14:textId="76DBAA44" w:rsidR="008B6ECC" w:rsidRDefault="008B6ECC" w:rsidP="003964D6">
            <w:r w:rsidRPr="00CD185D">
              <w:t>Elise For Congress</w:t>
            </w:r>
          </w:p>
        </w:tc>
        <w:tc>
          <w:tcPr>
            <w:tcW w:w="2698" w:type="dxa"/>
          </w:tcPr>
          <w:p w14:paraId="75D4DFEF" w14:textId="4FCF1979" w:rsidR="008B6ECC" w:rsidRDefault="008B6ECC" w:rsidP="003964D6">
            <w:r w:rsidRPr="00646894">
              <w:t xml:space="preserve"> $37.50 </w:t>
            </w:r>
          </w:p>
        </w:tc>
      </w:tr>
      <w:tr w:rsidR="008B6ECC" w14:paraId="73D11FCD" w14:textId="77777777" w:rsidTr="0011607F">
        <w:tc>
          <w:tcPr>
            <w:tcW w:w="2697" w:type="dxa"/>
          </w:tcPr>
          <w:p w14:paraId="497BD7F2" w14:textId="3908C435" w:rsidR="008B6ECC" w:rsidRDefault="008B6ECC" w:rsidP="003964D6">
            <w:r w:rsidRPr="00F5571A">
              <w:t>9/12/2023</w:t>
            </w:r>
          </w:p>
        </w:tc>
        <w:tc>
          <w:tcPr>
            <w:tcW w:w="2697" w:type="dxa"/>
          </w:tcPr>
          <w:p w14:paraId="2F18287F" w14:textId="3E41AA7F" w:rsidR="008B6ECC" w:rsidRDefault="008B6ECC" w:rsidP="003964D6">
            <w:r>
              <w:t>Ava Ashendorff</w:t>
            </w:r>
          </w:p>
        </w:tc>
        <w:tc>
          <w:tcPr>
            <w:tcW w:w="2698" w:type="dxa"/>
          </w:tcPr>
          <w:p w14:paraId="4CD668DA" w14:textId="39491982" w:rsidR="008B6ECC" w:rsidRDefault="008B6ECC" w:rsidP="003964D6">
            <w:r w:rsidRPr="00CD185D">
              <w:t>Elise For Congress</w:t>
            </w:r>
          </w:p>
        </w:tc>
        <w:tc>
          <w:tcPr>
            <w:tcW w:w="2698" w:type="dxa"/>
          </w:tcPr>
          <w:p w14:paraId="58814F6E" w14:textId="57110D46" w:rsidR="008B6ECC" w:rsidRDefault="008B6ECC" w:rsidP="003964D6">
            <w:r w:rsidRPr="00646894">
              <w:t xml:space="preserve"> $10.00 </w:t>
            </w:r>
          </w:p>
        </w:tc>
      </w:tr>
      <w:tr w:rsidR="008B6ECC" w14:paraId="769C3344" w14:textId="77777777" w:rsidTr="0011607F">
        <w:tc>
          <w:tcPr>
            <w:tcW w:w="2697" w:type="dxa"/>
          </w:tcPr>
          <w:p w14:paraId="38BDEA71" w14:textId="205BE851" w:rsidR="008B6ECC" w:rsidRDefault="008B6ECC" w:rsidP="003964D6">
            <w:r w:rsidRPr="00F5571A">
              <w:t>9/12/2023</w:t>
            </w:r>
          </w:p>
        </w:tc>
        <w:tc>
          <w:tcPr>
            <w:tcW w:w="2697" w:type="dxa"/>
          </w:tcPr>
          <w:p w14:paraId="68D7CB56" w14:textId="78369E21" w:rsidR="008B6ECC" w:rsidRDefault="008B6ECC" w:rsidP="003964D6">
            <w:r>
              <w:t>Ava Ashendorff</w:t>
            </w:r>
          </w:p>
        </w:tc>
        <w:tc>
          <w:tcPr>
            <w:tcW w:w="2698" w:type="dxa"/>
          </w:tcPr>
          <w:p w14:paraId="39A09DBA" w14:textId="5A8B0841" w:rsidR="008B6ECC" w:rsidRDefault="008B6ECC" w:rsidP="003964D6">
            <w:r w:rsidRPr="00CD185D">
              <w:t>Elise For Congress</w:t>
            </w:r>
          </w:p>
        </w:tc>
        <w:tc>
          <w:tcPr>
            <w:tcW w:w="2698" w:type="dxa"/>
          </w:tcPr>
          <w:p w14:paraId="61CFA93B" w14:textId="443719DC" w:rsidR="008B6ECC" w:rsidRDefault="008B6ECC" w:rsidP="003964D6">
            <w:r w:rsidRPr="00646894">
              <w:t xml:space="preserve"> $5.00 </w:t>
            </w:r>
          </w:p>
        </w:tc>
      </w:tr>
      <w:tr w:rsidR="008B6ECC" w14:paraId="2BAF70CE" w14:textId="77777777" w:rsidTr="0011607F">
        <w:tc>
          <w:tcPr>
            <w:tcW w:w="2697" w:type="dxa"/>
          </w:tcPr>
          <w:p w14:paraId="6167BB0D" w14:textId="00EC34B6" w:rsidR="008B6ECC" w:rsidRDefault="008B6ECC" w:rsidP="003964D6">
            <w:r w:rsidRPr="00F5571A">
              <w:t>9/5/2023</w:t>
            </w:r>
          </w:p>
        </w:tc>
        <w:tc>
          <w:tcPr>
            <w:tcW w:w="2697" w:type="dxa"/>
          </w:tcPr>
          <w:p w14:paraId="637FCB98" w14:textId="625D4994" w:rsidR="008B6ECC" w:rsidRDefault="008B6ECC" w:rsidP="003964D6">
            <w:r>
              <w:t>Ava Ashendorff</w:t>
            </w:r>
          </w:p>
        </w:tc>
        <w:tc>
          <w:tcPr>
            <w:tcW w:w="2698" w:type="dxa"/>
          </w:tcPr>
          <w:p w14:paraId="38B2794F" w14:textId="00A338C2" w:rsidR="008B6ECC" w:rsidRDefault="008B6ECC" w:rsidP="003964D6">
            <w:r w:rsidRPr="00CD185D">
              <w:t>Elise For Congress</w:t>
            </w:r>
          </w:p>
        </w:tc>
        <w:tc>
          <w:tcPr>
            <w:tcW w:w="2698" w:type="dxa"/>
          </w:tcPr>
          <w:p w14:paraId="31E4A58A" w14:textId="10E7E830" w:rsidR="008B6ECC" w:rsidRDefault="008B6ECC" w:rsidP="003964D6">
            <w:r w:rsidRPr="00646894">
              <w:t xml:space="preserve"> $35.00 </w:t>
            </w:r>
          </w:p>
        </w:tc>
      </w:tr>
      <w:tr w:rsidR="008B6ECC" w14:paraId="4A5952B9" w14:textId="77777777" w:rsidTr="0011607F">
        <w:tc>
          <w:tcPr>
            <w:tcW w:w="2697" w:type="dxa"/>
          </w:tcPr>
          <w:p w14:paraId="0487683B" w14:textId="00AECFF6" w:rsidR="008B6ECC" w:rsidRDefault="008B6ECC" w:rsidP="003964D6">
            <w:r w:rsidRPr="00F5571A">
              <w:t>8/29/2023</w:t>
            </w:r>
          </w:p>
        </w:tc>
        <w:tc>
          <w:tcPr>
            <w:tcW w:w="2697" w:type="dxa"/>
          </w:tcPr>
          <w:p w14:paraId="59B6474B" w14:textId="2FDC9AB1" w:rsidR="008B6ECC" w:rsidRDefault="008B6ECC" w:rsidP="003964D6">
            <w:r>
              <w:t>Ava Ashendorff</w:t>
            </w:r>
          </w:p>
        </w:tc>
        <w:tc>
          <w:tcPr>
            <w:tcW w:w="2698" w:type="dxa"/>
          </w:tcPr>
          <w:p w14:paraId="40D9FA5D" w14:textId="72CDA5D3" w:rsidR="008B6ECC" w:rsidRDefault="008B6ECC" w:rsidP="003964D6">
            <w:r w:rsidRPr="00CD185D">
              <w:t>Elise For Congress</w:t>
            </w:r>
          </w:p>
        </w:tc>
        <w:tc>
          <w:tcPr>
            <w:tcW w:w="2698" w:type="dxa"/>
          </w:tcPr>
          <w:p w14:paraId="05668DC4" w14:textId="2BC3360E" w:rsidR="008B6ECC" w:rsidRDefault="008B6ECC" w:rsidP="003964D6">
            <w:r w:rsidRPr="00646894">
              <w:t xml:space="preserve"> $10.00 </w:t>
            </w:r>
          </w:p>
        </w:tc>
      </w:tr>
      <w:tr w:rsidR="008B6ECC" w14:paraId="79711E09" w14:textId="77777777" w:rsidTr="0011607F">
        <w:tc>
          <w:tcPr>
            <w:tcW w:w="2697" w:type="dxa"/>
          </w:tcPr>
          <w:p w14:paraId="5FC757B9" w14:textId="4D6CB96E" w:rsidR="008B6ECC" w:rsidRDefault="008B6ECC" w:rsidP="003964D6">
            <w:r w:rsidRPr="00F5571A">
              <w:t>8/29/2023</w:t>
            </w:r>
          </w:p>
        </w:tc>
        <w:tc>
          <w:tcPr>
            <w:tcW w:w="2697" w:type="dxa"/>
          </w:tcPr>
          <w:p w14:paraId="7D7D5036" w14:textId="3D274FAB" w:rsidR="008B6ECC" w:rsidRDefault="008B6ECC" w:rsidP="003964D6">
            <w:r>
              <w:t>Ava Ashendorff</w:t>
            </w:r>
          </w:p>
        </w:tc>
        <w:tc>
          <w:tcPr>
            <w:tcW w:w="2698" w:type="dxa"/>
          </w:tcPr>
          <w:p w14:paraId="4B7B190F" w14:textId="272673FD" w:rsidR="008B6ECC" w:rsidRDefault="008B6ECC" w:rsidP="003964D6">
            <w:r w:rsidRPr="00CD185D">
              <w:t>Elise For Congress</w:t>
            </w:r>
          </w:p>
        </w:tc>
        <w:tc>
          <w:tcPr>
            <w:tcW w:w="2698" w:type="dxa"/>
          </w:tcPr>
          <w:p w14:paraId="4C7D2E96" w14:textId="7AFD8EE6" w:rsidR="008B6ECC" w:rsidRDefault="008B6ECC" w:rsidP="003964D6">
            <w:r w:rsidRPr="00646894">
              <w:t xml:space="preserve"> $4.25 </w:t>
            </w:r>
          </w:p>
        </w:tc>
      </w:tr>
      <w:tr w:rsidR="008B6ECC" w14:paraId="4DB9FE4B" w14:textId="77777777" w:rsidTr="0011607F">
        <w:tc>
          <w:tcPr>
            <w:tcW w:w="2697" w:type="dxa"/>
          </w:tcPr>
          <w:p w14:paraId="039A2E8B" w14:textId="5F12849D" w:rsidR="008B6ECC" w:rsidRDefault="008B6ECC" w:rsidP="003964D6">
            <w:r w:rsidRPr="00F5571A">
              <w:t>8/15/2023</w:t>
            </w:r>
          </w:p>
        </w:tc>
        <w:tc>
          <w:tcPr>
            <w:tcW w:w="2697" w:type="dxa"/>
          </w:tcPr>
          <w:p w14:paraId="4CF833EE" w14:textId="28282505" w:rsidR="008B6ECC" w:rsidRDefault="008B6ECC" w:rsidP="003964D6">
            <w:r>
              <w:t>Ava Ashendorff</w:t>
            </w:r>
          </w:p>
        </w:tc>
        <w:tc>
          <w:tcPr>
            <w:tcW w:w="2698" w:type="dxa"/>
          </w:tcPr>
          <w:p w14:paraId="68ED1C75" w14:textId="6D319824" w:rsidR="008B6ECC" w:rsidRDefault="008B6ECC" w:rsidP="003964D6">
            <w:r w:rsidRPr="00CD185D">
              <w:t>Elise For Congress</w:t>
            </w:r>
          </w:p>
        </w:tc>
        <w:tc>
          <w:tcPr>
            <w:tcW w:w="2698" w:type="dxa"/>
          </w:tcPr>
          <w:p w14:paraId="6B699D07" w14:textId="6C600942" w:rsidR="008B6ECC" w:rsidRDefault="008B6ECC" w:rsidP="003964D6">
            <w:r w:rsidRPr="00646894">
              <w:t xml:space="preserve"> $5.00 </w:t>
            </w:r>
          </w:p>
        </w:tc>
      </w:tr>
      <w:tr w:rsidR="008B6ECC" w14:paraId="26330FC9" w14:textId="77777777" w:rsidTr="0011607F">
        <w:tc>
          <w:tcPr>
            <w:tcW w:w="2697" w:type="dxa"/>
          </w:tcPr>
          <w:p w14:paraId="735D5AAF" w14:textId="64766FD9" w:rsidR="008B6ECC" w:rsidRDefault="008B6ECC" w:rsidP="003964D6">
            <w:r w:rsidRPr="00F5571A">
              <w:t>8/15/2023</w:t>
            </w:r>
          </w:p>
        </w:tc>
        <w:tc>
          <w:tcPr>
            <w:tcW w:w="2697" w:type="dxa"/>
          </w:tcPr>
          <w:p w14:paraId="5F6CEACD" w14:textId="2720F8C0" w:rsidR="008B6ECC" w:rsidRDefault="008B6ECC" w:rsidP="003964D6">
            <w:r>
              <w:t>Ava Ashendorff</w:t>
            </w:r>
          </w:p>
        </w:tc>
        <w:tc>
          <w:tcPr>
            <w:tcW w:w="2698" w:type="dxa"/>
          </w:tcPr>
          <w:p w14:paraId="7078A4CB" w14:textId="6D6DFF02" w:rsidR="008B6ECC" w:rsidRDefault="008B6ECC" w:rsidP="003964D6">
            <w:r w:rsidRPr="00CD185D">
              <w:t>Elise For Congress</w:t>
            </w:r>
          </w:p>
        </w:tc>
        <w:tc>
          <w:tcPr>
            <w:tcW w:w="2698" w:type="dxa"/>
          </w:tcPr>
          <w:p w14:paraId="5F56F648" w14:textId="3B5024FC" w:rsidR="008B6ECC" w:rsidRDefault="008B6ECC" w:rsidP="003964D6">
            <w:r w:rsidRPr="00646894">
              <w:t xml:space="preserve"> $10.00 </w:t>
            </w:r>
          </w:p>
        </w:tc>
      </w:tr>
      <w:tr w:rsidR="008B6ECC" w14:paraId="53DE28DD" w14:textId="77777777" w:rsidTr="0011607F">
        <w:tc>
          <w:tcPr>
            <w:tcW w:w="2697" w:type="dxa"/>
          </w:tcPr>
          <w:p w14:paraId="0FF14D84" w14:textId="2EADB87E" w:rsidR="008B6ECC" w:rsidRDefault="008B6ECC" w:rsidP="003964D6">
            <w:r w:rsidRPr="00F5571A">
              <w:t>8/15/2023</w:t>
            </w:r>
          </w:p>
        </w:tc>
        <w:tc>
          <w:tcPr>
            <w:tcW w:w="2697" w:type="dxa"/>
          </w:tcPr>
          <w:p w14:paraId="37377CF9" w14:textId="36F39F9D" w:rsidR="008B6ECC" w:rsidRDefault="008B6ECC" w:rsidP="003964D6">
            <w:r>
              <w:t>Ava Ashendorff</w:t>
            </w:r>
          </w:p>
        </w:tc>
        <w:tc>
          <w:tcPr>
            <w:tcW w:w="2698" w:type="dxa"/>
          </w:tcPr>
          <w:p w14:paraId="66C222E3" w14:textId="4510A748" w:rsidR="008B6ECC" w:rsidRDefault="008B6ECC" w:rsidP="003964D6">
            <w:r w:rsidRPr="00CD185D">
              <w:t>Elise For Congress</w:t>
            </w:r>
          </w:p>
        </w:tc>
        <w:tc>
          <w:tcPr>
            <w:tcW w:w="2698" w:type="dxa"/>
          </w:tcPr>
          <w:p w14:paraId="40C154C7" w14:textId="0CA7A2B4" w:rsidR="008B6ECC" w:rsidRDefault="008B6ECC" w:rsidP="003964D6">
            <w:r w:rsidRPr="00646894">
              <w:t xml:space="preserve"> $5.00 </w:t>
            </w:r>
          </w:p>
        </w:tc>
      </w:tr>
      <w:tr w:rsidR="008B6ECC" w14:paraId="17C4228F" w14:textId="77777777" w:rsidTr="0011607F">
        <w:tc>
          <w:tcPr>
            <w:tcW w:w="2697" w:type="dxa"/>
          </w:tcPr>
          <w:p w14:paraId="0CD28692" w14:textId="598B7963" w:rsidR="008B6ECC" w:rsidRDefault="008B6ECC" w:rsidP="003964D6">
            <w:r w:rsidRPr="00F5571A">
              <w:t>8/8/2023</w:t>
            </w:r>
          </w:p>
        </w:tc>
        <w:tc>
          <w:tcPr>
            <w:tcW w:w="2697" w:type="dxa"/>
          </w:tcPr>
          <w:p w14:paraId="0381522E" w14:textId="3B3F16EA" w:rsidR="008B6ECC" w:rsidRDefault="008B6ECC" w:rsidP="003964D6">
            <w:r>
              <w:t>Ava Ashendorff</w:t>
            </w:r>
          </w:p>
        </w:tc>
        <w:tc>
          <w:tcPr>
            <w:tcW w:w="2698" w:type="dxa"/>
          </w:tcPr>
          <w:p w14:paraId="133A5899" w14:textId="1293073C" w:rsidR="008B6ECC" w:rsidRDefault="008B6ECC" w:rsidP="003964D6">
            <w:r w:rsidRPr="00CD185D">
              <w:t>Elise For Congress</w:t>
            </w:r>
          </w:p>
        </w:tc>
        <w:tc>
          <w:tcPr>
            <w:tcW w:w="2698" w:type="dxa"/>
          </w:tcPr>
          <w:p w14:paraId="4065ADAA" w14:textId="16198DFD" w:rsidR="008B6ECC" w:rsidRDefault="008B6ECC" w:rsidP="003964D6">
            <w:r w:rsidRPr="00646894">
              <w:t xml:space="preserve"> $9.90 </w:t>
            </w:r>
          </w:p>
        </w:tc>
      </w:tr>
      <w:tr w:rsidR="008B6ECC" w14:paraId="32309530" w14:textId="77777777" w:rsidTr="0011607F">
        <w:tc>
          <w:tcPr>
            <w:tcW w:w="2697" w:type="dxa"/>
          </w:tcPr>
          <w:p w14:paraId="5A6E8C95" w14:textId="56BCACF8" w:rsidR="008B6ECC" w:rsidRDefault="008B6ECC" w:rsidP="003964D6">
            <w:r w:rsidRPr="00F5571A">
              <w:t>8/8/2023</w:t>
            </w:r>
          </w:p>
        </w:tc>
        <w:tc>
          <w:tcPr>
            <w:tcW w:w="2697" w:type="dxa"/>
          </w:tcPr>
          <w:p w14:paraId="5E1418A7" w14:textId="7E5ED06B" w:rsidR="008B6ECC" w:rsidRDefault="008B6ECC" w:rsidP="003964D6">
            <w:r>
              <w:t>Ava Ashendorff</w:t>
            </w:r>
          </w:p>
        </w:tc>
        <w:tc>
          <w:tcPr>
            <w:tcW w:w="2698" w:type="dxa"/>
          </w:tcPr>
          <w:p w14:paraId="4402A76B" w14:textId="07276098" w:rsidR="008B6ECC" w:rsidRDefault="008B6ECC" w:rsidP="003964D6">
            <w:r w:rsidRPr="00CD185D">
              <w:t>Elise For Congress</w:t>
            </w:r>
          </w:p>
        </w:tc>
        <w:tc>
          <w:tcPr>
            <w:tcW w:w="2698" w:type="dxa"/>
          </w:tcPr>
          <w:p w14:paraId="34DD8B2A" w14:textId="6D68D808" w:rsidR="008B6ECC" w:rsidRDefault="008B6ECC" w:rsidP="003964D6">
            <w:r w:rsidRPr="00646894">
              <w:t xml:space="preserve"> $10.00 </w:t>
            </w:r>
          </w:p>
        </w:tc>
      </w:tr>
      <w:tr w:rsidR="008B6ECC" w14:paraId="276639C5" w14:textId="77777777" w:rsidTr="0011607F">
        <w:tc>
          <w:tcPr>
            <w:tcW w:w="2697" w:type="dxa"/>
          </w:tcPr>
          <w:p w14:paraId="0CD81E7E" w14:textId="1F44966A" w:rsidR="008B6ECC" w:rsidRDefault="008B6ECC" w:rsidP="003964D6">
            <w:r w:rsidRPr="00F5571A">
              <w:t>8/3/2023</w:t>
            </w:r>
          </w:p>
        </w:tc>
        <w:tc>
          <w:tcPr>
            <w:tcW w:w="2697" w:type="dxa"/>
          </w:tcPr>
          <w:p w14:paraId="5A168942" w14:textId="166E88AB" w:rsidR="008B6ECC" w:rsidRDefault="008B6ECC" w:rsidP="003964D6">
            <w:r>
              <w:t>Ava Ashendorff</w:t>
            </w:r>
          </w:p>
        </w:tc>
        <w:tc>
          <w:tcPr>
            <w:tcW w:w="2698" w:type="dxa"/>
          </w:tcPr>
          <w:p w14:paraId="2D9C9FBD" w14:textId="0AC0528A" w:rsidR="008B6ECC" w:rsidRDefault="008B6ECC" w:rsidP="003964D6">
            <w:r w:rsidRPr="00CD185D">
              <w:t>Elise For Congress</w:t>
            </w:r>
          </w:p>
        </w:tc>
        <w:tc>
          <w:tcPr>
            <w:tcW w:w="2698" w:type="dxa"/>
          </w:tcPr>
          <w:p w14:paraId="6CA8EBAD" w14:textId="6A34A2CA" w:rsidR="008B6ECC" w:rsidRDefault="008B6ECC" w:rsidP="003964D6">
            <w:r w:rsidRPr="00646894">
              <w:t xml:space="preserve"> $500.00 </w:t>
            </w:r>
          </w:p>
        </w:tc>
      </w:tr>
      <w:tr w:rsidR="008B6ECC" w14:paraId="79E8FB3C" w14:textId="77777777" w:rsidTr="0011607F">
        <w:tc>
          <w:tcPr>
            <w:tcW w:w="2697" w:type="dxa"/>
          </w:tcPr>
          <w:p w14:paraId="17C30007" w14:textId="254B1EB3" w:rsidR="008B6ECC" w:rsidRDefault="008B6ECC" w:rsidP="003964D6">
            <w:r w:rsidRPr="00F5571A">
              <w:t>8/1/2023</w:t>
            </w:r>
          </w:p>
        </w:tc>
        <w:tc>
          <w:tcPr>
            <w:tcW w:w="2697" w:type="dxa"/>
          </w:tcPr>
          <w:p w14:paraId="2EE4CEA2" w14:textId="297DBBE6" w:rsidR="008B6ECC" w:rsidRDefault="008B6ECC" w:rsidP="003964D6">
            <w:r>
              <w:t>Ava Ashendorff</w:t>
            </w:r>
          </w:p>
        </w:tc>
        <w:tc>
          <w:tcPr>
            <w:tcW w:w="2698" w:type="dxa"/>
          </w:tcPr>
          <w:p w14:paraId="1AD7D846" w14:textId="0523BDA2" w:rsidR="008B6ECC" w:rsidRDefault="008B6ECC" w:rsidP="003964D6">
            <w:r w:rsidRPr="00CD185D">
              <w:t>Elise For Congress</w:t>
            </w:r>
          </w:p>
        </w:tc>
        <w:tc>
          <w:tcPr>
            <w:tcW w:w="2698" w:type="dxa"/>
          </w:tcPr>
          <w:p w14:paraId="6590AA7A" w14:textId="00561134" w:rsidR="008B6ECC" w:rsidRDefault="008B6ECC" w:rsidP="003964D6">
            <w:r w:rsidRPr="00646894">
              <w:t xml:space="preserve"> $4.25 </w:t>
            </w:r>
          </w:p>
        </w:tc>
      </w:tr>
      <w:tr w:rsidR="008B6ECC" w14:paraId="4E4AD471" w14:textId="77777777" w:rsidTr="0011607F">
        <w:tc>
          <w:tcPr>
            <w:tcW w:w="2697" w:type="dxa"/>
          </w:tcPr>
          <w:p w14:paraId="79FB22BB" w14:textId="4DE589B9" w:rsidR="008B6ECC" w:rsidRDefault="008B6ECC" w:rsidP="003964D6">
            <w:r w:rsidRPr="00F5571A">
              <w:t>8/1/2023</w:t>
            </w:r>
          </w:p>
        </w:tc>
        <w:tc>
          <w:tcPr>
            <w:tcW w:w="2697" w:type="dxa"/>
          </w:tcPr>
          <w:p w14:paraId="32705C8A" w14:textId="579E2DBC" w:rsidR="008B6ECC" w:rsidRDefault="008B6ECC" w:rsidP="003964D6">
            <w:r>
              <w:t>Ava Ashendorff</w:t>
            </w:r>
          </w:p>
        </w:tc>
        <w:tc>
          <w:tcPr>
            <w:tcW w:w="2698" w:type="dxa"/>
          </w:tcPr>
          <w:p w14:paraId="1B9AF6AC" w14:textId="64593262" w:rsidR="008B6ECC" w:rsidRDefault="008B6ECC" w:rsidP="003964D6">
            <w:r w:rsidRPr="00CD185D">
              <w:t>Elise For Congress</w:t>
            </w:r>
          </w:p>
        </w:tc>
        <w:tc>
          <w:tcPr>
            <w:tcW w:w="2698" w:type="dxa"/>
          </w:tcPr>
          <w:p w14:paraId="22F5E47A" w14:textId="00DEA800" w:rsidR="008B6ECC" w:rsidRDefault="008B6ECC" w:rsidP="003964D6">
            <w:r w:rsidRPr="00646894">
              <w:t xml:space="preserve"> $10.00 </w:t>
            </w:r>
          </w:p>
        </w:tc>
      </w:tr>
      <w:tr w:rsidR="008B6ECC" w14:paraId="5AA45923" w14:textId="77777777" w:rsidTr="0011607F">
        <w:tc>
          <w:tcPr>
            <w:tcW w:w="2697" w:type="dxa"/>
          </w:tcPr>
          <w:p w14:paraId="27C4CEC4" w14:textId="79E17018" w:rsidR="008B6ECC" w:rsidRDefault="008B6ECC" w:rsidP="003964D6">
            <w:r w:rsidRPr="00F5571A">
              <w:t>8/1/2023</w:t>
            </w:r>
          </w:p>
        </w:tc>
        <w:tc>
          <w:tcPr>
            <w:tcW w:w="2697" w:type="dxa"/>
          </w:tcPr>
          <w:p w14:paraId="443CF544" w14:textId="6A4D7490" w:rsidR="008B6ECC" w:rsidRDefault="008B6ECC" w:rsidP="003964D6">
            <w:r>
              <w:t>Ava Ashendorff</w:t>
            </w:r>
          </w:p>
        </w:tc>
        <w:tc>
          <w:tcPr>
            <w:tcW w:w="2698" w:type="dxa"/>
          </w:tcPr>
          <w:p w14:paraId="719A1727" w14:textId="7E6F1050" w:rsidR="008B6ECC" w:rsidRDefault="008B6ECC" w:rsidP="003964D6">
            <w:r w:rsidRPr="00CD185D">
              <w:t>Elise For Congress</w:t>
            </w:r>
          </w:p>
        </w:tc>
        <w:tc>
          <w:tcPr>
            <w:tcW w:w="2698" w:type="dxa"/>
          </w:tcPr>
          <w:p w14:paraId="3F77311F" w14:textId="78DFACA3" w:rsidR="008B6ECC" w:rsidRDefault="008B6ECC" w:rsidP="003964D6">
            <w:r w:rsidRPr="00646894">
              <w:t xml:space="preserve"> $100.00 </w:t>
            </w:r>
          </w:p>
        </w:tc>
      </w:tr>
      <w:tr w:rsidR="008B6ECC" w14:paraId="66CD64AF" w14:textId="77777777" w:rsidTr="0011607F">
        <w:tc>
          <w:tcPr>
            <w:tcW w:w="2697" w:type="dxa"/>
          </w:tcPr>
          <w:p w14:paraId="6DFC7C9D" w14:textId="58964C84" w:rsidR="008B6ECC" w:rsidRDefault="008B6ECC" w:rsidP="003964D6">
            <w:r w:rsidRPr="00F5571A">
              <w:t>8/1/2023</w:t>
            </w:r>
          </w:p>
        </w:tc>
        <w:tc>
          <w:tcPr>
            <w:tcW w:w="2697" w:type="dxa"/>
          </w:tcPr>
          <w:p w14:paraId="0A457844" w14:textId="387DAE66" w:rsidR="008B6ECC" w:rsidRDefault="008B6ECC" w:rsidP="003964D6">
            <w:r>
              <w:t>Ava Ashendorff</w:t>
            </w:r>
          </w:p>
        </w:tc>
        <w:tc>
          <w:tcPr>
            <w:tcW w:w="2698" w:type="dxa"/>
          </w:tcPr>
          <w:p w14:paraId="26238B77" w14:textId="5A1EB9A8" w:rsidR="008B6ECC" w:rsidRDefault="008B6ECC" w:rsidP="003964D6">
            <w:r w:rsidRPr="00CD185D">
              <w:t>Elise For Congress</w:t>
            </w:r>
          </w:p>
        </w:tc>
        <w:tc>
          <w:tcPr>
            <w:tcW w:w="2698" w:type="dxa"/>
          </w:tcPr>
          <w:p w14:paraId="3CAA2800" w14:textId="37EEF0F9" w:rsidR="008B6ECC" w:rsidRDefault="008B6ECC" w:rsidP="003964D6">
            <w:r w:rsidRPr="00646894">
              <w:t xml:space="preserve"> $9.90 </w:t>
            </w:r>
          </w:p>
        </w:tc>
      </w:tr>
      <w:tr w:rsidR="008B6ECC" w14:paraId="21EFC563" w14:textId="77777777" w:rsidTr="0011607F">
        <w:tc>
          <w:tcPr>
            <w:tcW w:w="2697" w:type="dxa"/>
          </w:tcPr>
          <w:p w14:paraId="709C81DC" w14:textId="19025147" w:rsidR="008B6ECC" w:rsidRDefault="008B6ECC" w:rsidP="003964D6">
            <w:r w:rsidRPr="00F5571A">
              <w:t>7/25/2023</w:t>
            </w:r>
          </w:p>
        </w:tc>
        <w:tc>
          <w:tcPr>
            <w:tcW w:w="2697" w:type="dxa"/>
          </w:tcPr>
          <w:p w14:paraId="3F2ED187" w14:textId="48986315" w:rsidR="008B6ECC" w:rsidRDefault="008B6ECC" w:rsidP="003964D6">
            <w:r>
              <w:t>Ava Ashendorff</w:t>
            </w:r>
          </w:p>
        </w:tc>
        <w:tc>
          <w:tcPr>
            <w:tcW w:w="2698" w:type="dxa"/>
          </w:tcPr>
          <w:p w14:paraId="02290495" w14:textId="16C73278" w:rsidR="008B6ECC" w:rsidRDefault="008B6ECC" w:rsidP="003964D6">
            <w:r w:rsidRPr="00CD185D">
              <w:t>Elise For Congress</w:t>
            </w:r>
          </w:p>
        </w:tc>
        <w:tc>
          <w:tcPr>
            <w:tcW w:w="2698" w:type="dxa"/>
          </w:tcPr>
          <w:p w14:paraId="7AA1881D" w14:textId="649F5426" w:rsidR="008B6ECC" w:rsidRDefault="008B6ECC" w:rsidP="003964D6">
            <w:r w:rsidRPr="00646894">
              <w:t xml:space="preserve"> $35.00 </w:t>
            </w:r>
          </w:p>
        </w:tc>
      </w:tr>
      <w:tr w:rsidR="008B6ECC" w14:paraId="52F8AA75" w14:textId="77777777" w:rsidTr="0011607F">
        <w:tc>
          <w:tcPr>
            <w:tcW w:w="2697" w:type="dxa"/>
          </w:tcPr>
          <w:p w14:paraId="06743352" w14:textId="08F4C4CC" w:rsidR="008B6ECC" w:rsidRDefault="008B6ECC" w:rsidP="003964D6">
            <w:r w:rsidRPr="00F5571A">
              <w:t>7/25/2023</w:t>
            </w:r>
          </w:p>
        </w:tc>
        <w:tc>
          <w:tcPr>
            <w:tcW w:w="2697" w:type="dxa"/>
          </w:tcPr>
          <w:p w14:paraId="32E187CA" w14:textId="191E0947" w:rsidR="008B6ECC" w:rsidRDefault="008B6ECC" w:rsidP="003964D6">
            <w:r>
              <w:t>Ava Ashendorff</w:t>
            </w:r>
          </w:p>
        </w:tc>
        <w:tc>
          <w:tcPr>
            <w:tcW w:w="2698" w:type="dxa"/>
          </w:tcPr>
          <w:p w14:paraId="1123104D" w14:textId="43BBB67F" w:rsidR="008B6ECC" w:rsidRDefault="008B6ECC" w:rsidP="003964D6">
            <w:r w:rsidRPr="00CD185D">
              <w:t>Elise For Congress</w:t>
            </w:r>
          </w:p>
        </w:tc>
        <w:tc>
          <w:tcPr>
            <w:tcW w:w="2698" w:type="dxa"/>
          </w:tcPr>
          <w:p w14:paraId="09350B21" w14:textId="4F6C31E3" w:rsidR="008B6ECC" w:rsidRDefault="008B6ECC" w:rsidP="003964D6">
            <w:r w:rsidRPr="00646894">
              <w:t xml:space="preserve"> $4.95 </w:t>
            </w:r>
          </w:p>
        </w:tc>
      </w:tr>
      <w:tr w:rsidR="008B6ECC" w14:paraId="662A83B0" w14:textId="77777777" w:rsidTr="0011607F">
        <w:tc>
          <w:tcPr>
            <w:tcW w:w="2697" w:type="dxa"/>
          </w:tcPr>
          <w:p w14:paraId="28B0308F" w14:textId="312E7BD6" w:rsidR="008B6ECC" w:rsidRDefault="008B6ECC" w:rsidP="003964D6">
            <w:r w:rsidRPr="00F5571A">
              <w:t>7/25/2023</w:t>
            </w:r>
          </w:p>
        </w:tc>
        <w:tc>
          <w:tcPr>
            <w:tcW w:w="2697" w:type="dxa"/>
          </w:tcPr>
          <w:p w14:paraId="0A43A090" w14:textId="3056AACE" w:rsidR="008B6ECC" w:rsidRDefault="008B6ECC" w:rsidP="003964D6">
            <w:r>
              <w:t>Ava Ashendorff</w:t>
            </w:r>
          </w:p>
        </w:tc>
        <w:tc>
          <w:tcPr>
            <w:tcW w:w="2698" w:type="dxa"/>
          </w:tcPr>
          <w:p w14:paraId="5F737A25" w14:textId="3D65FD15" w:rsidR="008B6ECC" w:rsidRDefault="008B6ECC" w:rsidP="003964D6">
            <w:r w:rsidRPr="00CD185D">
              <w:t>Elise For Congress</w:t>
            </w:r>
          </w:p>
        </w:tc>
        <w:tc>
          <w:tcPr>
            <w:tcW w:w="2698" w:type="dxa"/>
          </w:tcPr>
          <w:p w14:paraId="6C21C25E" w14:textId="04C2A384" w:rsidR="008B6ECC" w:rsidRDefault="008B6ECC" w:rsidP="003964D6">
            <w:r w:rsidRPr="00646894">
              <w:t xml:space="preserve"> $9.90 </w:t>
            </w:r>
          </w:p>
        </w:tc>
      </w:tr>
      <w:tr w:rsidR="008B6ECC" w14:paraId="6DB133DF" w14:textId="77777777" w:rsidTr="0011607F">
        <w:tc>
          <w:tcPr>
            <w:tcW w:w="2697" w:type="dxa"/>
          </w:tcPr>
          <w:p w14:paraId="080AD460" w14:textId="5F517D48" w:rsidR="008B6ECC" w:rsidRDefault="008B6ECC" w:rsidP="003964D6">
            <w:r w:rsidRPr="00F5571A">
              <w:t>7/14/2023</w:t>
            </w:r>
          </w:p>
        </w:tc>
        <w:tc>
          <w:tcPr>
            <w:tcW w:w="2697" w:type="dxa"/>
          </w:tcPr>
          <w:p w14:paraId="22822DC2" w14:textId="07E37BA7" w:rsidR="008B6ECC" w:rsidRDefault="008B6ECC" w:rsidP="003964D6">
            <w:r>
              <w:t>Ava Ashendorff</w:t>
            </w:r>
          </w:p>
        </w:tc>
        <w:tc>
          <w:tcPr>
            <w:tcW w:w="2698" w:type="dxa"/>
          </w:tcPr>
          <w:p w14:paraId="77223EDE" w14:textId="1154EFE9" w:rsidR="008B6ECC" w:rsidRDefault="008B6ECC" w:rsidP="003964D6">
            <w:r w:rsidRPr="00CD185D">
              <w:t>Elise For Congress</w:t>
            </w:r>
          </w:p>
        </w:tc>
        <w:tc>
          <w:tcPr>
            <w:tcW w:w="2698" w:type="dxa"/>
          </w:tcPr>
          <w:p w14:paraId="77D2D137" w14:textId="3A07AE75" w:rsidR="008B6ECC" w:rsidRDefault="008B6ECC" w:rsidP="003964D6">
            <w:r w:rsidRPr="00646894">
              <w:t xml:space="preserve"> $5.00 </w:t>
            </w:r>
          </w:p>
        </w:tc>
      </w:tr>
      <w:tr w:rsidR="008B6ECC" w14:paraId="274CEC3D" w14:textId="77777777" w:rsidTr="0011607F">
        <w:tc>
          <w:tcPr>
            <w:tcW w:w="2697" w:type="dxa"/>
          </w:tcPr>
          <w:p w14:paraId="421FECD2" w14:textId="54402A5E" w:rsidR="008B6ECC" w:rsidRDefault="008B6ECC" w:rsidP="003964D6">
            <w:r w:rsidRPr="00F5571A">
              <w:t>7/14/2023</w:t>
            </w:r>
          </w:p>
        </w:tc>
        <w:tc>
          <w:tcPr>
            <w:tcW w:w="2697" w:type="dxa"/>
          </w:tcPr>
          <w:p w14:paraId="5DCD030A" w14:textId="3D0B6ED7" w:rsidR="008B6ECC" w:rsidRDefault="008B6ECC" w:rsidP="003964D6">
            <w:r>
              <w:t>Ava Ashendorff</w:t>
            </w:r>
          </w:p>
        </w:tc>
        <w:tc>
          <w:tcPr>
            <w:tcW w:w="2698" w:type="dxa"/>
          </w:tcPr>
          <w:p w14:paraId="1CFA6CCE" w14:textId="2EA0FC2D" w:rsidR="008B6ECC" w:rsidRDefault="008B6ECC" w:rsidP="003964D6">
            <w:r w:rsidRPr="00CD185D">
              <w:t>Elise For Congress</w:t>
            </w:r>
          </w:p>
        </w:tc>
        <w:tc>
          <w:tcPr>
            <w:tcW w:w="2698" w:type="dxa"/>
          </w:tcPr>
          <w:p w14:paraId="4E2CC9F7" w14:textId="53BC9E7C" w:rsidR="008B6ECC" w:rsidRDefault="008B6ECC" w:rsidP="003964D6">
            <w:r w:rsidRPr="00646894">
              <w:t xml:space="preserve"> $250.00 </w:t>
            </w:r>
          </w:p>
        </w:tc>
      </w:tr>
      <w:tr w:rsidR="008B6ECC" w14:paraId="42B3850C" w14:textId="77777777" w:rsidTr="0011607F">
        <w:tc>
          <w:tcPr>
            <w:tcW w:w="2697" w:type="dxa"/>
          </w:tcPr>
          <w:p w14:paraId="4D0F9C07" w14:textId="3CA6319D" w:rsidR="008B6ECC" w:rsidRDefault="008B6ECC" w:rsidP="003964D6">
            <w:r w:rsidRPr="00F5571A">
              <w:t>7/11/2023</w:t>
            </w:r>
          </w:p>
        </w:tc>
        <w:tc>
          <w:tcPr>
            <w:tcW w:w="2697" w:type="dxa"/>
          </w:tcPr>
          <w:p w14:paraId="6AE19766" w14:textId="7AA7F848" w:rsidR="008B6ECC" w:rsidRDefault="008B6ECC" w:rsidP="003964D6">
            <w:r>
              <w:t>Ava Ashendorff</w:t>
            </w:r>
          </w:p>
        </w:tc>
        <w:tc>
          <w:tcPr>
            <w:tcW w:w="2698" w:type="dxa"/>
          </w:tcPr>
          <w:p w14:paraId="6B7A229B" w14:textId="51938C60" w:rsidR="008B6ECC" w:rsidRDefault="008B6ECC" w:rsidP="003964D6">
            <w:r w:rsidRPr="00CD185D">
              <w:t>Elise For Congress</w:t>
            </w:r>
          </w:p>
        </w:tc>
        <w:tc>
          <w:tcPr>
            <w:tcW w:w="2698" w:type="dxa"/>
          </w:tcPr>
          <w:p w14:paraId="478E8C92" w14:textId="0618EF0A" w:rsidR="008B6ECC" w:rsidRDefault="008B6ECC" w:rsidP="003964D6">
            <w:r w:rsidRPr="00646894">
              <w:t xml:space="preserve"> $10.00 </w:t>
            </w:r>
          </w:p>
        </w:tc>
      </w:tr>
      <w:tr w:rsidR="008B6ECC" w14:paraId="4D8E1576" w14:textId="77777777" w:rsidTr="0011607F">
        <w:tc>
          <w:tcPr>
            <w:tcW w:w="2697" w:type="dxa"/>
          </w:tcPr>
          <w:p w14:paraId="7C03E630" w14:textId="4ECA293A" w:rsidR="008B6ECC" w:rsidRDefault="008B6ECC" w:rsidP="003964D6">
            <w:r w:rsidRPr="00F5571A">
              <w:t>6/30/2023</w:t>
            </w:r>
          </w:p>
        </w:tc>
        <w:tc>
          <w:tcPr>
            <w:tcW w:w="2697" w:type="dxa"/>
          </w:tcPr>
          <w:p w14:paraId="3CA2AE8F" w14:textId="18ECDB9E" w:rsidR="008B6ECC" w:rsidRDefault="008B6ECC" w:rsidP="003964D6">
            <w:r>
              <w:t>Ava Ashendorff</w:t>
            </w:r>
          </w:p>
        </w:tc>
        <w:tc>
          <w:tcPr>
            <w:tcW w:w="2698" w:type="dxa"/>
          </w:tcPr>
          <w:p w14:paraId="480F65D0" w14:textId="6D88FD64" w:rsidR="008B6ECC" w:rsidRDefault="008B6ECC" w:rsidP="003964D6">
            <w:r w:rsidRPr="00CD185D">
              <w:t>Elise For Congress</w:t>
            </w:r>
          </w:p>
        </w:tc>
        <w:tc>
          <w:tcPr>
            <w:tcW w:w="2698" w:type="dxa"/>
          </w:tcPr>
          <w:p w14:paraId="11C1A971" w14:textId="05970D01" w:rsidR="008B6ECC" w:rsidRDefault="008B6ECC" w:rsidP="003964D6">
            <w:r w:rsidRPr="00646894">
              <w:t xml:space="preserve"> $9.90 </w:t>
            </w:r>
          </w:p>
        </w:tc>
      </w:tr>
      <w:tr w:rsidR="008B6ECC" w14:paraId="76746D52" w14:textId="77777777" w:rsidTr="0011607F">
        <w:tc>
          <w:tcPr>
            <w:tcW w:w="2697" w:type="dxa"/>
          </w:tcPr>
          <w:p w14:paraId="5EDA3FA9" w14:textId="3C9C8411" w:rsidR="008B6ECC" w:rsidRDefault="008B6ECC" w:rsidP="003964D6">
            <w:r w:rsidRPr="00F5571A">
              <w:t>6/30/2023</w:t>
            </w:r>
          </w:p>
        </w:tc>
        <w:tc>
          <w:tcPr>
            <w:tcW w:w="2697" w:type="dxa"/>
          </w:tcPr>
          <w:p w14:paraId="75C91088" w14:textId="51B200CF" w:rsidR="008B6ECC" w:rsidRDefault="008B6ECC" w:rsidP="003964D6">
            <w:r>
              <w:t>Ava Ashendorff</w:t>
            </w:r>
          </w:p>
        </w:tc>
        <w:tc>
          <w:tcPr>
            <w:tcW w:w="2698" w:type="dxa"/>
          </w:tcPr>
          <w:p w14:paraId="3D8C1EF4" w14:textId="021123E6" w:rsidR="008B6ECC" w:rsidRDefault="008B6ECC" w:rsidP="003964D6">
            <w:r w:rsidRPr="00CD185D">
              <w:t>Elise For Congress</w:t>
            </w:r>
          </w:p>
        </w:tc>
        <w:tc>
          <w:tcPr>
            <w:tcW w:w="2698" w:type="dxa"/>
          </w:tcPr>
          <w:p w14:paraId="438C3FB2" w14:textId="0EDAA5F3" w:rsidR="008B6ECC" w:rsidRDefault="008B6ECC" w:rsidP="003964D6">
            <w:r w:rsidRPr="00646894">
              <w:t xml:space="preserve"> $4.25 </w:t>
            </w:r>
          </w:p>
        </w:tc>
      </w:tr>
      <w:tr w:rsidR="008B6ECC" w14:paraId="593F4B9F" w14:textId="77777777" w:rsidTr="0011607F">
        <w:tc>
          <w:tcPr>
            <w:tcW w:w="2697" w:type="dxa"/>
          </w:tcPr>
          <w:p w14:paraId="6B92E4F0" w14:textId="5B834C87" w:rsidR="008B6ECC" w:rsidRDefault="008B6ECC" w:rsidP="003964D6">
            <w:r w:rsidRPr="00F5571A">
              <w:t>6/27/2023</w:t>
            </w:r>
          </w:p>
        </w:tc>
        <w:tc>
          <w:tcPr>
            <w:tcW w:w="2697" w:type="dxa"/>
          </w:tcPr>
          <w:p w14:paraId="7D65B8A8" w14:textId="34D5D8D2" w:rsidR="008B6ECC" w:rsidRDefault="008B6ECC" w:rsidP="003964D6">
            <w:r>
              <w:t>Ava Ashendorff</w:t>
            </w:r>
          </w:p>
        </w:tc>
        <w:tc>
          <w:tcPr>
            <w:tcW w:w="2698" w:type="dxa"/>
          </w:tcPr>
          <w:p w14:paraId="4269ED68" w14:textId="5E9C018E" w:rsidR="008B6ECC" w:rsidRDefault="008B6ECC" w:rsidP="003964D6">
            <w:r w:rsidRPr="00CD185D">
              <w:t>Elise For Congress</w:t>
            </w:r>
          </w:p>
        </w:tc>
        <w:tc>
          <w:tcPr>
            <w:tcW w:w="2698" w:type="dxa"/>
          </w:tcPr>
          <w:p w14:paraId="74C589AB" w14:textId="751D12CC" w:rsidR="008B6ECC" w:rsidRDefault="008B6ECC" w:rsidP="003964D6">
            <w:r w:rsidRPr="00646894">
              <w:t xml:space="preserve"> $10.00 </w:t>
            </w:r>
          </w:p>
        </w:tc>
      </w:tr>
      <w:tr w:rsidR="008B6ECC" w14:paraId="5868E5B7" w14:textId="77777777" w:rsidTr="0011607F">
        <w:tc>
          <w:tcPr>
            <w:tcW w:w="2697" w:type="dxa"/>
          </w:tcPr>
          <w:p w14:paraId="6C44FF2E" w14:textId="571BB467" w:rsidR="008B6ECC" w:rsidRDefault="008B6ECC" w:rsidP="003964D6">
            <w:r w:rsidRPr="00F5571A">
              <w:t>6/20/2023</w:t>
            </w:r>
          </w:p>
        </w:tc>
        <w:tc>
          <w:tcPr>
            <w:tcW w:w="2697" w:type="dxa"/>
          </w:tcPr>
          <w:p w14:paraId="2DFE818C" w14:textId="0AEBBF0B" w:rsidR="008B6ECC" w:rsidRDefault="008B6ECC" w:rsidP="003964D6">
            <w:r>
              <w:t>Ava Ashendorff</w:t>
            </w:r>
          </w:p>
        </w:tc>
        <w:tc>
          <w:tcPr>
            <w:tcW w:w="2698" w:type="dxa"/>
          </w:tcPr>
          <w:p w14:paraId="17BC98D3" w14:textId="3BF92964" w:rsidR="008B6ECC" w:rsidRDefault="008B6ECC" w:rsidP="003964D6">
            <w:r w:rsidRPr="00CD185D">
              <w:t>Elise For Congress</w:t>
            </w:r>
          </w:p>
        </w:tc>
        <w:tc>
          <w:tcPr>
            <w:tcW w:w="2698" w:type="dxa"/>
          </w:tcPr>
          <w:p w14:paraId="393F9CA3" w14:textId="77670CCC" w:rsidR="008B6ECC" w:rsidRDefault="008B6ECC" w:rsidP="003964D6">
            <w:r w:rsidRPr="00646894">
              <w:t xml:space="preserve"> $34.65 </w:t>
            </w:r>
          </w:p>
        </w:tc>
      </w:tr>
      <w:tr w:rsidR="008B6ECC" w14:paraId="336CBB9F" w14:textId="77777777" w:rsidTr="0011607F">
        <w:tc>
          <w:tcPr>
            <w:tcW w:w="2697" w:type="dxa"/>
          </w:tcPr>
          <w:p w14:paraId="4B4188C7" w14:textId="5CE4B9B2" w:rsidR="008B6ECC" w:rsidRDefault="008B6ECC" w:rsidP="003964D6">
            <w:r w:rsidRPr="00F5571A">
              <w:t>6/20/2023</w:t>
            </w:r>
          </w:p>
        </w:tc>
        <w:tc>
          <w:tcPr>
            <w:tcW w:w="2697" w:type="dxa"/>
          </w:tcPr>
          <w:p w14:paraId="2C291854" w14:textId="110CB8CE" w:rsidR="008B6ECC" w:rsidRDefault="008B6ECC" w:rsidP="003964D6">
            <w:r>
              <w:t>Ava Ashendorff</w:t>
            </w:r>
          </w:p>
        </w:tc>
        <w:tc>
          <w:tcPr>
            <w:tcW w:w="2698" w:type="dxa"/>
          </w:tcPr>
          <w:p w14:paraId="3F9726C8" w14:textId="358141D0" w:rsidR="008B6ECC" w:rsidRDefault="008B6ECC" w:rsidP="003964D6">
            <w:r w:rsidRPr="00CD185D">
              <w:t>Elise For Congress</w:t>
            </w:r>
          </w:p>
        </w:tc>
        <w:tc>
          <w:tcPr>
            <w:tcW w:w="2698" w:type="dxa"/>
          </w:tcPr>
          <w:p w14:paraId="24B79F73" w14:textId="4762F581" w:rsidR="008B6ECC" w:rsidRDefault="008B6ECC" w:rsidP="003964D6">
            <w:r w:rsidRPr="00646894">
              <w:t xml:space="preserve"> $5.00 </w:t>
            </w:r>
          </w:p>
        </w:tc>
      </w:tr>
      <w:tr w:rsidR="008B6ECC" w14:paraId="2B8E3645" w14:textId="77777777" w:rsidTr="0011607F">
        <w:tc>
          <w:tcPr>
            <w:tcW w:w="2697" w:type="dxa"/>
          </w:tcPr>
          <w:p w14:paraId="6D66891E" w14:textId="4DB4B92E" w:rsidR="008B6ECC" w:rsidRDefault="008B6ECC" w:rsidP="003964D6">
            <w:r w:rsidRPr="00F5571A">
              <w:t>6/13/2023</w:t>
            </w:r>
          </w:p>
        </w:tc>
        <w:tc>
          <w:tcPr>
            <w:tcW w:w="2697" w:type="dxa"/>
          </w:tcPr>
          <w:p w14:paraId="11A7333F" w14:textId="301A65F8" w:rsidR="008B6ECC" w:rsidRDefault="008B6ECC" w:rsidP="003964D6">
            <w:r>
              <w:t>Ava Ashendorff</w:t>
            </w:r>
          </w:p>
        </w:tc>
        <w:tc>
          <w:tcPr>
            <w:tcW w:w="2698" w:type="dxa"/>
          </w:tcPr>
          <w:p w14:paraId="5665A85D" w14:textId="709EE31B" w:rsidR="008B6ECC" w:rsidRDefault="008B6ECC" w:rsidP="003964D6">
            <w:r w:rsidRPr="00CD185D">
              <w:t>Elise For Congress</w:t>
            </w:r>
          </w:p>
        </w:tc>
        <w:tc>
          <w:tcPr>
            <w:tcW w:w="2698" w:type="dxa"/>
          </w:tcPr>
          <w:p w14:paraId="14F8E5A2" w14:textId="3A713865" w:rsidR="008B6ECC" w:rsidRDefault="008B6ECC" w:rsidP="003964D6">
            <w:r w:rsidRPr="00646894">
              <w:t xml:space="preserve"> $9.90 </w:t>
            </w:r>
          </w:p>
        </w:tc>
      </w:tr>
      <w:tr w:rsidR="008B6ECC" w14:paraId="2935EA1D" w14:textId="77777777" w:rsidTr="0011607F">
        <w:tc>
          <w:tcPr>
            <w:tcW w:w="2697" w:type="dxa"/>
          </w:tcPr>
          <w:p w14:paraId="09C4B44F" w14:textId="2930F98C" w:rsidR="008B6ECC" w:rsidRDefault="008B6ECC" w:rsidP="003964D6">
            <w:r w:rsidRPr="00F5571A">
              <w:t>6/13/2023</w:t>
            </w:r>
          </w:p>
        </w:tc>
        <w:tc>
          <w:tcPr>
            <w:tcW w:w="2697" w:type="dxa"/>
          </w:tcPr>
          <w:p w14:paraId="5A45F9DD" w14:textId="7FC6983B" w:rsidR="008B6ECC" w:rsidRDefault="008B6ECC" w:rsidP="003964D6">
            <w:r>
              <w:t>Ava Ashendorff</w:t>
            </w:r>
          </w:p>
        </w:tc>
        <w:tc>
          <w:tcPr>
            <w:tcW w:w="2698" w:type="dxa"/>
          </w:tcPr>
          <w:p w14:paraId="498F71D8" w14:textId="0D58731E" w:rsidR="008B6ECC" w:rsidRDefault="008B6ECC" w:rsidP="003964D6">
            <w:r w:rsidRPr="00CD185D">
              <w:t>Elise For Congress</w:t>
            </w:r>
          </w:p>
        </w:tc>
        <w:tc>
          <w:tcPr>
            <w:tcW w:w="2698" w:type="dxa"/>
          </w:tcPr>
          <w:p w14:paraId="1F0F4E27" w14:textId="248D4F10" w:rsidR="008B6ECC" w:rsidRDefault="008B6ECC" w:rsidP="003964D6">
            <w:r w:rsidRPr="00646894">
              <w:t xml:space="preserve"> $10.00 </w:t>
            </w:r>
          </w:p>
        </w:tc>
      </w:tr>
      <w:tr w:rsidR="008B6ECC" w14:paraId="4E3C8F30" w14:textId="77777777" w:rsidTr="0011607F">
        <w:tc>
          <w:tcPr>
            <w:tcW w:w="2697" w:type="dxa"/>
          </w:tcPr>
          <w:p w14:paraId="14631A01" w14:textId="56E22F8C" w:rsidR="008B6ECC" w:rsidRDefault="008B6ECC" w:rsidP="003964D6">
            <w:r w:rsidRPr="00F5571A">
              <w:t>6/1/2023</w:t>
            </w:r>
          </w:p>
        </w:tc>
        <w:tc>
          <w:tcPr>
            <w:tcW w:w="2697" w:type="dxa"/>
          </w:tcPr>
          <w:p w14:paraId="38E94612" w14:textId="00CB1808" w:rsidR="008B6ECC" w:rsidRDefault="008B6ECC" w:rsidP="003964D6">
            <w:r>
              <w:t>Ava Ashendorff</w:t>
            </w:r>
          </w:p>
        </w:tc>
        <w:tc>
          <w:tcPr>
            <w:tcW w:w="2698" w:type="dxa"/>
          </w:tcPr>
          <w:p w14:paraId="6831F2BC" w14:textId="1508280E" w:rsidR="008B6ECC" w:rsidRDefault="008B6ECC" w:rsidP="003964D6">
            <w:r w:rsidRPr="00CD185D">
              <w:t>Elise For Congress</w:t>
            </w:r>
          </w:p>
        </w:tc>
        <w:tc>
          <w:tcPr>
            <w:tcW w:w="2698" w:type="dxa"/>
          </w:tcPr>
          <w:p w14:paraId="5F39FA1A" w14:textId="5C1EE084" w:rsidR="008B6ECC" w:rsidRDefault="008B6ECC" w:rsidP="003964D6">
            <w:r w:rsidRPr="00646894">
              <w:t xml:space="preserve"> $1,000.00 </w:t>
            </w:r>
          </w:p>
        </w:tc>
      </w:tr>
      <w:tr w:rsidR="008B6ECC" w14:paraId="238EC049" w14:textId="77777777" w:rsidTr="0011607F">
        <w:tc>
          <w:tcPr>
            <w:tcW w:w="2697" w:type="dxa"/>
          </w:tcPr>
          <w:p w14:paraId="044DF2D1" w14:textId="3E46F6D6" w:rsidR="008B6ECC" w:rsidRDefault="008B6ECC" w:rsidP="003964D6">
            <w:r w:rsidRPr="00F5571A">
              <w:t>5/30/2023</w:t>
            </w:r>
          </w:p>
        </w:tc>
        <w:tc>
          <w:tcPr>
            <w:tcW w:w="2697" w:type="dxa"/>
          </w:tcPr>
          <w:p w14:paraId="3D68EF41" w14:textId="0A65A37B" w:rsidR="008B6ECC" w:rsidRDefault="008B6ECC" w:rsidP="003964D6">
            <w:r>
              <w:t>Ava Ashendorff</w:t>
            </w:r>
          </w:p>
        </w:tc>
        <w:tc>
          <w:tcPr>
            <w:tcW w:w="2698" w:type="dxa"/>
          </w:tcPr>
          <w:p w14:paraId="7DAF5458" w14:textId="03AE3EFF" w:rsidR="008B6ECC" w:rsidRDefault="008B6ECC" w:rsidP="003964D6">
            <w:r w:rsidRPr="00CD185D">
              <w:t>Elise For Congress</w:t>
            </w:r>
          </w:p>
        </w:tc>
        <w:tc>
          <w:tcPr>
            <w:tcW w:w="2698" w:type="dxa"/>
          </w:tcPr>
          <w:p w14:paraId="4A43BBF7" w14:textId="279821A3" w:rsidR="008B6ECC" w:rsidRDefault="008B6ECC" w:rsidP="003964D6">
            <w:r w:rsidRPr="00646894">
              <w:t xml:space="preserve"> $10.00 </w:t>
            </w:r>
          </w:p>
        </w:tc>
      </w:tr>
      <w:tr w:rsidR="008B6ECC" w14:paraId="6283B396" w14:textId="77777777" w:rsidTr="0011607F">
        <w:tc>
          <w:tcPr>
            <w:tcW w:w="2697" w:type="dxa"/>
          </w:tcPr>
          <w:p w14:paraId="367363EC" w14:textId="43783593" w:rsidR="008B6ECC" w:rsidRDefault="008B6ECC" w:rsidP="003964D6">
            <w:r w:rsidRPr="00F5571A">
              <w:t>5/30/2023</w:t>
            </w:r>
          </w:p>
        </w:tc>
        <w:tc>
          <w:tcPr>
            <w:tcW w:w="2697" w:type="dxa"/>
          </w:tcPr>
          <w:p w14:paraId="03CD1F71" w14:textId="783D5E7A" w:rsidR="008B6ECC" w:rsidRDefault="008B6ECC" w:rsidP="003964D6">
            <w:r>
              <w:t>Ava Ashendorff</w:t>
            </w:r>
          </w:p>
        </w:tc>
        <w:tc>
          <w:tcPr>
            <w:tcW w:w="2698" w:type="dxa"/>
          </w:tcPr>
          <w:p w14:paraId="6F3BE932" w14:textId="5411E384" w:rsidR="008B6ECC" w:rsidRDefault="008B6ECC" w:rsidP="003964D6">
            <w:r w:rsidRPr="00CD185D">
              <w:t>Elise For Congress</w:t>
            </w:r>
          </w:p>
        </w:tc>
        <w:tc>
          <w:tcPr>
            <w:tcW w:w="2698" w:type="dxa"/>
          </w:tcPr>
          <w:p w14:paraId="686E1760" w14:textId="124F4375" w:rsidR="008B6ECC" w:rsidRDefault="008B6ECC" w:rsidP="003964D6">
            <w:r w:rsidRPr="00646894">
              <w:t xml:space="preserve"> $4.25 </w:t>
            </w:r>
          </w:p>
        </w:tc>
      </w:tr>
      <w:tr w:rsidR="008B6ECC" w14:paraId="6CDB7082" w14:textId="77777777" w:rsidTr="0011607F">
        <w:tc>
          <w:tcPr>
            <w:tcW w:w="2697" w:type="dxa"/>
          </w:tcPr>
          <w:p w14:paraId="718D690A" w14:textId="75AC2D54" w:rsidR="008B6ECC" w:rsidRDefault="008B6ECC" w:rsidP="003964D6">
            <w:r w:rsidRPr="00F5571A">
              <w:t>5/23/2023</w:t>
            </w:r>
          </w:p>
        </w:tc>
        <w:tc>
          <w:tcPr>
            <w:tcW w:w="2697" w:type="dxa"/>
          </w:tcPr>
          <w:p w14:paraId="5903A5E2" w14:textId="655E6DE2" w:rsidR="008B6ECC" w:rsidRDefault="008B6ECC" w:rsidP="003964D6">
            <w:r>
              <w:t>Ava Ashendorff</w:t>
            </w:r>
          </w:p>
        </w:tc>
        <w:tc>
          <w:tcPr>
            <w:tcW w:w="2698" w:type="dxa"/>
          </w:tcPr>
          <w:p w14:paraId="7BFFB5AD" w14:textId="65B58591" w:rsidR="008B6ECC" w:rsidRDefault="008B6ECC" w:rsidP="003964D6">
            <w:r w:rsidRPr="00CD185D">
              <w:t>Elise For Congress</w:t>
            </w:r>
          </w:p>
        </w:tc>
        <w:tc>
          <w:tcPr>
            <w:tcW w:w="2698" w:type="dxa"/>
          </w:tcPr>
          <w:p w14:paraId="1BE9A13D" w14:textId="05DB9FCC" w:rsidR="008B6ECC" w:rsidRDefault="008B6ECC" w:rsidP="003964D6">
            <w:r w:rsidRPr="00646894">
              <w:t xml:space="preserve"> $25.00 </w:t>
            </w:r>
          </w:p>
        </w:tc>
      </w:tr>
      <w:tr w:rsidR="008B6ECC" w14:paraId="5B8CDD82" w14:textId="77777777" w:rsidTr="0011607F">
        <w:tc>
          <w:tcPr>
            <w:tcW w:w="2697" w:type="dxa"/>
          </w:tcPr>
          <w:p w14:paraId="397812C7" w14:textId="6953E30E" w:rsidR="008B6ECC" w:rsidRDefault="008B6ECC" w:rsidP="003964D6">
            <w:r w:rsidRPr="00F5571A">
              <w:t>5/16/2023</w:t>
            </w:r>
          </w:p>
        </w:tc>
        <w:tc>
          <w:tcPr>
            <w:tcW w:w="2697" w:type="dxa"/>
          </w:tcPr>
          <w:p w14:paraId="4E753755" w14:textId="72AA6D8F" w:rsidR="008B6ECC" w:rsidRDefault="008B6ECC" w:rsidP="003964D6">
            <w:r>
              <w:t>Ava Ashendorff</w:t>
            </w:r>
          </w:p>
        </w:tc>
        <w:tc>
          <w:tcPr>
            <w:tcW w:w="2698" w:type="dxa"/>
          </w:tcPr>
          <w:p w14:paraId="01D885F5" w14:textId="33C33A97" w:rsidR="008B6ECC" w:rsidRDefault="008B6ECC" w:rsidP="003964D6">
            <w:r w:rsidRPr="00CD185D">
              <w:t>Elise For Congress</w:t>
            </w:r>
          </w:p>
        </w:tc>
        <w:tc>
          <w:tcPr>
            <w:tcW w:w="2698" w:type="dxa"/>
          </w:tcPr>
          <w:p w14:paraId="6A97C5D1" w14:textId="558E02BD" w:rsidR="008B6ECC" w:rsidRDefault="008B6ECC" w:rsidP="003964D6">
            <w:r w:rsidRPr="00646894">
              <w:t xml:space="preserve"> $5.00 </w:t>
            </w:r>
          </w:p>
        </w:tc>
      </w:tr>
      <w:tr w:rsidR="008B6ECC" w14:paraId="13F122DB" w14:textId="77777777" w:rsidTr="0011607F">
        <w:tc>
          <w:tcPr>
            <w:tcW w:w="2697" w:type="dxa"/>
          </w:tcPr>
          <w:p w14:paraId="461ABB5D" w14:textId="523A6D85" w:rsidR="008B6ECC" w:rsidRDefault="008B6ECC" w:rsidP="003964D6">
            <w:r w:rsidRPr="00F5571A">
              <w:t>5/16/2023</w:t>
            </w:r>
          </w:p>
        </w:tc>
        <w:tc>
          <w:tcPr>
            <w:tcW w:w="2697" w:type="dxa"/>
          </w:tcPr>
          <w:p w14:paraId="0A92B149" w14:textId="0F3A0DD3" w:rsidR="008B6ECC" w:rsidRDefault="008B6ECC" w:rsidP="003964D6">
            <w:r>
              <w:t>Ava Ashendorff</w:t>
            </w:r>
          </w:p>
        </w:tc>
        <w:tc>
          <w:tcPr>
            <w:tcW w:w="2698" w:type="dxa"/>
          </w:tcPr>
          <w:p w14:paraId="38A7F079" w14:textId="455E7010" w:rsidR="008B6ECC" w:rsidRDefault="008B6ECC" w:rsidP="003964D6">
            <w:r w:rsidRPr="00CD185D">
              <w:t>Elise For Congress</w:t>
            </w:r>
          </w:p>
        </w:tc>
        <w:tc>
          <w:tcPr>
            <w:tcW w:w="2698" w:type="dxa"/>
          </w:tcPr>
          <w:p w14:paraId="1DC11937" w14:textId="440BFE40" w:rsidR="008B6ECC" w:rsidRDefault="008B6ECC" w:rsidP="003964D6">
            <w:r w:rsidRPr="00646894">
              <w:t xml:space="preserve"> $10.00 </w:t>
            </w:r>
          </w:p>
        </w:tc>
      </w:tr>
      <w:tr w:rsidR="008B6ECC" w14:paraId="1C27E8DD" w14:textId="77777777" w:rsidTr="0011607F">
        <w:tc>
          <w:tcPr>
            <w:tcW w:w="2697" w:type="dxa"/>
          </w:tcPr>
          <w:p w14:paraId="24D2F72A" w14:textId="26887490" w:rsidR="008B6ECC" w:rsidRDefault="008B6ECC" w:rsidP="003964D6">
            <w:r w:rsidRPr="00F5571A">
              <w:t>5/2/2023</w:t>
            </w:r>
          </w:p>
        </w:tc>
        <w:tc>
          <w:tcPr>
            <w:tcW w:w="2697" w:type="dxa"/>
          </w:tcPr>
          <w:p w14:paraId="4C60C44C" w14:textId="41310954" w:rsidR="008B6ECC" w:rsidRDefault="008B6ECC" w:rsidP="003964D6">
            <w:r>
              <w:t>Ava Ashendorff</w:t>
            </w:r>
          </w:p>
        </w:tc>
        <w:tc>
          <w:tcPr>
            <w:tcW w:w="2698" w:type="dxa"/>
          </w:tcPr>
          <w:p w14:paraId="375780BC" w14:textId="73136902" w:rsidR="008B6ECC" w:rsidRDefault="008B6ECC" w:rsidP="003964D6">
            <w:r w:rsidRPr="00CD185D">
              <w:t>Elise For Congress</w:t>
            </w:r>
          </w:p>
        </w:tc>
        <w:tc>
          <w:tcPr>
            <w:tcW w:w="2698" w:type="dxa"/>
          </w:tcPr>
          <w:p w14:paraId="32F28011" w14:textId="1B25C52E" w:rsidR="008B6ECC" w:rsidRDefault="008B6ECC" w:rsidP="003964D6">
            <w:r w:rsidRPr="00646894">
              <w:t xml:space="preserve"> $4.25 </w:t>
            </w:r>
          </w:p>
        </w:tc>
      </w:tr>
      <w:tr w:rsidR="008B6ECC" w14:paraId="552284E5" w14:textId="77777777" w:rsidTr="0011607F">
        <w:tc>
          <w:tcPr>
            <w:tcW w:w="2697" w:type="dxa"/>
          </w:tcPr>
          <w:p w14:paraId="421D3436" w14:textId="5BEC8BB5" w:rsidR="008B6ECC" w:rsidRDefault="008B6ECC" w:rsidP="003964D6">
            <w:r w:rsidRPr="00F5571A">
              <w:t>5/2/2023</w:t>
            </w:r>
          </w:p>
        </w:tc>
        <w:tc>
          <w:tcPr>
            <w:tcW w:w="2697" w:type="dxa"/>
          </w:tcPr>
          <w:p w14:paraId="7568D1DB" w14:textId="113FC5C4" w:rsidR="008B6ECC" w:rsidRDefault="008B6ECC" w:rsidP="003964D6">
            <w:r>
              <w:t>Ava Ashendorff</w:t>
            </w:r>
          </w:p>
        </w:tc>
        <w:tc>
          <w:tcPr>
            <w:tcW w:w="2698" w:type="dxa"/>
          </w:tcPr>
          <w:p w14:paraId="5147C162" w14:textId="6E600596" w:rsidR="008B6ECC" w:rsidRDefault="008B6ECC" w:rsidP="003964D6">
            <w:r w:rsidRPr="00CD185D">
              <w:t>Elise For Congress</w:t>
            </w:r>
          </w:p>
        </w:tc>
        <w:tc>
          <w:tcPr>
            <w:tcW w:w="2698" w:type="dxa"/>
          </w:tcPr>
          <w:p w14:paraId="48D2AC23" w14:textId="130A26B8" w:rsidR="008B6ECC" w:rsidRDefault="008B6ECC" w:rsidP="003964D6">
            <w:r w:rsidRPr="00646894">
              <w:t xml:space="preserve"> $10.00 </w:t>
            </w:r>
          </w:p>
        </w:tc>
      </w:tr>
      <w:tr w:rsidR="008B6ECC" w14:paraId="7E7F252A" w14:textId="77777777" w:rsidTr="0011607F">
        <w:tc>
          <w:tcPr>
            <w:tcW w:w="2697" w:type="dxa"/>
          </w:tcPr>
          <w:p w14:paraId="2851184A" w14:textId="1CB87EF7" w:rsidR="008B6ECC" w:rsidRDefault="008B6ECC" w:rsidP="003964D6">
            <w:r w:rsidRPr="00F5571A">
              <w:t>4/25/2023</w:t>
            </w:r>
          </w:p>
        </w:tc>
        <w:tc>
          <w:tcPr>
            <w:tcW w:w="2697" w:type="dxa"/>
          </w:tcPr>
          <w:p w14:paraId="4A1D9338" w14:textId="5692B968" w:rsidR="008B6ECC" w:rsidRDefault="008B6ECC" w:rsidP="003964D6">
            <w:r>
              <w:t>Ava Ashendorff</w:t>
            </w:r>
          </w:p>
        </w:tc>
        <w:tc>
          <w:tcPr>
            <w:tcW w:w="2698" w:type="dxa"/>
          </w:tcPr>
          <w:p w14:paraId="6BA597FE" w14:textId="7E6A94F7" w:rsidR="008B6ECC" w:rsidRDefault="008B6ECC" w:rsidP="003964D6">
            <w:r w:rsidRPr="00CD185D">
              <w:t>Elise For Congress</w:t>
            </w:r>
          </w:p>
        </w:tc>
        <w:tc>
          <w:tcPr>
            <w:tcW w:w="2698" w:type="dxa"/>
          </w:tcPr>
          <w:p w14:paraId="4AC4E482" w14:textId="077C0C62" w:rsidR="008B6ECC" w:rsidRDefault="008B6ECC" w:rsidP="003964D6">
            <w:r w:rsidRPr="00646894">
              <w:t xml:space="preserve"> $24.75 </w:t>
            </w:r>
          </w:p>
        </w:tc>
      </w:tr>
      <w:tr w:rsidR="008B6ECC" w14:paraId="55E4E8E7" w14:textId="77777777" w:rsidTr="0011607F">
        <w:tc>
          <w:tcPr>
            <w:tcW w:w="2697" w:type="dxa"/>
          </w:tcPr>
          <w:p w14:paraId="6EC1C992" w14:textId="6CEB85E5" w:rsidR="008B6ECC" w:rsidRDefault="008B6ECC" w:rsidP="003964D6">
            <w:r w:rsidRPr="00F5571A">
              <w:t>4/25/2023</w:t>
            </w:r>
          </w:p>
        </w:tc>
        <w:tc>
          <w:tcPr>
            <w:tcW w:w="2697" w:type="dxa"/>
          </w:tcPr>
          <w:p w14:paraId="1B5ED60F" w14:textId="55DFB661" w:rsidR="008B6ECC" w:rsidRDefault="008B6ECC" w:rsidP="003964D6">
            <w:r>
              <w:t>Ava Ashendorff</w:t>
            </w:r>
          </w:p>
        </w:tc>
        <w:tc>
          <w:tcPr>
            <w:tcW w:w="2698" w:type="dxa"/>
          </w:tcPr>
          <w:p w14:paraId="2046C635" w14:textId="428412D1" w:rsidR="008B6ECC" w:rsidRDefault="008B6ECC" w:rsidP="003964D6">
            <w:r w:rsidRPr="00CD185D">
              <w:t>Elise For Congress</w:t>
            </w:r>
          </w:p>
        </w:tc>
        <w:tc>
          <w:tcPr>
            <w:tcW w:w="2698" w:type="dxa"/>
          </w:tcPr>
          <w:p w14:paraId="562EA10A" w14:textId="3CF3AD2C" w:rsidR="008B6ECC" w:rsidRDefault="008B6ECC" w:rsidP="003964D6">
            <w:r w:rsidRPr="00646894">
              <w:t xml:space="preserve"> $10.00 </w:t>
            </w:r>
          </w:p>
        </w:tc>
      </w:tr>
      <w:tr w:rsidR="008B6ECC" w14:paraId="0139AA03" w14:textId="77777777" w:rsidTr="0011607F">
        <w:tc>
          <w:tcPr>
            <w:tcW w:w="2697" w:type="dxa"/>
          </w:tcPr>
          <w:p w14:paraId="49C7D1D0" w14:textId="227C9CED" w:rsidR="008B6ECC" w:rsidRDefault="008B6ECC" w:rsidP="003964D6">
            <w:r w:rsidRPr="00F5571A">
              <w:t>4/18/2023</w:t>
            </w:r>
          </w:p>
        </w:tc>
        <w:tc>
          <w:tcPr>
            <w:tcW w:w="2697" w:type="dxa"/>
          </w:tcPr>
          <w:p w14:paraId="11C907FC" w14:textId="02647ACA" w:rsidR="008B6ECC" w:rsidRDefault="008B6ECC" w:rsidP="003964D6">
            <w:r>
              <w:t>Ava Ashendorff</w:t>
            </w:r>
          </w:p>
        </w:tc>
        <w:tc>
          <w:tcPr>
            <w:tcW w:w="2698" w:type="dxa"/>
          </w:tcPr>
          <w:p w14:paraId="684405D8" w14:textId="32320AC3" w:rsidR="008B6ECC" w:rsidRDefault="008B6ECC" w:rsidP="003964D6">
            <w:r w:rsidRPr="00CD185D">
              <w:t>Elise For Congress</w:t>
            </w:r>
          </w:p>
        </w:tc>
        <w:tc>
          <w:tcPr>
            <w:tcW w:w="2698" w:type="dxa"/>
          </w:tcPr>
          <w:p w14:paraId="14A10B42" w14:textId="6B4732D8" w:rsidR="008B6ECC" w:rsidRDefault="008B6ECC" w:rsidP="003964D6">
            <w:r w:rsidRPr="00646894">
              <w:t xml:space="preserve"> $5.00 </w:t>
            </w:r>
          </w:p>
        </w:tc>
      </w:tr>
      <w:tr w:rsidR="008B6ECC" w14:paraId="707D9320" w14:textId="77777777" w:rsidTr="0011607F">
        <w:tc>
          <w:tcPr>
            <w:tcW w:w="2697" w:type="dxa"/>
          </w:tcPr>
          <w:p w14:paraId="1C3BF010" w14:textId="219CF7F5" w:rsidR="008B6ECC" w:rsidRDefault="008B6ECC" w:rsidP="003964D6">
            <w:r w:rsidRPr="00F5571A">
              <w:t>4/11/2023</w:t>
            </w:r>
          </w:p>
        </w:tc>
        <w:tc>
          <w:tcPr>
            <w:tcW w:w="2697" w:type="dxa"/>
          </w:tcPr>
          <w:p w14:paraId="4275476B" w14:textId="63C738CD" w:rsidR="008B6ECC" w:rsidRDefault="008B6ECC" w:rsidP="003964D6">
            <w:r>
              <w:t>Ava Ashendorff</w:t>
            </w:r>
          </w:p>
        </w:tc>
        <w:tc>
          <w:tcPr>
            <w:tcW w:w="2698" w:type="dxa"/>
          </w:tcPr>
          <w:p w14:paraId="28419C4B" w14:textId="093D2396" w:rsidR="008B6ECC" w:rsidRDefault="008B6ECC" w:rsidP="003964D6">
            <w:r w:rsidRPr="00CD185D">
              <w:t>Elise For Congress</w:t>
            </w:r>
          </w:p>
        </w:tc>
        <w:tc>
          <w:tcPr>
            <w:tcW w:w="2698" w:type="dxa"/>
          </w:tcPr>
          <w:p w14:paraId="78159EE4" w14:textId="25767BB6" w:rsidR="008B6ECC" w:rsidRDefault="008B6ECC" w:rsidP="003964D6">
            <w:r w:rsidRPr="00646894">
              <w:t xml:space="preserve"> $10.00 </w:t>
            </w:r>
          </w:p>
        </w:tc>
      </w:tr>
      <w:tr w:rsidR="008B6ECC" w14:paraId="48A9925D" w14:textId="77777777" w:rsidTr="0011607F">
        <w:tc>
          <w:tcPr>
            <w:tcW w:w="2697" w:type="dxa"/>
          </w:tcPr>
          <w:p w14:paraId="1C822E09" w14:textId="1DE12CE6" w:rsidR="008B6ECC" w:rsidRDefault="008B6ECC" w:rsidP="003964D6">
            <w:r w:rsidRPr="00F5571A">
              <w:t>3/31/2023</w:t>
            </w:r>
          </w:p>
        </w:tc>
        <w:tc>
          <w:tcPr>
            <w:tcW w:w="2697" w:type="dxa"/>
          </w:tcPr>
          <w:p w14:paraId="492CC90A" w14:textId="6CDAEAC3" w:rsidR="008B6ECC" w:rsidRDefault="008B6ECC" w:rsidP="003964D6">
            <w:r>
              <w:t>Ava Ashendorff</w:t>
            </w:r>
          </w:p>
        </w:tc>
        <w:tc>
          <w:tcPr>
            <w:tcW w:w="2698" w:type="dxa"/>
          </w:tcPr>
          <w:p w14:paraId="56296032" w14:textId="2E1A8B50" w:rsidR="008B6ECC" w:rsidRDefault="008B6ECC" w:rsidP="003964D6">
            <w:r w:rsidRPr="00CD185D">
              <w:t>Elise For Congress</w:t>
            </w:r>
          </w:p>
        </w:tc>
        <w:tc>
          <w:tcPr>
            <w:tcW w:w="2698" w:type="dxa"/>
          </w:tcPr>
          <w:p w14:paraId="0C5C36A8" w14:textId="4D74B6AE" w:rsidR="008B6ECC" w:rsidRDefault="008B6ECC" w:rsidP="003964D6">
            <w:r w:rsidRPr="00646894">
              <w:t xml:space="preserve"> $14.85 </w:t>
            </w:r>
          </w:p>
        </w:tc>
      </w:tr>
      <w:tr w:rsidR="008B6ECC" w14:paraId="0B64CD91" w14:textId="77777777" w:rsidTr="0011607F">
        <w:tc>
          <w:tcPr>
            <w:tcW w:w="2697" w:type="dxa"/>
          </w:tcPr>
          <w:p w14:paraId="2C60D0A1" w14:textId="6284448D" w:rsidR="008B6ECC" w:rsidRDefault="008B6ECC" w:rsidP="003964D6">
            <w:r w:rsidRPr="00F5571A">
              <w:t>3/31/2023</w:t>
            </w:r>
          </w:p>
        </w:tc>
        <w:tc>
          <w:tcPr>
            <w:tcW w:w="2697" w:type="dxa"/>
          </w:tcPr>
          <w:p w14:paraId="193077F9" w14:textId="256D26F7" w:rsidR="008B6ECC" w:rsidRDefault="008B6ECC" w:rsidP="003964D6">
            <w:r>
              <w:t>Ava Ashendorff</w:t>
            </w:r>
          </w:p>
        </w:tc>
        <w:tc>
          <w:tcPr>
            <w:tcW w:w="2698" w:type="dxa"/>
          </w:tcPr>
          <w:p w14:paraId="737749DF" w14:textId="22AEB942" w:rsidR="008B6ECC" w:rsidRDefault="008B6ECC" w:rsidP="003964D6">
            <w:r w:rsidRPr="00CD185D">
              <w:t>Elise For Congress</w:t>
            </w:r>
          </w:p>
        </w:tc>
        <w:tc>
          <w:tcPr>
            <w:tcW w:w="2698" w:type="dxa"/>
          </w:tcPr>
          <w:p w14:paraId="4259D59D" w14:textId="11910895" w:rsidR="008B6ECC" w:rsidRDefault="008B6ECC" w:rsidP="003964D6">
            <w:r w:rsidRPr="00646894">
              <w:t xml:space="preserve"> $4.25 </w:t>
            </w:r>
          </w:p>
        </w:tc>
      </w:tr>
      <w:tr w:rsidR="008B6ECC" w14:paraId="2C94B6C9" w14:textId="77777777" w:rsidTr="0011607F">
        <w:tc>
          <w:tcPr>
            <w:tcW w:w="2697" w:type="dxa"/>
          </w:tcPr>
          <w:p w14:paraId="352EEBDF" w14:textId="0746BCA1" w:rsidR="008B6ECC" w:rsidRDefault="008B6ECC" w:rsidP="003964D6">
            <w:r w:rsidRPr="00F5571A">
              <w:lastRenderedPageBreak/>
              <w:t>3/31/2023</w:t>
            </w:r>
          </w:p>
        </w:tc>
        <w:tc>
          <w:tcPr>
            <w:tcW w:w="2697" w:type="dxa"/>
          </w:tcPr>
          <w:p w14:paraId="641BACB1" w14:textId="677C8966" w:rsidR="008B6ECC" w:rsidRDefault="008B6ECC" w:rsidP="003964D6">
            <w:r>
              <w:t>Ava Ashendorff</w:t>
            </w:r>
          </w:p>
        </w:tc>
        <w:tc>
          <w:tcPr>
            <w:tcW w:w="2698" w:type="dxa"/>
          </w:tcPr>
          <w:p w14:paraId="14BCE49C" w14:textId="0E926388" w:rsidR="008B6ECC" w:rsidRDefault="008B6ECC" w:rsidP="003964D6">
            <w:r w:rsidRPr="00CD185D">
              <w:t>Elise For Congress</w:t>
            </w:r>
          </w:p>
        </w:tc>
        <w:tc>
          <w:tcPr>
            <w:tcW w:w="2698" w:type="dxa"/>
          </w:tcPr>
          <w:p w14:paraId="2D9AF423" w14:textId="0402E7AB" w:rsidR="008B6ECC" w:rsidRDefault="008B6ECC" w:rsidP="003964D6">
            <w:r w:rsidRPr="00646894">
              <w:t xml:space="preserve"> $15.00 </w:t>
            </w:r>
          </w:p>
        </w:tc>
      </w:tr>
      <w:tr w:rsidR="008B6ECC" w14:paraId="4D4B8C9D" w14:textId="77777777" w:rsidTr="0011607F">
        <w:tc>
          <w:tcPr>
            <w:tcW w:w="2697" w:type="dxa"/>
          </w:tcPr>
          <w:p w14:paraId="60350F37" w14:textId="3FBF1314" w:rsidR="008B6ECC" w:rsidRDefault="008B6ECC" w:rsidP="003964D6">
            <w:r w:rsidRPr="00F5571A">
              <w:t>3/28/2023</w:t>
            </w:r>
          </w:p>
        </w:tc>
        <w:tc>
          <w:tcPr>
            <w:tcW w:w="2697" w:type="dxa"/>
          </w:tcPr>
          <w:p w14:paraId="6E9594C8" w14:textId="2FB00CAF" w:rsidR="008B6ECC" w:rsidRDefault="008B6ECC" w:rsidP="003964D6">
            <w:r>
              <w:t>Ava Ashendorff</w:t>
            </w:r>
          </w:p>
        </w:tc>
        <w:tc>
          <w:tcPr>
            <w:tcW w:w="2698" w:type="dxa"/>
          </w:tcPr>
          <w:p w14:paraId="7B79BAC2" w14:textId="3EF29D21" w:rsidR="008B6ECC" w:rsidRDefault="008B6ECC" w:rsidP="003964D6">
            <w:r w:rsidRPr="00CD185D">
              <w:t>Elise For Congress</w:t>
            </w:r>
          </w:p>
        </w:tc>
        <w:tc>
          <w:tcPr>
            <w:tcW w:w="2698" w:type="dxa"/>
          </w:tcPr>
          <w:p w14:paraId="07FE994B" w14:textId="7E7E2CAF" w:rsidR="008B6ECC" w:rsidRDefault="008B6ECC" w:rsidP="003964D6">
            <w:r w:rsidRPr="00646894">
              <w:t xml:space="preserve"> $37.00 </w:t>
            </w:r>
          </w:p>
        </w:tc>
      </w:tr>
      <w:tr w:rsidR="008B6ECC" w14:paraId="43F8A8BE" w14:textId="77777777" w:rsidTr="0011607F">
        <w:tc>
          <w:tcPr>
            <w:tcW w:w="2697" w:type="dxa"/>
          </w:tcPr>
          <w:p w14:paraId="665E4FFB" w14:textId="204BAEA6" w:rsidR="008B6ECC" w:rsidRDefault="008B6ECC" w:rsidP="003964D6">
            <w:r w:rsidRPr="00F5571A">
              <w:t>3/28/2023</w:t>
            </w:r>
          </w:p>
        </w:tc>
        <w:tc>
          <w:tcPr>
            <w:tcW w:w="2697" w:type="dxa"/>
          </w:tcPr>
          <w:p w14:paraId="4B2F2E12" w14:textId="0FE36E5E" w:rsidR="008B6ECC" w:rsidRDefault="008B6ECC" w:rsidP="003964D6">
            <w:r>
              <w:t>Ava Ashendorff</w:t>
            </w:r>
          </w:p>
        </w:tc>
        <w:tc>
          <w:tcPr>
            <w:tcW w:w="2698" w:type="dxa"/>
          </w:tcPr>
          <w:p w14:paraId="6C0732DE" w14:textId="41AA4082" w:rsidR="008B6ECC" w:rsidRDefault="008B6ECC" w:rsidP="003964D6">
            <w:r w:rsidRPr="00CD185D">
              <w:t>Elise For Congress</w:t>
            </w:r>
          </w:p>
        </w:tc>
        <w:tc>
          <w:tcPr>
            <w:tcW w:w="2698" w:type="dxa"/>
          </w:tcPr>
          <w:p w14:paraId="6B374FAE" w14:textId="4985442A" w:rsidR="008B6ECC" w:rsidRDefault="008B6ECC" w:rsidP="003964D6">
            <w:r w:rsidRPr="00646894">
              <w:t xml:space="preserve"> $10.00 </w:t>
            </w:r>
          </w:p>
        </w:tc>
      </w:tr>
      <w:tr w:rsidR="008B6ECC" w14:paraId="4ADED58E" w14:textId="77777777" w:rsidTr="0011607F">
        <w:tc>
          <w:tcPr>
            <w:tcW w:w="2697" w:type="dxa"/>
          </w:tcPr>
          <w:p w14:paraId="356E5578" w14:textId="1277DB9E" w:rsidR="008B6ECC" w:rsidRDefault="008B6ECC" w:rsidP="003964D6">
            <w:r w:rsidRPr="00F5571A">
              <w:t>3/27/2023</w:t>
            </w:r>
          </w:p>
        </w:tc>
        <w:tc>
          <w:tcPr>
            <w:tcW w:w="2697" w:type="dxa"/>
          </w:tcPr>
          <w:p w14:paraId="64D1AB44" w14:textId="230DC8FE" w:rsidR="008B6ECC" w:rsidRDefault="008B6ECC" w:rsidP="003964D6">
            <w:r>
              <w:t>Ava Ashendorff</w:t>
            </w:r>
          </w:p>
        </w:tc>
        <w:tc>
          <w:tcPr>
            <w:tcW w:w="2698" w:type="dxa"/>
          </w:tcPr>
          <w:p w14:paraId="5AA44544" w14:textId="4155CA7D" w:rsidR="008B6ECC" w:rsidRDefault="008B6ECC" w:rsidP="003964D6">
            <w:r w:rsidRPr="00CD185D">
              <w:t>Elise For Congress</w:t>
            </w:r>
          </w:p>
        </w:tc>
        <w:tc>
          <w:tcPr>
            <w:tcW w:w="2698" w:type="dxa"/>
          </w:tcPr>
          <w:p w14:paraId="6B021B51" w14:textId="1894CC36" w:rsidR="008B6ECC" w:rsidRDefault="008B6ECC" w:rsidP="003964D6">
            <w:r w:rsidRPr="00646894">
              <w:t xml:space="preserve"> $100.00 </w:t>
            </w:r>
          </w:p>
        </w:tc>
      </w:tr>
      <w:tr w:rsidR="008B6ECC" w14:paraId="7E023FB9" w14:textId="77777777" w:rsidTr="0011607F">
        <w:tc>
          <w:tcPr>
            <w:tcW w:w="2697" w:type="dxa"/>
          </w:tcPr>
          <w:p w14:paraId="61B38E69" w14:textId="1B30F08D" w:rsidR="008B6ECC" w:rsidRDefault="008B6ECC" w:rsidP="003964D6">
            <w:r w:rsidRPr="00F5571A">
              <w:t>3/21/2023</w:t>
            </w:r>
          </w:p>
        </w:tc>
        <w:tc>
          <w:tcPr>
            <w:tcW w:w="2697" w:type="dxa"/>
          </w:tcPr>
          <w:p w14:paraId="406B4C94" w14:textId="62E47EA1" w:rsidR="008B6ECC" w:rsidRDefault="008B6ECC" w:rsidP="003964D6">
            <w:r>
              <w:t>Ava Ashendorff</w:t>
            </w:r>
          </w:p>
        </w:tc>
        <w:tc>
          <w:tcPr>
            <w:tcW w:w="2698" w:type="dxa"/>
          </w:tcPr>
          <w:p w14:paraId="6F659BF6" w14:textId="7C313AAE" w:rsidR="008B6ECC" w:rsidRDefault="008B6ECC" w:rsidP="003964D6">
            <w:r w:rsidRPr="00CD185D">
              <w:t>Elise For Congress</w:t>
            </w:r>
          </w:p>
        </w:tc>
        <w:tc>
          <w:tcPr>
            <w:tcW w:w="2698" w:type="dxa"/>
          </w:tcPr>
          <w:p w14:paraId="281D102C" w14:textId="1F6AFC00" w:rsidR="008B6ECC" w:rsidRDefault="008B6ECC" w:rsidP="003964D6">
            <w:r w:rsidRPr="00646894">
              <w:t xml:space="preserve"> $5.00 </w:t>
            </w:r>
          </w:p>
        </w:tc>
      </w:tr>
      <w:tr w:rsidR="008B6ECC" w14:paraId="199D285F" w14:textId="77777777" w:rsidTr="0011607F">
        <w:tc>
          <w:tcPr>
            <w:tcW w:w="2697" w:type="dxa"/>
          </w:tcPr>
          <w:p w14:paraId="375390F2" w14:textId="3F8914E2" w:rsidR="008B6ECC" w:rsidRDefault="008B6ECC" w:rsidP="003964D6">
            <w:r w:rsidRPr="00F5571A">
              <w:t>3/14/2023</w:t>
            </w:r>
          </w:p>
        </w:tc>
        <w:tc>
          <w:tcPr>
            <w:tcW w:w="2697" w:type="dxa"/>
          </w:tcPr>
          <w:p w14:paraId="1BEC6DC1" w14:textId="72DAD5D4" w:rsidR="008B6ECC" w:rsidRDefault="008B6ECC" w:rsidP="003964D6">
            <w:r>
              <w:t>Ava Ashendorff</w:t>
            </w:r>
          </w:p>
        </w:tc>
        <w:tc>
          <w:tcPr>
            <w:tcW w:w="2698" w:type="dxa"/>
          </w:tcPr>
          <w:p w14:paraId="583B56C9" w14:textId="64FDEC3C" w:rsidR="008B6ECC" w:rsidRDefault="008B6ECC" w:rsidP="003964D6">
            <w:r w:rsidRPr="00CD185D">
              <w:t>Elise For Congress</w:t>
            </w:r>
          </w:p>
        </w:tc>
        <w:tc>
          <w:tcPr>
            <w:tcW w:w="2698" w:type="dxa"/>
          </w:tcPr>
          <w:p w14:paraId="777D3668" w14:textId="6652514F" w:rsidR="008B6ECC" w:rsidRDefault="008B6ECC" w:rsidP="003964D6">
            <w:r w:rsidRPr="00646894">
              <w:t xml:space="preserve"> $10.00 </w:t>
            </w:r>
          </w:p>
        </w:tc>
      </w:tr>
      <w:tr w:rsidR="008B6ECC" w14:paraId="017282AE" w14:textId="77777777" w:rsidTr="0011607F">
        <w:tc>
          <w:tcPr>
            <w:tcW w:w="2697" w:type="dxa"/>
          </w:tcPr>
          <w:p w14:paraId="3D229044" w14:textId="08F2FCC5" w:rsidR="008B6ECC" w:rsidRDefault="008B6ECC" w:rsidP="003964D6">
            <w:r w:rsidRPr="00F5571A">
              <w:t>3/7/2023</w:t>
            </w:r>
          </w:p>
        </w:tc>
        <w:tc>
          <w:tcPr>
            <w:tcW w:w="2697" w:type="dxa"/>
          </w:tcPr>
          <w:p w14:paraId="72054CAD" w14:textId="504A2312" w:rsidR="008B6ECC" w:rsidRDefault="008B6ECC" w:rsidP="003964D6">
            <w:r>
              <w:t>Ava Ashendorff</w:t>
            </w:r>
          </w:p>
        </w:tc>
        <w:tc>
          <w:tcPr>
            <w:tcW w:w="2698" w:type="dxa"/>
          </w:tcPr>
          <w:p w14:paraId="505B9018" w14:textId="0C2D459D" w:rsidR="008B6ECC" w:rsidRDefault="008B6ECC" w:rsidP="003964D6">
            <w:r w:rsidRPr="00CD185D">
              <w:t>Elise For Congress</w:t>
            </w:r>
          </w:p>
        </w:tc>
        <w:tc>
          <w:tcPr>
            <w:tcW w:w="2698" w:type="dxa"/>
          </w:tcPr>
          <w:p w14:paraId="63B3BD50" w14:textId="7F061E36" w:rsidR="008B6ECC" w:rsidRDefault="008B6ECC" w:rsidP="003964D6">
            <w:r w:rsidRPr="00646894">
              <w:t xml:space="preserve"> $4.25 </w:t>
            </w:r>
          </w:p>
        </w:tc>
      </w:tr>
      <w:tr w:rsidR="008B6ECC" w14:paraId="764D9B8C" w14:textId="77777777" w:rsidTr="0011607F">
        <w:tc>
          <w:tcPr>
            <w:tcW w:w="2697" w:type="dxa"/>
          </w:tcPr>
          <w:p w14:paraId="210BEDCF" w14:textId="6CD7BCCC" w:rsidR="008B6ECC" w:rsidRDefault="008B6ECC" w:rsidP="003964D6">
            <w:r w:rsidRPr="00F5571A">
              <w:t>2/28/2023</w:t>
            </w:r>
          </w:p>
        </w:tc>
        <w:tc>
          <w:tcPr>
            <w:tcW w:w="2697" w:type="dxa"/>
          </w:tcPr>
          <w:p w14:paraId="61AED233" w14:textId="47304986" w:rsidR="008B6ECC" w:rsidRDefault="008B6ECC" w:rsidP="003964D6">
            <w:r>
              <w:t>Ava Ashendorff</w:t>
            </w:r>
          </w:p>
        </w:tc>
        <w:tc>
          <w:tcPr>
            <w:tcW w:w="2698" w:type="dxa"/>
          </w:tcPr>
          <w:p w14:paraId="0AC2D61F" w14:textId="51D70A6E" w:rsidR="008B6ECC" w:rsidRDefault="008B6ECC" w:rsidP="003964D6">
            <w:r w:rsidRPr="00CD185D">
              <w:t>Elise For Congress</w:t>
            </w:r>
          </w:p>
        </w:tc>
        <w:tc>
          <w:tcPr>
            <w:tcW w:w="2698" w:type="dxa"/>
          </w:tcPr>
          <w:p w14:paraId="6F9D0820" w14:textId="28C1E7A4" w:rsidR="008B6ECC" w:rsidRDefault="008B6ECC" w:rsidP="003964D6">
            <w:r w:rsidRPr="00646894">
              <w:t xml:space="preserve"> $42.50 </w:t>
            </w:r>
          </w:p>
        </w:tc>
      </w:tr>
      <w:tr w:rsidR="008B6ECC" w14:paraId="69F39A27" w14:textId="77777777" w:rsidTr="0011607F">
        <w:tc>
          <w:tcPr>
            <w:tcW w:w="2697" w:type="dxa"/>
          </w:tcPr>
          <w:p w14:paraId="1A5547AB" w14:textId="2B72D6E5" w:rsidR="008B6ECC" w:rsidRDefault="008B6ECC" w:rsidP="003964D6">
            <w:r w:rsidRPr="00F5571A">
              <w:t>2/28/2023</w:t>
            </w:r>
          </w:p>
        </w:tc>
        <w:tc>
          <w:tcPr>
            <w:tcW w:w="2697" w:type="dxa"/>
          </w:tcPr>
          <w:p w14:paraId="54AB1DB2" w14:textId="2281674F" w:rsidR="008B6ECC" w:rsidRDefault="008B6ECC" w:rsidP="003964D6">
            <w:r>
              <w:t>Ava Ashendorff</w:t>
            </w:r>
          </w:p>
        </w:tc>
        <w:tc>
          <w:tcPr>
            <w:tcW w:w="2698" w:type="dxa"/>
          </w:tcPr>
          <w:p w14:paraId="439F26CE" w14:textId="491A8B9C" w:rsidR="008B6ECC" w:rsidRDefault="008B6ECC" w:rsidP="003964D6">
            <w:r w:rsidRPr="00CD185D">
              <w:t>Elise For Congress</w:t>
            </w:r>
          </w:p>
        </w:tc>
        <w:tc>
          <w:tcPr>
            <w:tcW w:w="2698" w:type="dxa"/>
          </w:tcPr>
          <w:p w14:paraId="4BA09150" w14:textId="31E05951" w:rsidR="008B6ECC" w:rsidRDefault="008B6ECC" w:rsidP="003964D6">
            <w:r w:rsidRPr="00646894">
              <w:t xml:space="preserve"> $10.00 </w:t>
            </w:r>
          </w:p>
        </w:tc>
      </w:tr>
      <w:tr w:rsidR="008B6ECC" w14:paraId="15505513" w14:textId="77777777" w:rsidTr="0011607F">
        <w:tc>
          <w:tcPr>
            <w:tcW w:w="2697" w:type="dxa"/>
          </w:tcPr>
          <w:p w14:paraId="416DC02E" w14:textId="6FAAE189" w:rsidR="008B6ECC" w:rsidRDefault="008B6ECC" w:rsidP="003964D6">
            <w:r w:rsidRPr="00F5571A">
              <w:t>2/28/2023</w:t>
            </w:r>
          </w:p>
        </w:tc>
        <w:tc>
          <w:tcPr>
            <w:tcW w:w="2697" w:type="dxa"/>
          </w:tcPr>
          <w:p w14:paraId="2A7281C6" w14:textId="5964FC11" w:rsidR="008B6ECC" w:rsidRDefault="008B6ECC" w:rsidP="003964D6">
            <w:r>
              <w:t>Ava Ashendorff</w:t>
            </w:r>
          </w:p>
        </w:tc>
        <w:tc>
          <w:tcPr>
            <w:tcW w:w="2698" w:type="dxa"/>
          </w:tcPr>
          <w:p w14:paraId="05E95356" w14:textId="0D6C9078" w:rsidR="008B6ECC" w:rsidRDefault="008B6ECC" w:rsidP="003964D6">
            <w:r w:rsidRPr="00CD185D">
              <w:t>Elise For Congress</w:t>
            </w:r>
          </w:p>
        </w:tc>
        <w:tc>
          <w:tcPr>
            <w:tcW w:w="2698" w:type="dxa"/>
          </w:tcPr>
          <w:p w14:paraId="632ECBE1" w14:textId="06CF50FF" w:rsidR="008B6ECC" w:rsidRDefault="008B6ECC" w:rsidP="003964D6">
            <w:r w:rsidRPr="00646894">
              <w:t xml:space="preserve"> $5.00 </w:t>
            </w:r>
          </w:p>
        </w:tc>
      </w:tr>
      <w:tr w:rsidR="008B6ECC" w14:paraId="6472EC68" w14:textId="77777777" w:rsidTr="0011607F">
        <w:tc>
          <w:tcPr>
            <w:tcW w:w="2697" w:type="dxa"/>
          </w:tcPr>
          <w:p w14:paraId="45DC87AE" w14:textId="099B3684" w:rsidR="008B6ECC" w:rsidRDefault="008B6ECC" w:rsidP="003964D6">
            <w:r w:rsidRPr="00F5571A">
              <w:t>2/28/2023</w:t>
            </w:r>
          </w:p>
        </w:tc>
        <w:tc>
          <w:tcPr>
            <w:tcW w:w="2697" w:type="dxa"/>
          </w:tcPr>
          <w:p w14:paraId="384DE684" w14:textId="12270520" w:rsidR="008B6ECC" w:rsidRDefault="008B6ECC" w:rsidP="003964D6">
            <w:r>
              <w:t>Ava Ashendorff</w:t>
            </w:r>
          </w:p>
        </w:tc>
        <w:tc>
          <w:tcPr>
            <w:tcW w:w="2698" w:type="dxa"/>
          </w:tcPr>
          <w:p w14:paraId="1F913AA9" w14:textId="2503D878" w:rsidR="008B6ECC" w:rsidRDefault="008B6ECC" w:rsidP="003964D6">
            <w:r w:rsidRPr="00CD185D">
              <w:t>Elise For Congress</w:t>
            </w:r>
          </w:p>
        </w:tc>
        <w:tc>
          <w:tcPr>
            <w:tcW w:w="2698" w:type="dxa"/>
          </w:tcPr>
          <w:p w14:paraId="21841DAB" w14:textId="5A62EE92" w:rsidR="008B6ECC" w:rsidRDefault="008B6ECC" w:rsidP="003964D6">
            <w:r w:rsidRPr="00646894">
              <w:t xml:space="preserve"> $8.50 </w:t>
            </w:r>
          </w:p>
        </w:tc>
      </w:tr>
      <w:tr w:rsidR="008B6ECC" w14:paraId="2AFC8FC8" w14:textId="77777777" w:rsidTr="0011607F">
        <w:tc>
          <w:tcPr>
            <w:tcW w:w="2697" w:type="dxa"/>
          </w:tcPr>
          <w:p w14:paraId="27E42FF8" w14:textId="22870F3E" w:rsidR="008B6ECC" w:rsidRDefault="008B6ECC" w:rsidP="003964D6">
            <w:r w:rsidRPr="00F5571A">
              <w:t>2/21/2023</w:t>
            </w:r>
          </w:p>
        </w:tc>
        <w:tc>
          <w:tcPr>
            <w:tcW w:w="2697" w:type="dxa"/>
          </w:tcPr>
          <w:p w14:paraId="7810FCEE" w14:textId="7DFC5425" w:rsidR="008B6ECC" w:rsidRDefault="008B6ECC" w:rsidP="003964D6">
            <w:r>
              <w:t>Ava Ashendorff</w:t>
            </w:r>
          </w:p>
        </w:tc>
        <w:tc>
          <w:tcPr>
            <w:tcW w:w="2698" w:type="dxa"/>
          </w:tcPr>
          <w:p w14:paraId="3EC42D5F" w14:textId="15EFFE12" w:rsidR="008B6ECC" w:rsidRDefault="008B6ECC" w:rsidP="003964D6">
            <w:r w:rsidRPr="00CD185D">
              <w:t>Elise For Congress</w:t>
            </w:r>
          </w:p>
        </w:tc>
        <w:tc>
          <w:tcPr>
            <w:tcW w:w="2698" w:type="dxa"/>
          </w:tcPr>
          <w:p w14:paraId="070D798B" w14:textId="20675020" w:rsidR="008B6ECC" w:rsidRDefault="008B6ECC" w:rsidP="003964D6">
            <w:r w:rsidRPr="00646894">
              <w:t xml:space="preserve"> $10.00 </w:t>
            </w:r>
          </w:p>
        </w:tc>
      </w:tr>
      <w:tr w:rsidR="008B6ECC" w14:paraId="3B641D0B" w14:textId="77777777" w:rsidTr="0011607F">
        <w:tc>
          <w:tcPr>
            <w:tcW w:w="2697" w:type="dxa"/>
          </w:tcPr>
          <w:p w14:paraId="3624ADAB" w14:textId="32607439" w:rsidR="008B6ECC" w:rsidRDefault="008B6ECC" w:rsidP="003964D6">
            <w:r w:rsidRPr="00F5571A">
              <w:t>2/21/2023</w:t>
            </w:r>
          </w:p>
        </w:tc>
        <w:tc>
          <w:tcPr>
            <w:tcW w:w="2697" w:type="dxa"/>
          </w:tcPr>
          <w:p w14:paraId="382753EF" w14:textId="54350022" w:rsidR="008B6ECC" w:rsidRDefault="008B6ECC" w:rsidP="003964D6">
            <w:r>
              <w:t>Ava Ashendorff</w:t>
            </w:r>
          </w:p>
        </w:tc>
        <w:tc>
          <w:tcPr>
            <w:tcW w:w="2698" w:type="dxa"/>
          </w:tcPr>
          <w:p w14:paraId="57CBD75B" w14:textId="23B51C01" w:rsidR="008B6ECC" w:rsidRDefault="008B6ECC" w:rsidP="003964D6">
            <w:r w:rsidRPr="00CD185D">
              <w:t>Elise For Congress</w:t>
            </w:r>
          </w:p>
        </w:tc>
        <w:tc>
          <w:tcPr>
            <w:tcW w:w="2698" w:type="dxa"/>
          </w:tcPr>
          <w:p w14:paraId="4211AE9A" w14:textId="3679A37B" w:rsidR="008B6ECC" w:rsidRDefault="008B6ECC" w:rsidP="003964D6">
            <w:r w:rsidRPr="00646894">
              <w:t xml:space="preserve"> $5.00 </w:t>
            </w:r>
          </w:p>
        </w:tc>
      </w:tr>
      <w:tr w:rsidR="008B6ECC" w14:paraId="4B032C95" w14:textId="77777777" w:rsidTr="0011607F">
        <w:tc>
          <w:tcPr>
            <w:tcW w:w="2697" w:type="dxa"/>
          </w:tcPr>
          <w:p w14:paraId="0ABAF356" w14:textId="3957791D" w:rsidR="008B6ECC" w:rsidRDefault="008B6ECC" w:rsidP="003964D6">
            <w:r w:rsidRPr="00F5571A">
              <w:t>2/21/2023</w:t>
            </w:r>
          </w:p>
        </w:tc>
        <w:tc>
          <w:tcPr>
            <w:tcW w:w="2697" w:type="dxa"/>
          </w:tcPr>
          <w:p w14:paraId="4115D088" w14:textId="1052F963" w:rsidR="008B6ECC" w:rsidRDefault="008B6ECC" w:rsidP="003964D6">
            <w:r>
              <w:t>Ava Ashendorff</w:t>
            </w:r>
          </w:p>
        </w:tc>
        <w:tc>
          <w:tcPr>
            <w:tcW w:w="2698" w:type="dxa"/>
          </w:tcPr>
          <w:p w14:paraId="7CEDC446" w14:textId="7E3CA91D" w:rsidR="008B6ECC" w:rsidRDefault="008B6ECC" w:rsidP="003964D6">
            <w:r w:rsidRPr="00CD185D">
              <w:t>Elise For Congress</w:t>
            </w:r>
          </w:p>
        </w:tc>
        <w:tc>
          <w:tcPr>
            <w:tcW w:w="2698" w:type="dxa"/>
          </w:tcPr>
          <w:p w14:paraId="488FAD96" w14:textId="738186F0" w:rsidR="008B6ECC" w:rsidRDefault="008B6ECC" w:rsidP="003964D6">
            <w:r w:rsidRPr="00646894">
              <w:t xml:space="preserve"> $9.00 </w:t>
            </w:r>
          </w:p>
        </w:tc>
      </w:tr>
      <w:tr w:rsidR="008B6ECC" w14:paraId="355EBBA2" w14:textId="77777777" w:rsidTr="0011607F">
        <w:tc>
          <w:tcPr>
            <w:tcW w:w="2697" w:type="dxa"/>
          </w:tcPr>
          <w:p w14:paraId="53D228D8" w14:textId="6BCE0F2C" w:rsidR="008B6ECC" w:rsidRDefault="008B6ECC" w:rsidP="003964D6">
            <w:r w:rsidRPr="00F5571A">
              <w:t>2/14/2023</w:t>
            </w:r>
          </w:p>
        </w:tc>
        <w:tc>
          <w:tcPr>
            <w:tcW w:w="2697" w:type="dxa"/>
          </w:tcPr>
          <w:p w14:paraId="4075C2B5" w14:textId="5A36070E" w:rsidR="008B6ECC" w:rsidRDefault="008B6ECC" w:rsidP="003964D6">
            <w:r>
              <w:t>Ava Ashendorff</w:t>
            </w:r>
          </w:p>
        </w:tc>
        <w:tc>
          <w:tcPr>
            <w:tcW w:w="2698" w:type="dxa"/>
          </w:tcPr>
          <w:p w14:paraId="00BB643D" w14:textId="7F705E79" w:rsidR="008B6ECC" w:rsidRDefault="008B6ECC" w:rsidP="003964D6">
            <w:r w:rsidRPr="00CD185D">
              <w:t>Elise For Congress</w:t>
            </w:r>
          </w:p>
        </w:tc>
        <w:tc>
          <w:tcPr>
            <w:tcW w:w="2698" w:type="dxa"/>
          </w:tcPr>
          <w:p w14:paraId="30011A67" w14:textId="4B229C8C" w:rsidR="008B6ECC" w:rsidRDefault="008B6ECC" w:rsidP="003964D6">
            <w:r w:rsidRPr="00646894">
              <w:t xml:space="preserve"> $10.00 </w:t>
            </w:r>
          </w:p>
        </w:tc>
      </w:tr>
      <w:tr w:rsidR="008B6ECC" w14:paraId="43E1AAB8" w14:textId="77777777" w:rsidTr="0011607F">
        <w:tc>
          <w:tcPr>
            <w:tcW w:w="2697" w:type="dxa"/>
          </w:tcPr>
          <w:p w14:paraId="0E510F82" w14:textId="5B28E951" w:rsidR="008B6ECC" w:rsidRDefault="008B6ECC" w:rsidP="003964D6">
            <w:r w:rsidRPr="00F5571A">
              <w:t>2/7/2023</w:t>
            </w:r>
          </w:p>
        </w:tc>
        <w:tc>
          <w:tcPr>
            <w:tcW w:w="2697" w:type="dxa"/>
          </w:tcPr>
          <w:p w14:paraId="56CC9B4B" w14:textId="65B997D9" w:rsidR="008B6ECC" w:rsidRDefault="008B6ECC" w:rsidP="003964D6">
            <w:r>
              <w:t>Ava Ashendorff</w:t>
            </w:r>
          </w:p>
        </w:tc>
        <w:tc>
          <w:tcPr>
            <w:tcW w:w="2698" w:type="dxa"/>
          </w:tcPr>
          <w:p w14:paraId="026E8320" w14:textId="3D13875D" w:rsidR="008B6ECC" w:rsidRDefault="008B6ECC" w:rsidP="003964D6">
            <w:r w:rsidRPr="00CD185D">
              <w:t>Elise For Congress</w:t>
            </w:r>
          </w:p>
        </w:tc>
        <w:tc>
          <w:tcPr>
            <w:tcW w:w="2698" w:type="dxa"/>
          </w:tcPr>
          <w:p w14:paraId="64A90996" w14:textId="09DC8E57" w:rsidR="008B6ECC" w:rsidRDefault="008B6ECC" w:rsidP="003964D6">
            <w:r w:rsidRPr="00646894">
              <w:t xml:space="preserve"> $20.00 </w:t>
            </w:r>
          </w:p>
        </w:tc>
      </w:tr>
      <w:tr w:rsidR="008B6ECC" w14:paraId="3E263D46" w14:textId="77777777" w:rsidTr="0011607F">
        <w:tc>
          <w:tcPr>
            <w:tcW w:w="2697" w:type="dxa"/>
          </w:tcPr>
          <w:p w14:paraId="435F1C8D" w14:textId="4B8BBCA4" w:rsidR="008B6ECC" w:rsidRDefault="008B6ECC" w:rsidP="003964D6">
            <w:r w:rsidRPr="00F5571A">
              <w:t>2/7/2023</w:t>
            </w:r>
          </w:p>
        </w:tc>
        <w:tc>
          <w:tcPr>
            <w:tcW w:w="2697" w:type="dxa"/>
          </w:tcPr>
          <w:p w14:paraId="32D7208B" w14:textId="1C035206" w:rsidR="008B6ECC" w:rsidRDefault="008B6ECC" w:rsidP="003964D6">
            <w:r>
              <w:t>Ava Ashendorff</w:t>
            </w:r>
          </w:p>
        </w:tc>
        <w:tc>
          <w:tcPr>
            <w:tcW w:w="2698" w:type="dxa"/>
          </w:tcPr>
          <w:p w14:paraId="02084DBD" w14:textId="04C17ACB" w:rsidR="008B6ECC" w:rsidRDefault="008B6ECC" w:rsidP="003964D6">
            <w:r w:rsidRPr="00CD185D">
              <w:t>Elise For Congress</w:t>
            </w:r>
          </w:p>
        </w:tc>
        <w:tc>
          <w:tcPr>
            <w:tcW w:w="2698" w:type="dxa"/>
          </w:tcPr>
          <w:p w14:paraId="139B0BF4" w14:textId="6D4D4D29" w:rsidR="008B6ECC" w:rsidRDefault="008B6ECC" w:rsidP="003964D6">
            <w:r w:rsidRPr="00646894">
              <w:t xml:space="preserve"> $5.00 </w:t>
            </w:r>
          </w:p>
        </w:tc>
      </w:tr>
      <w:tr w:rsidR="008B6ECC" w14:paraId="2032E33B" w14:textId="77777777" w:rsidTr="0011607F">
        <w:tc>
          <w:tcPr>
            <w:tcW w:w="2697" w:type="dxa"/>
          </w:tcPr>
          <w:p w14:paraId="5C0988A9" w14:textId="4AD0AEDA" w:rsidR="008B6ECC" w:rsidRDefault="008B6ECC" w:rsidP="003964D6">
            <w:r w:rsidRPr="00F5571A">
              <w:t>2/7/2023</w:t>
            </w:r>
          </w:p>
        </w:tc>
        <w:tc>
          <w:tcPr>
            <w:tcW w:w="2697" w:type="dxa"/>
          </w:tcPr>
          <w:p w14:paraId="74CC9A40" w14:textId="466E8320" w:rsidR="008B6ECC" w:rsidRDefault="008B6ECC" w:rsidP="003964D6">
            <w:r>
              <w:t>Ava Ashendorff</w:t>
            </w:r>
          </w:p>
        </w:tc>
        <w:tc>
          <w:tcPr>
            <w:tcW w:w="2698" w:type="dxa"/>
          </w:tcPr>
          <w:p w14:paraId="684687CD" w14:textId="7A03C17D" w:rsidR="008B6ECC" w:rsidRDefault="008B6ECC" w:rsidP="003964D6">
            <w:r w:rsidRPr="00CD185D">
              <w:t>Elise For Congress</w:t>
            </w:r>
          </w:p>
        </w:tc>
        <w:tc>
          <w:tcPr>
            <w:tcW w:w="2698" w:type="dxa"/>
          </w:tcPr>
          <w:p w14:paraId="74D4BBBB" w14:textId="49960884" w:rsidR="008B6ECC" w:rsidRDefault="008B6ECC" w:rsidP="003964D6">
            <w:r w:rsidRPr="00646894">
              <w:t xml:space="preserve"> $25.00 </w:t>
            </w:r>
          </w:p>
        </w:tc>
      </w:tr>
      <w:tr w:rsidR="008B6ECC" w14:paraId="01E023C6" w14:textId="77777777" w:rsidTr="0011607F">
        <w:tc>
          <w:tcPr>
            <w:tcW w:w="2697" w:type="dxa"/>
          </w:tcPr>
          <w:p w14:paraId="5B44104B" w14:textId="42D0C1C7" w:rsidR="008B6ECC" w:rsidRDefault="008B6ECC" w:rsidP="003964D6">
            <w:r w:rsidRPr="00F5571A">
              <w:t>1/31/2023</w:t>
            </w:r>
          </w:p>
        </w:tc>
        <w:tc>
          <w:tcPr>
            <w:tcW w:w="2697" w:type="dxa"/>
          </w:tcPr>
          <w:p w14:paraId="5D32007C" w14:textId="18A93F64" w:rsidR="008B6ECC" w:rsidRDefault="008B6ECC" w:rsidP="003964D6">
            <w:r>
              <w:t>Ava Ashendorff</w:t>
            </w:r>
          </w:p>
        </w:tc>
        <w:tc>
          <w:tcPr>
            <w:tcW w:w="2698" w:type="dxa"/>
          </w:tcPr>
          <w:p w14:paraId="62497CD2" w14:textId="399E163C" w:rsidR="008B6ECC" w:rsidRDefault="008B6ECC" w:rsidP="003964D6">
            <w:r w:rsidRPr="00CD185D">
              <w:t>Elise For Congress</w:t>
            </w:r>
          </w:p>
        </w:tc>
        <w:tc>
          <w:tcPr>
            <w:tcW w:w="2698" w:type="dxa"/>
          </w:tcPr>
          <w:p w14:paraId="38467415" w14:textId="1BD19C14" w:rsidR="008B6ECC" w:rsidRDefault="008B6ECC" w:rsidP="003964D6">
            <w:r w:rsidRPr="00646894">
              <w:t xml:space="preserve"> $4.25 </w:t>
            </w:r>
          </w:p>
        </w:tc>
      </w:tr>
      <w:tr w:rsidR="008B6ECC" w14:paraId="2782F329" w14:textId="77777777" w:rsidTr="0011607F">
        <w:tc>
          <w:tcPr>
            <w:tcW w:w="2697" w:type="dxa"/>
          </w:tcPr>
          <w:p w14:paraId="0EC903C0" w14:textId="5DA6CE4D" w:rsidR="008B6ECC" w:rsidRDefault="008B6ECC" w:rsidP="003964D6">
            <w:r w:rsidRPr="00F5571A">
              <w:t>1/31/2023</w:t>
            </w:r>
          </w:p>
        </w:tc>
        <w:tc>
          <w:tcPr>
            <w:tcW w:w="2697" w:type="dxa"/>
          </w:tcPr>
          <w:p w14:paraId="50A1A5A8" w14:textId="2FF18DDC" w:rsidR="008B6ECC" w:rsidRDefault="008B6ECC" w:rsidP="003964D6">
            <w:r>
              <w:t>Ava Ashendorff</w:t>
            </w:r>
          </w:p>
        </w:tc>
        <w:tc>
          <w:tcPr>
            <w:tcW w:w="2698" w:type="dxa"/>
          </w:tcPr>
          <w:p w14:paraId="645D04C2" w14:textId="09E647B9" w:rsidR="008B6ECC" w:rsidRDefault="008B6ECC" w:rsidP="003964D6">
            <w:r w:rsidRPr="00CD185D">
              <w:t>Elise For Congress</w:t>
            </w:r>
          </w:p>
        </w:tc>
        <w:tc>
          <w:tcPr>
            <w:tcW w:w="2698" w:type="dxa"/>
          </w:tcPr>
          <w:p w14:paraId="5F8C6170" w14:textId="535D62DD" w:rsidR="008B6ECC" w:rsidRDefault="008B6ECC" w:rsidP="003964D6">
            <w:r w:rsidRPr="00646894">
              <w:t xml:space="preserve"> $10.00 </w:t>
            </w:r>
          </w:p>
        </w:tc>
      </w:tr>
      <w:tr w:rsidR="008B6ECC" w14:paraId="5B168279" w14:textId="77777777" w:rsidTr="0011607F">
        <w:tc>
          <w:tcPr>
            <w:tcW w:w="2697" w:type="dxa"/>
          </w:tcPr>
          <w:p w14:paraId="65B72DD4" w14:textId="63454619" w:rsidR="008B6ECC" w:rsidRDefault="008B6ECC" w:rsidP="003964D6">
            <w:r w:rsidRPr="00F5571A">
              <w:t>1/31/2023</w:t>
            </w:r>
          </w:p>
        </w:tc>
        <w:tc>
          <w:tcPr>
            <w:tcW w:w="2697" w:type="dxa"/>
          </w:tcPr>
          <w:p w14:paraId="3F661839" w14:textId="60DC030B" w:rsidR="008B6ECC" w:rsidRDefault="008B6ECC" w:rsidP="003964D6">
            <w:r>
              <w:t>Ava Ashendorff</w:t>
            </w:r>
          </w:p>
        </w:tc>
        <w:tc>
          <w:tcPr>
            <w:tcW w:w="2698" w:type="dxa"/>
          </w:tcPr>
          <w:p w14:paraId="4ABC265D" w14:textId="3A844CD5" w:rsidR="008B6ECC" w:rsidRDefault="008B6ECC" w:rsidP="003964D6">
            <w:r w:rsidRPr="00CD185D">
              <w:t>Elise For Congress</w:t>
            </w:r>
          </w:p>
        </w:tc>
        <w:tc>
          <w:tcPr>
            <w:tcW w:w="2698" w:type="dxa"/>
          </w:tcPr>
          <w:p w14:paraId="2F188797" w14:textId="40A68995" w:rsidR="008B6ECC" w:rsidRDefault="008B6ECC" w:rsidP="003964D6">
            <w:r w:rsidRPr="00646894">
              <w:t xml:space="preserve"> $100.00 </w:t>
            </w:r>
          </w:p>
        </w:tc>
      </w:tr>
      <w:tr w:rsidR="008B6ECC" w14:paraId="233335D2" w14:textId="77777777" w:rsidTr="0011607F">
        <w:tc>
          <w:tcPr>
            <w:tcW w:w="2697" w:type="dxa"/>
          </w:tcPr>
          <w:p w14:paraId="099834E7" w14:textId="739F1D06" w:rsidR="008B6ECC" w:rsidRDefault="008B6ECC" w:rsidP="003964D6">
            <w:r w:rsidRPr="00F5571A">
              <w:t>1/31/2023</w:t>
            </w:r>
          </w:p>
        </w:tc>
        <w:tc>
          <w:tcPr>
            <w:tcW w:w="2697" w:type="dxa"/>
          </w:tcPr>
          <w:p w14:paraId="2F322656" w14:textId="736D99D4" w:rsidR="008B6ECC" w:rsidRDefault="008B6ECC" w:rsidP="003964D6">
            <w:r>
              <w:t>Ava Ashendorff</w:t>
            </w:r>
          </w:p>
        </w:tc>
        <w:tc>
          <w:tcPr>
            <w:tcW w:w="2698" w:type="dxa"/>
          </w:tcPr>
          <w:p w14:paraId="31F56F5C" w14:textId="73390000" w:rsidR="008B6ECC" w:rsidRDefault="008B6ECC" w:rsidP="003964D6">
            <w:r w:rsidRPr="00CD185D">
              <w:t>Elise For Congress</w:t>
            </w:r>
          </w:p>
        </w:tc>
        <w:tc>
          <w:tcPr>
            <w:tcW w:w="2698" w:type="dxa"/>
          </w:tcPr>
          <w:p w14:paraId="2FBDE627" w14:textId="4FF8F60A" w:rsidR="008B6ECC" w:rsidRDefault="008B6ECC" w:rsidP="003964D6">
            <w:r w:rsidRPr="00646894">
              <w:t xml:space="preserve"> $35.00 </w:t>
            </w:r>
          </w:p>
        </w:tc>
      </w:tr>
      <w:tr w:rsidR="008B6ECC" w14:paraId="121E8D79" w14:textId="77777777" w:rsidTr="0011607F">
        <w:tc>
          <w:tcPr>
            <w:tcW w:w="2697" w:type="dxa"/>
          </w:tcPr>
          <w:p w14:paraId="7EA46FFC" w14:textId="3A295741" w:rsidR="008B6ECC" w:rsidRDefault="008B6ECC" w:rsidP="003964D6">
            <w:r w:rsidRPr="00F5571A">
              <w:t>1/17/2023</w:t>
            </w:r>
          </w:p>
        </w:tc>
        <w:tc>
          <w:tcPr>
            <w:tcW w:w="2697" w:type="dxa"/>
          </w:tcPr>
          <w:p w14:paraId="05690751" w14:textId="4EB35C3E" w:rsidR="008B6ECC" w:rsidRDefault="008B6ECC" w:rsidP="003964D6">
            <w:r>
              <w:t>Ava Ashendorff</w:t>
            </w:r>
          </w:p>
        </w:tc>
        <w:tc>
          <w:tcPr>
            <w:tcW w:w="2698" w:type="dxa"/>
          </w:tcPr>
          <w:p w14:paraId="294A7024" w14:textId="6AB0FB0A" w:rsidR="008B6ECC" w:rsidRDefault="008B6ECC" w:rsidP="003964D6">
            <w:r w:rsidRPr="00CD185D">
              <w:t>Elise For Congress</w:t>
            </w:r>
          </w:p>
        </w:tc>
        <w:tc>
          <w:tcPr>
            <w:tcW w:w="2698" w:type="dxa"/>
          </w:tcPr>
          <w:p w14:paraId="27BCD405" w14:textId="1D03C077" w:rsidR="008B6ECC" w:rsidRDefault="008B6ECC" w:rsidP="003964D6">
            <w:r w:rsidRPr="00646894">
              <w:t xml:space="preserve"> $100.00 </w:t>
            </w:r>
          </w:p>
        </w:tc>
      </w:tr>
      <w:tr w:rsidR="008B6ECC" w14:paraId="5962D5BE" w14:textId="77777777" w:rsidTr="0011607F">
        <w:tc>
          <w:tcPr>
            <w:tcW w:w="2697" w:type="dxa"/>
          </w:tcPr>
          <w:p w14:paraId="392623A3" w14:textId="5F053DFD" w:rsidR="008B6ECC" w:rsidRDefault="008B6ECC" w:rsidP="003964D6">
            <w:r w:rsidRPr="00F5571A">
              <w:t>10/14/2022</w:t>
            </w:r>
          </w:p>
        </w:tc>
        <w:tc>
          <w:tcPr>
            <w:tcW w:w="2697" w:type="dxa"/>
          </w:tcPr>
          <w:p w14:paraId="07320567" w14:textId="51E684AC" w:rsidR="008B6ECC" w:rsidRDefault="008B6ECC" w:rsidP="003964D6">
            <w:r>
              <w:t>Ava Ashendorff</w:t>
            </w:r>
          </w:p>
        </w:tc>
        <w:tc>
          <w:tcPr>
            <w:tcW w:w="2698" w:type="dxa"/>
          </w:tcPr>
          <w:p w14:paraId="2505E416" w14:textId="44761421" w:rsidR="008B6ECC" w:rsidRDefault="008B6ECC" w:rsidP="003964D6">
            <w:r w:rsidRPr="00CD185D">
              <w:t>Elise For Congress</w:t>
            </w:r>
          </w:p>
        </w:tc>
        <w:tc>
          <w:tcPr>
            <w:tcW w:w="2698" w:type="dxa"/>
          </w:tcPr>
          <w:p w14:paraId="6E0BE526" w14:textId="33FB5F1C" w:rsidR="008B6ECC" w:rsidRDefault="008B6ECC" w:rsidP="003964D6">
            <w:r w:rsidRPr="00646894">
              <w:t xml:space="preserve"> $100.00 </w:t>
            </w:r>
          </w:p>
        </w:tc>
      </w:tr>
      <w:tr w:rsidR="008B6ECC" w14:paraId="08870228" w14:textId="77777777" w:rsidTr="0011607F">
        <w:tc>
          <w:tcPr>
            <w:tcW w:w="2697" w:type="dxa"/>
          </w:tcPr>
          <w:p w14:paraId="3FAECC70" w14:textId="672809E5" w:rsidR="008B6ECC" w:rsidRDefault="008B6ECC" w:rsidP="003964D6">
            <w:r w:rsidRPr="00F5571A">
              <w:t>9/16/2022</w:t>
            </w:r>
          </w:p>
        </w:tc>
        <w:tc>
          <w:tcPr>
            <w:tcW w:w="2697" w:type="dxa"/>
          </w:tcPr>
          <w:p w14:paraId="2FE5CC8A" w14:textId="137CA5A3" w:rsidR="008B6ECC" w:rsidRDefault="008B6ECC" w:rsidP="003964D6">
            <w:r>
              <w:t>Ava Ashendorff</w:t>
            </w:r>
          </w:p>
        </w:tc>
        <w:tc>
          <w:tcPr>
            <w:tcW w:w="2698" w:type="dxa"/>
          </w:tcPr>
          <w:p w14:paraId="1DE49A89" w14:textId="6CDA99B9" w:rsidR="008B6ECC" w:rsidRDefault="008B6ECC" w:rsidP="003964D6">
            <w:r w:rsidRPr="00CD185D">
              <w:t>Elise For Congress</w:t>
            </w:r>
          </w:p>
        </w:tc>
        <w:tc>
          <w:tcPr>
            <w:tcW w:w="2698" w:type="dxa"/>
          </w:tcPr>
          <w:p w14:paraId="6609296C" w14:textId="4D7C92C2" w:rsidR="008B6ECC" w:rsidRDefault="008B6ECC" w:rsidP="003964D6">
            <w:r w:rsidRPr="00646894">
              <w:t xml:space="preserve"> $125.00 </w:t>
            </w:r>
          </w:p>
        </w:tc>
      </w:tr>
      <w:tr w:rsidR="008B6ECC" w14:paraId="48145B98" w14:textId="77777777" w:rsidTr="0011607F">
        <w:tc>
          <w:tcPr>
            <w:tcW w:w="2697" w:type="dxa"/>
          </w:tcPr>
          <w:p w14:paraId="3E6A7DEA" w14:textId="0610811E" w:rsidR="008B6ECC" w:rsidRDefault="008B6ECC" w:rsidP="003964D6">
            <w:r w:rsidRPr="00F5571A">
              <w:t>9/6/2022</w:t>
            </w:r>
          </w:p>
        </w:tc>
        <w:tc>
          <w:tcPr>
            <w:tcW w:w="2697" w:type="dxa"/>
          </w:tcPr>
          <w:p w14:paraId="166D5B7E" w14:textId="2FEB07F4" w:rsidR="008B6ECC" w:rsidRDefault="008B6ECC" w:rsidP="003964D6">
            <w:r>
              <w:t>Ava Ashendorff</w:t>
            </w:r>
          </w:p>
        </w:tc>
        <w:tc>
          <w:tcPr>
            <w:tcW w:w="2698" w:type="dxa"/>
          </w:tcPr>
          <w:p w14:paraId="7C5BB04F" w14:textId="01FB5D37" w:rsidR="008B6ECC" w:rsidRDefault="008B6ECC" w:rsidP="003964D6">
            <w:r w:rsidRPr="00CD185D">
              <w:t>Elise For Congress</w:t>
            </w:r>
          </w:p>
        </w:tc>
        <w:tc>
          <w:tcPr>
            <w:tcW w:w="2698" w:type="dxa"/>
          </w:tcPr>
          <w:p w14:paraId="6487C819" w14:textId="3F16F14C" w:rsidR="008B6ECC" w:rsidRDefault="008B6ECC" w:rsidP="003964D6">
            <w:r w:rsidRPr="00646894">
              <w:t xml:space="preserve"> $15.00 </w:t>
            </w:r>
          </w:p>
        </w:tc>
      </w:tr>
      <w:tr w:rsidR="008B6ECC" w14:paraId="32666A2F" w14:textId="77777777" w:rsidTr="0011607F">
        <w:tc>
          <w:tcPr>
            <w:tcW w:w="2697" w:type="dxa"/>
          </w:tcPr>
          <w:p w14:paraId="500AC15E" w14:textId="42361718" w:rsidR="008B6ECC" w:rsidRDefault="008B6ECC" w:rsidP="003964D6">
            <w:r w:rsidRPr="00F5571A">
              <w:t>9/6/2022</w:t>
            </w:r>
          </w:p>
        </w:tc>
        <w:tc>
          <w:tcPr>
            <w:tcW w:w="2697" w:type="dxa"/>
          </w:tcPr>
          <w:p w14:paraId="47A9033F" w14:textId="669CD5C8" w:rsidR="008B6ECC" w:rsidRDefault="008B6ECC" w:rsidP="003964D6">
            <w:r>
              <w:t>Ava Ashendorff</w:t>
            </w:r>
          </w:p>
        </w:tc>
        <w:tc>
          <w:tcPr>
            <w:tcW w:w="2698" w:type="dxa"/>
          </w:tcPr>
          <w:p w14:paraId="39EE6865" w14:textId="137F00EE" w:rsidR="008B6ECC" w:rsidRDefault="008B6ECC" w:rsidP="003964D6">
            <w:r w:rsidRPr="00CD185D">
              <w:t>Elise For Congress</w:t>
            </w:r>
          </w:p>
        </w:tc>
        <w:tc>
          <w:tcPr>
            <w:tcW w:w="2698" w:type="dxa"/>
          </w:tcPr>
          <w:p w14:paraId="0A27C2BC" w14:textId="6E33BBC3" w:rsidR="008B6ECC" w:rsidRDefault="008B6ECC" w:rsidP="003964D6">
            <w:r w:rsidRPr="00646894">
              <w:t xml:space="preserve"> $15.00 </w:t>
            </w:r>
          </w:p>
        </w:tc>
      </w:tr>
      <w:tr w:rsidR="008B6ECC" w14:paraId="6A19B5D1" w14:textId="77777777" w:rsidTr="0011607F">
        <w:tc>
          <w:tcPr>
            <w:tcW w:w="2697" w:type="dxa"/>
          </w:tcPr>
          <w:p w14:paraId="1E045648" w14:textId="3020BA3A" w:rsidR="008B6ECC" w:rsidRDefault="008B6ECC" w:rsidP="003964D6">
            <w:r w:rsidRPr="00F5571A">
              <w:t>7/12/2022</w:t>
            </w:r>
          </w:p>
        </w:tc>
        <w:tc>
          <w:tcPr>
            <w:tcW w:w="2697" w:type="dxa"/>
          </w:tcPr>
          <w:p w14:paraId="276ECD64" w14:textId="29C25810" w:rsidR="008B6ECC" w:rsidRDefault="008B6ECC" w:rsidP="003964D6">
            <w:r>
              <w:t>Ava Ashendorff</w:t>
            </w:r>
          </w:p>
        </w:tc>
        <w:tc>
          <w:tcPr>
            <w:tcW w:w="2698" w:type="dxa"/>
          </w:tcPr>
          <w:p w14:paraId="60CA48DF" w14:textId="3CAC01D3" w:rsidR="008B6ECC" w:rsidRDefault="008B6ECC" w:rsidP="003964D6">
            <w:r w:rsidRPr="00CD185D">
              <w:t>Elise For Congress</w:t>
            </w:r>
          </w:p>
        </w:tc>
        <w:tc>
          <w:tcPr>
            <w:tcW w:w="2698" w:type="dxa"/>
          </w:tcPr>
          <w:p w14:paraId="4B5A8128" w14:textId="51B708CC" w:rsidR="008B6ECC" w:rsidRDefault="008B6ECC" w:rsidP="003964D6">
            <w:r w:rsidRPr="00646894">
              <w:t xml:space="preserve"> $54.45 </w:t>
            </w:r>
          </w:p>
        </w:tc>
      </w:tr>
      <w:tr w:rsidR="008B6ECC" w14:paraId="7E989D48" w14:textId="77777777" w:rsidTr="0011607F">
        <w:tc>
          <w:tcPr>
            <w:tcW w:w="2697" w:type="dxa"/>
          </w:tcPr>
          <w:p w14:paraId="77610E68" w14:textId="729519FC" w:rsidR="008B6ECC" w:rsidRDefault="008B6ECC" w:rsidP="003964D6">
            <w:r w:rsidRPr="00F5571A">
              <w:t>7/12/2022</w:t>
            </w:r>
          </w:p>
        </w:tc>
        <w:tc>
          <w:tcPr>
            <w:tcW w:w="2697" w:type="dxa"/>
          </w:tcPr>
          <w:p w14:paraId="617292CE" w14:textId="1FB921B3" w:rsidR="008B6ECC" w:rsidRDefault="008B6ECC" w:rsidP="003964D6">
            <w:r>
              <w:t>Ava Ashendorff</w:t>
            </w:r>
          </w:p>
        </w:tc>
        <w:tc>
          <w:tcPr>
            <w:tcW w:w="2698" w:type="dxa"/>
          </w:tcPr>
          <w:p w14:paraId="0376DFC0" w14:textId="70F86A6E" w:rsidR="008B6ECC" w:rsidRDefault="008B6ECC" w:rsidP="003964D6">
            <w:r w:rsidRPr="00CD185D">
              <w:t>Elise For Congress</w:t>
            </w:r>
          </w:p>
        </w:tc>
        <w:tc>
          <w:tcPr>
            <w:tcW w:w="2698" w:type="dxa"/>
          </w:tcPr>
          <w:p w14:paraId="02728658" w14:textId="75D955BE" w:rsidR="008B6ECC" w:rsidRDefault="008B6ECC" w:rsidP="003964D6">
            <w:r w:rsidRPr="00646894">
              <w:t xml:space="preserve"> $10.00 </w:t>
            </w:r>
          </w:p>
        </w:tc>
      </w:tr>
      <w:tr w:rsidR="008B6ECC" w14:paraId="0FD41D37" w14:textId="77777777" w:rsidTr="0011607F">
        <w:tc>
          <w:tcPr>
            <w:tcW w:w="2697" w:type="dxa"/>
          </w:tcPr>
          <w:p w14:paraId="3FD6BFA8" w14:textId="5D12CD5C" w:rsidR="008B6ECC" w:rsidRDefault="008B6ECC" w:rsidP="003964D6">
            <w:r w:rsidRPr="00F5571A">
              <w:t>5/16/2022</w:t>
            </w:r>
          </w:p>
        </w:tc>
        <w:tc>
          <w:tcPr>
            <w:tcW w:w="2697" w:type="dxa"/>
          </w:tcPr>
          <w:p w14:paraId="2C835B30" w14:textId="1C4E993C" w:rsidR="008B6ECC" w:rsidRDefault="008B6ECC" w:rsidP="003964D6">
            <w:r>
              <w:t>Ava Ashendorff</w:t>
            </w:r>
          </w:p>
        </w:tc>
        <w:tc>
          <w:tcPr>
            <w:tcW w:w="2698" w:type="dxa"/>
          </w:tcPr>
          <w:p w14:paraId="464DFB08" w14:textId="002E94AC" w:rsidR="008B6ECC" w:rsidRDefault="008B6ECC" w:rsidP="003964D6">
            <w:r w:rsidRPr="00CD185D">
              <w:t>Elise For Congress</w:t>
            </w:r>
          </w:p>
        </w:tc>
        <w:tc>
          <w:tcPr>
            <w:tcW w:w="2698" w:type="dxa"/>
          </w:tcPr>
          <w:p w14:paraId="38A43D65" w14:textId="2DBB5FD9" w:rsidR="008B6ECC" w:rsidRDefault="008B6ECC" w:rsidP="003964D6">
            <w:r w:rsidRPr="00646894">
              <w:t xml:space="preserve"> $1,000.00 </w:t>
            </w:r>
          </w:p>
        </w:tc>
      </w:tr>
      <w:tr w:rsidR="008B6ECC" w14:paraId="766B914B" w14:textId="77777777" w:rsidTr="0011607F">
        <w:tc>
          <w:tcPr>
            <w:tcW w:w="2697" w:type="dxa"/>
          </w:tcPr>
          <w:p w14:paraId="5771926F" w14:textId="355D2328" w:rsidR="008B6ECC" w:rsidRDefault="008B6ECC" w:rsidP="003964D6">
            <w:r w:rsidRPr="00F5571A">
              <w:t>2/21/2022</w:t>
            </w:r>
          </w:p>
        </w:tc>
        <w:tc>
          <w:tcPr>
            <w:tcW w:w="2697" w:type="dxa"/>
          </w:tcPr>
          <w:p w14:paraId="3B0B82CB" w14:textId="0E595809" w:rsidR="008B6ECC" w:rsidRDefault="008B6ECC" w:rsidP="003964D6">
            <w:r>
              <w:t>Ava Ashendorff</w:t>
            </w:r>
          </w:p>
        </w:tc>
        <w:tc>
          <w:tcPr>
            <w:tcW w:w="2698" w:type="dxa"/>
          </w:tcPr>
          <w:p w14:paraId="43A570C0" w14:textId="1EA21E74" w:rsidR="008B6ECC" w:rsidRDefault="008B6ECC" w:rsidP="003964D6">
            <w:r w:rsidRPr="00CD185D">
              <w:t>Elise For Congress</w:t>
            </w:r>
          </w:p>
        </w:tc>
        <w:tc>
          <w:tcPr>
            <w:tcW w:w="2698" w:type="dxa"/>
          </w:tcPr>
          <w:p w14:paraId="3CE348C5" w14:textId="0858CB32" w:rsidR="008B6ECC" w:rsidRDefault="008B6ECC" w:rsidP="003964D6">
            <w:r w:rsidRPr="00646894">
              <w:t xml:space="preserve"> $300.00 </w:t>
            </w:r>
          </w:p>
        </w:tc>
      </w:tr>
      <w:tr w:rsidR="008B6ECC" w14:paraId="425BD057" w14:textId="77777777" w:rsidTr="0011607F">
        <w:tc>
          <w:tcPr>
            <w:tcW w:w="2697" w:type="dxa"/>
          </w:tcPr>
          <w:p w14:paraId="17B1E163" w14:textId="511A7C1D" w:rsidR="008B6ECC" w:rsidRDefault="008B6ECC" w:rsidP="003964D6">
            <w:r w:rsidRPr="00F5571A">
              <w:t>2/8/2022</w:t>
            </w:r>
          </w:p>
        </w:tc>
        <w:tc>
          <w:tcPr>
            <w:tcW w:w="2697" w:type="dxa"/>
          </w:tcPr>
          <w:p w14:paraId="1E203F40" w14:textId="1492FE74" w:rsidR="008B6ECC" w:rsidRDefault="008B6ECC" w:rsidP="003964D6">
            <w:r>
              <w:t>Ava Ashendorff</w:t>
            </w:r>
          </w:p>
        </w:tc>
        <w:tc>
          <w:tcPr>
            <w:tcW w:w="2698" w:type="dxa"/>
          </w:tcPr>
          <w:p w14:paraId="56273B23" w14:textId="0D28C468" w:rsidR="008B6ECC" w:rsidRDefault="008B6ECC" w:rsidP="003964D6">
            <w:r w:rsidRPr="00CD185D">
              <w:t>Elise For Congress</w:t>
            </w:r>
          </w:p>
        </w:tc>
        <w:tc>
          <w:tcPr>
            <w:tcW w:w="2698" w:type="dxa"/>
          </w:tcPr>
          <w:p w14:paraId="3A149318" w14:textId="5177FBF4" w:rsidR="008B6ECC" w:rsidRDefault="008B6ECC" w:rsidP="003964D6">
            <w:r w:rsidRPr="00646894">
              <w:t xml:space="preserve"> $10.00 </w:t>
            </w:r>
          </w:p>
        </w:tc>
      </w:tr>
      <w:tr w:rsidR="008B6ECC" w14:paraId="25393CE7" w14:textId="77777777" w:rsidTr="0011607F">
        <w:tc>
          <w:tcPr>
            <w:tcW w:w="2697" w:type="dxa"/>
          </w:tcPr>
          <w:p w14:paraId="57548487" w14:textId="0018426D" w:rsidR="008B6ECC" w:rsidRDefault="008B6ECC" w:rsidP="003964D6">
            <w:r w:rsidRPr="00F5571A">
              <w:t>1/25/2022</w:t>
            </w:r>
          </w:p>
        </w:tc>
        <w:tc>
          <w:tcPr>
            <w:tcW w:w="2697" w:type="dxa"/>
          </w:tcPr>
          <w:p w14:paraId="606D1099" w14:textId="66386FEC" w:rsidR="008B6ECC" w:rsidRDefault="008B6ECC" w:rsidP="003964D6">
            <w:r>
              <w:t>Ava Ashendorff</w:t>
            </w:r>
          </w:p>
        </w:tc>
        <w:tc>
          <w:tcPr>
            <w:tcW w:w="2698" w:type="dxa"/>
          </w:tcPr>
          <w:p w14:paraId="5322AA74" w14:textId="52E307E3" w:rsidR="008B6ECC" w:rsidRDefault="008B6ECC" w:rsidP="003964D6">
            <w:r w:rsidRPr="00CD185D">
              <w:t>Elise For Congress</w:t>
            </w:r>
          </w:p>
        </w:tc>
        <w:tc>
          <w:tcPr>
            <w:tcW w:w="2698" w:type="dxa"/>
          </w:tcPr>
          <w:p w14:paraId="73F1FB0E" w14:textId="0309A1BA" w:rsidR="008B6ECC" w:rsidRDefault="008B6ECC" w:rsidP="003964D6">
            <w:r w:rsidRPr="00646894">
              <w:t xml:space="preserve"> $2.50 </w:t>
            </w:r>
          </w:p>
        </w:tc>
      </w:tr>
      <w:tr w:rsidR="008B6ECC" w14:paraId="5AAF571A" w14:textId="77777777" w:rsidTr="0011607F">
        <w:tc>
          <w:tcPr>
            <w:tcW w:w="2697" w:type="dxa"/>
          </w:tcPr>
          <w:p w14:paraId="1FE2244A" w14:textId="3DB8F390" w:rsidR="008B6ECC" w:rsidRDefault="008B6ECC" w:rsidP="003964D6">
            <w:r w:rsidRPr="00F5571A">
              <w:t>12/31/2021</w:t>
            </w:r>
          </w:p>
        </w:tc>
        <w:tc>
          <w:tcPr>
            <w:tcW w:w="2697" w:type="dxa"/>
          </w:tcPr>
          <w:p w14:paraId="4196F177" w14:textId="1E2A8B06" w:rsidR="008B6ECC" w:rsidRDefault="008B6ECC" w:rsidP="003964D6">
            <w:r>
              <w:t>Ava Ashendorff</w:t>
            </w:r>
          </w:p>
        </w:tc>
        <w:tc>
          <w:tcPr>
            <w:tcW w:w="2698" w:type="dxa"/>
          </w:tcPr>
          <w:p w14:paraId="56BA401D" w14:textId="59FD2151" w:rsidR="008B6ECC" w:rsidRDefault="008B6ECC" w:rsidP="003964D6">
            <w:r w:rsidRPr="00CD185D">
              <w:t>Elise For Congress</w:t>
            </w:r>
          </w:p>
        </w:tc>
        <w:tc>
          <w:tcPr>
            <w:tcW w:w="2698" w:type="dxa"/>
          </w:tcPr>
          <w:p w14:paraId="423A893A" w14:textId="238E0722" w:rsidR="008B6ECC" w:rsidRDefault="008B6ECC" w:rsidP="003964D6">
            <w:r w:rsidRPr="00646894">
              <w:t xml:space="preserve"> $30.00 </w:t>
            </w:r>
          </w:p>
        </w:tc>
      </w:tr>
      <w:tr w:rsidR="008B6ECC" w14:paraId="300F22BB" w14:textId="77777777" w:rsidTr="0011607F">
        <w:tc>
          <w:tcPr>
            <w:tcW w:w="2697" w:type="dxa"/>
          </w:tcPr>
          <w:p w14:paraId="13AD62E7" w14:textId="7B64BC58" w:rsidR="008B6ECC" w:rsidRDefault="008B6ECC" w:rsidP="003964D6">
            <w:r w:rsidRPr="00F5571A">
              <w:t>12/31/2021</w:t>
            </w:r>
          </w:p>
        </w:tc>
        <w:tc>
          <w:tcPr>
            <w:tcW w:w="2697" w:type="dxa"/>
          </w:tcPr>
          <w:p w14:paraId="7DB80551" w14:textId="61243A4C" w:rsidR="008B6ECC" w:rsidRDefault="008B6ECC" w:rsidP="003964D6">
            <w:r>
              <w:t>Ava Ashendorff</w:t>
            </w:r>
          </w:p>
        </w:tc>
        <w:tc>
          <w:tcPr>
            <w:tcW w:w="2698" w:type="dxa"/>
          </w:tcPr>
          <w:p w14:paraId="17B0E69F" w14:textId="5256030B" w:rsidR="008B6ECC" w:rsidRDefault="008B6ECC" w:rsidP="003964D6">
            <w:r w:rsidRPr="00CD185D">
              <w:t>Elise For Congress</w:t>
            </w:r>
          </w:p>
        </w:tc>
        <w:tc>
          <w:tcPr>
            <w:tcW w:w="2698" w:type="dxa"/>
          </w:tcPr>
          <w:p w14:paraId="788C0E57" w14:textId="1AB45D6D" w:rsidR="008B6ECC" w:rsidRDefault="008B6ECC" w:rsidP="003964D6">
            <w:r w:rsidRPr="00646894">
              <w:t xml:space="preserve"> $30.00 </w:t>
            </w:r>
          </w:p>
        </w:tc>
      </w:tr>
      <w:tr w:rsidR="008B6ECC" w14:paraId="39404BBB" w14:textId="77777777" w:rsidTr="0011607F">
        <w:tc>
          <w:tcPr>
            <w:tcW w:w="2697" w:type="dxa"/>
          </w:tcPr>
          <w:p w14:paraId="4FB434FA" w14:textId="629A6C0F" w:rsidR="008B6ECC" w:rsidRDefault="008B6ECC" w:rsidP="003964D6">
            <w:r w:rsidRPr="00F5571A">
              <w:t>10/26/2021</w:t>
            </w:r>
          </w:p>
        </w:tc>
        <w:tc>
          <w:tcPr>
            <w:tcW w:w="2697" w:type="dxa"/>
          </w:tcPr>
          <w:p w14:paraId="4F613AE1" w14:textId="45DD5CA3" w:rsidR="008B6ECC" w:rsidRDefault="008B6ECC" w:rsidP="003964D6">
            <w:r>
              <w:t>Ava Ashendorff</w:t>
            </w:r>
          </w:p>
        </w:tc>
        <w:tc>
          <w:tcPr>
            <w:tcW w:w="2698" w:type="dxa"/>
          </w:tcPr>
          <w:p w14:paraId="601C9E55" w14:textId="7C743A18" w:rsidR="008B6ECC" w:rsidRDefault="008B6ECC" w:rsidP="003964D6">
            <w:r w:rsidRPr="00CD185D">
              <w:t>Elise For Congress</w:t>
            </w:r>
          </w:p>
        </w:tc>
        <w:tc>
          <w:tcPr>
            <w:tcW w:w="2698" w:type="dxa"/>
          </w:tcPr>
          <w:p w14:paraId="44F2FF7E" w14:textId="1470E050" w:rsidR="008B6ECC" w:rsidRDefault="008B6ECC" w:rsidP="003964D6">
            <w:r w:rsidRPr="00646894">
              <w:t xml:space="preserve"> $5.00 </w:t>
            </w:r>
          </w:p>
        </w:tc>
      </w:tr>
      <w:tr w:rsidR="008B6ECC" w14:paraId="78C165D1" w14:textId="77777777" w:rsidTr="0011607F">
        <w:tc>
          <w:tcPr>
            <w:tcW w:w="2697" w:type="dxa"/>
          </w:tcPr>
          <w:p w14:paraId="72A61F4B" w14:textId="59307176" w:rsidR="008B6ECC" w:rsidRDefault="008B6ECC" w:rsidP="003964D6">
            <w:r w:rsidRPr="00F5571A">
              <w:t>10/19/2021</w:t>
            </w:r>
          </w:p>
        </w:tc>
        <w:tc>
          <w:tcPr>
            <w:tcW w:w="2697" w:type="dxa"/>
          </w:tcPr>
          <w:p w14:paraId="6A0B82B2" w14:textId="5837A9B0" w:rsidR="008B6ECC" w:rsidRDefault="008B6ECC" w:rsidP="003964D6">
            <w:r>
              <w:t>Ava Ashendorff</w:t>
            </w:r>
          </w:p>
        </w:tc>
        <w:tc>
          <w:tcPr>
            <w:tcW w:w="2698" w:type="dxa"/>
          </w:tcPr>
          <w:p w14:paraId="56A1C9A5" w14:textId="34C39B7F" w:rsidR="008B6ECC" w:rsidRDefault="008B6ECC" w:rsidP="003964D6">
            <w:r w:rsidRPr="00CD185D">
              <w:t>Elise For Congress</w:t>
            </w:r>
          </w:p>
        </w:tc>
        <w:tc>
          <w:tcPr>
            <w:tcW w:w="2698" w:type="dxa"/>
          </w:tcPr>
          <w:p w14:paraId="17C196C3" w14:textId="495A1C01" w:rsidR="008B6ECC" w:rsidRDefault="008B6ECC" w:rsidP="003964D6">
            <w:r w:rsidRPr="00646894">
              <w:t xml:space="preserve"> $75.00 </w:t>
            </w:r>
          </w:p>
        </w:tc>
      </w:tr>
      <w:tr w:rsidR="008B6ECC" w14:paraId="152DDE7A" w14:textId="77777777" w:rsidTr="0011607F">
        <w:tc>
          <w:tcPr>
            <w:tcW w:w="2697" w:type="dxa"/>
          </w:tcPr>
          <w:p w14:paraId="2E6BFEDC" w14:textId="327D98EE" w:rsidR="008B6ECC" w:rsidRDefault="008B6ECC" w:rsidP="003964D6">
            <w:r w:rsidRPr="00F5571A">
              <w:t>10/19/2021</w:t>
            </w:r>
          </w:p>
        </w:tc>
        <w:tc>
          <w:tcPr>
            <w:tcW w:w="2697" w:type="dxa"/>
          </w:tcPr>
          <w:p w14:paraId="001D0230" w14:textId="6A75A1EC" w:rsidR="008B6ECC" w:rsidRDefault="008B6ECC" w:rsidP="003964D6">
            <w:r>
              <w:t>Ava Ashendorff</w:t>
            </w:r>
          </w:p>
        </w:tc>
        <w:tc>
          <w:tcPr>
            <w:tcW w:w="2698" w:type="dxa"/>
          </w:tcPr>
          <w:p w14:paraId="73E98AC1" w14:textId="2CA99E92" w:rsidR="008B6ECC" w:rsidRDefault="008B6ECC" w:rsidP="003964D6">
            <w:r w:rsidRPr="00CD185D">
              <w:t>Elise For Congress</w:t>
            </w:r>
          </w:p>
        </w:tc>
        <w:tc>
          <w:tcPr>
            <w:tcW w:w="2698" w:type="dxa"/>
          </w:tcPr>
          <w:p w14:paraId="617D0B78" w14:textId="20F11C05" w:rsidR="008B6ECC" w:rsidRDefault="008B6ECC" w:rsidP="003964D6">
            <w:r w:rsidRPr="00646894">
              <w:t xml:space="preserve"> $9.00 </w:t>
            </w:r>
          </w:p>
        </w:tc>
      </w:tr>
      <w:tr w:rsidR="008B6ECC" w14:paraId="18C4293B" w14:textId="77777777" w:rsidTr="0011607F">
        <w:tc>
          <w:tcPr>
            <w:tcW w:w="2697" w:type="dxa"/>
          </w:tcPr>
          <w:p w14:paraId="1BBCA6AB" w14:textId="1760ACDE" w:rsidR="008B6ECC" w:rsidRDefault="008B6ECC" w:rsidP="003964D6">
            <w:r w:rsidRPr="00F5571A">
              <w:t>10/19/2021</w:t>
            </w:r>
          </w:p>
        </w:tc>
        <w:tc>
          <w:tcPr>
            <w:tcW w:w="2697" w:type="dxa"/>
          </w:tcPr>
          <w:p w14:paraId="2F52B860" w14:textId="3DD1C489" w:rsidR="008B6ECC" w:rsidRDefault="008B6ECC" w:rsidP="003964D6">
            <w:r>
              <w:t>Ava Ashendorff</w:t>
            </w:r>
          </w:p>
        </w:tc>
        <w:tc>
          <w:tcPr>
            <w:tcW w:w="2698" w:type="dxa"/>
          </w:tcPr>
          <w:p w14:paraId="137814F1" w14:textId="4B71C6F4" w:rsidR="008B6ECC" w:rsidRDefault="008B6ECC" w:rsidP="003964D6">
            <w:r w:rsidRPr="00CD185D">
              <w:t>Elise For Congress</w:t>
            </w:r>
          </w:p>
        </w:tc>
        <w:tc>
          <w:tcPr>
            <w:tcW w:w="2698" w:type="dxa"/>
          </w:tcPr>
          <w:p w14:paraId="00C821C5" w14:textId="5CCCB47F" w:rsidR="008B6ECC" w:rsidRDefault="008B6ECC" w:rsidP="003964D6">
            <w:r w:rsidRPr="00646894">
              <w:t xml:space="preserve"> $10.00 </w:t>
            </w:r>
          </w:p>
        </w:tc>
      </w:tr>
      <w:tr w:rsidR="008B6ECC" w14:paraId="0FFC4272" w14:textId="77777777" w:rsidTr="0011607F">
        <w:tc>
          <w:tcPr>
            <w:tcW w:w="2697" w:type="dxa"/>
          </w:tcPr>
          <w:p w14:paraId="386E8BC9" w14:textId="72D48248" w:rsidR="008B6ECC" w:rsidRDefault="008B6ECC" w:rsidP="003964D6">
            <w:r w:rsidRPr="00F5571A">
              <w:t>10/12/2021</w:t>
            </w:r>
          </w:p>
        </w:tc>
        <w:tc>
          <w:tcPr>
            <w:tcW w:w="2697" w:type="dxa"/>
          </w:tcPr>
          <w:p w14:paraId="03F56AB6" w14:textId="336D8187" w:rsidR="008B6ECC" w:rsidRDefault="008B6ECC" w:rsidP="003964D6">
            <w:r>
              <w:t>Ava Ashendorff</w:t>
            </w:r>
          </w:p>
        </w:tc>
        <w:tc>
          <w:tcPr>
            <w:tcW w:w="2698" w:type="dxa"/>
          </w:tcPr>
          <w:p w14:paraId="790B8B40" w14:textId="4703B2DA" w:rsidR="008B6ECC" w:rsidRDefault="008B6ECC" w:rsidP="003964D6">
            <w:r w:rsidRPr="00CD185D">
              <w:t>Elise For Congress</w:t>
            </w:r>
          </w:p>
        </w:tc>
        <w:tc>
          <w:tcPr>
            <w:tcW w:w="2698" w:type="dxa"/>
          </w:tcPr>
          <w:p w14:paraId="4AEA0CDC" w14:textId="34354D52" w:rsidR="008B6ECC" w:rsidRDefault="008B6ECC" w:rsidP="003964D6">
            <w:r w:rsidRPr="00646894">
              <w:t xml:space="preserve"> $11.00 </w:t>
            </w:r>
          </w:p>
        </w:tc>
      </w:tr>
      <w:tr w:rsidR="008B6ECC" w14:paraId="0737A8B7" w14:textId="77777777" w:rsidTr="0011607F">
        <w:tc>
          <w:tcPr>
            <w:tcW w:w="2697" w:type="dxa"/>
          </w:tcPr>
          <w:p w14:paraId="5B8DBFD1" w14:textId="5D9708DA" w:rsidR="008B6ECC" w:rsidRDefault="008B6ECC" w:rsidP="003964D6">
            <w:r w:rsidRPr="00F5571A">
              <w:t>10/12/2021</w:t>
            </w:r>
          </w:p>
        </w:tc>
        <w:tc>
          <w:tcPr>
            <w:tcW w:w="2697" w:type="dxa"/>
          </w:tcPr>
          <w:p w14:paraId="68049BCD" w14:textId="0B0EF602" w:rsidR="008B6ECC" w:rsidRDefault="008B6ECC" w:rsidP="003964D6">
            <w:r>
              <w:t>Ava Ashendorff</w:t>
            </w:r>
          </w:p>
        </w:tc>
        <w:tc>
          <w:tcPr>
            <w:tcW w:w="2698" w:type="dxa"/>
          </w:tcPr>
          <w:p w14:paraId="13D9F060" w14:textId="04A694F7" w:rsidR="008B6ECC" w:rsidRDefault="008B6ECC" w:rsidP="003964D6">
            <w:r w:rsidRPr="00CD185D">
              <w:t>Elise For Congress</w:t>
            </w:r>
          </w:p>
        </w:tc>
        <w:tc>
          <w:tcPr>
            <w:tcW w:w="2698" w:type="dxa"/>
          </w:tcPr>
          <w:p w14:paraId="2AE751BE" w14:textId="7BE40CD1" w:rsidR="008B6ECC" w:rsidRDefault="008B6ECC" w:rsidP="003964D6">
            <w:r w:rsidRPr="00646894">
              <w:t xml:space="preserve"> $10.00 </w:t>
            </w:r>
          </w:p>
        </w:tc>
      </w:tr>
      <w:tr w:rsidR="008B6ECC" w14:paraId="1EA61E84" w14:textId="77777777" w:rsidTr="0011607F">
        <w:tc>
          <w:tcPr>
            <w:tcW w:w="2697" w:type="dxa"/>
          </w:tcPr>
          <w:p w14:paraId="7D501AEA" w14:textId="063B876A" w:rsidR="008B6ECC" w:rsidRDefault="008B6ECC" w:rsidP="003964D6">
            <w:r w:rsidRPr="00F5571A">
              <w:t>9/30/2021</w:t>
            </w:r>
          </w:p>
        </w:tc>
        <w:tc>
          <w:tcPr>
            <w:tcW w:w="2697" w:type="dxa"/>
          </w:tcPr>
          <w:p w14:paraId="05258A2F" w14:textId="580055A9" w:rsidR="008B6ECC" w:rsidRDefault="008B6ECC" w:rsidP="003964D6">
            <w:r>
              <w:t>Ava Ashendorff</w:t>
            </w:r>
          </w:p>
        </w:tc>
        <w:tc>
          <w:tcPr>
            <w:tcW w:w="2698" w:type="dxa"/>
          </w:tcPr>
          <w:p w14:paraId="0C32D444" w14:textId="6BFD6AAE" w:rsidR="008B6ECC" w:rsidRDefault="008B6ECC" w:rsidP="003964D6">
            <w:r w:rsidRPr="00CD185D">
              <w:t>Elise For Congress</w:t>
            </w:r>
          </w:p>
        </w:tc>
        <w:tc>
          <w:tcPr>
            <w:tcW w:w="2698" w:type="dxa"/>
          </w:tcPr>
          <w:p w14:paraId="1505E81B" w14:textId="76CC9972" w:rsidR="008B6ECC" w:rsidRDefault="008B6ECC" w:rsidP="003964D6">
            <w:r w:rsidRPr="00646894">
              <w:t xml:space="preserve"> $10.00 </w:t>
            </w:r>
          </w:p>
        </w:tc>
      </w:tr>
      <w:tr w:rsidR="008B6ECC" w14:paraId="52DD5495" w14:textId="77777777" w:rsidTr="0011607F">
        <w:tc>
          <w:tcPr>
            <w:tcW w:w="2697" w:type="dxa"/>
          </w:tcPr>
          <w:p w14:paraId="65ED6519" w14:textId="34C6966B" w:rsidR="008B6ECC" w:rsidRDefault="008B6ECC" w:rsidP="003964D6">
            <w:r w:rsidRPr="00F5571A">
              <w:t>9/21/2021</w:t>
            </w:r>
          </w:p>
        </w:tc>
        <w:tc>
          <w:tcPr>
            <w:tcW w:w="2697" w:type="dxa"/>
          </w:tcPr>
          <w:p w14:paraId="5F4C644B" w14:textId="1FE3114F" w:rsidR="008B6ECC" w:rsidRDefault="008B6ECC" w:rsidP="003964D6">
            <w:r>
              <w:t>Ava Ashendorff</w:t>
            </w:r>
          </w:p>
        </w:tc>
        <w:tc>
          <w:tcPr>
            <w:tcW w:w="2698" w:type="dxa"/>
          </w:tcPr>
          <w:p w14:paraId="10B086E3" w14:textId="3C329711" w:rsidR="008B6ECC" w:rsidRDefault="008B6ECC" w:rsidP="003964D6">
            <w:r w:rsidRPr="00CD185D">
              <w:t>Elise For Congress</w:t>
            </w:r>
          </w:p>
        </w:tc>
        <w:tc>
          <w:tcPr>
            <w:tcW w:w="2698" w:type="dxa"/>
          </w:tcPr>
          <w:p w14:paraId="5F336CAF" w14:textId="22279D6E" w:rsidR="008B6ECC" w:rsidRDefault="008B6ECC" w:rsidP="003964D6">
            <w:r w:rsidRPr="00646894">
              <w:t xml:space="preserve"> $10.00 </w:t>
            </w:r>
          </w:p>
        </w:tc>
      </w:tr>
      <w:tr w:rsidR="008B6ECC" w14:paraId="022C5AB0" w14:textId="77777777" w:rsidTr="0011607F">
        <w:tc>
          <w:tcPr>
            <w:tcW w:w="2697" w:type="dxa"/>
          </w:tcPr>
          <w:p w14:paraId="1002BE42" w14:textId="41856774" w:rsidR="008B6ECC" w:rsidRDefault="008B6ECC" w:rsidP="003964D6">
            <w:r w:rsidRPr="00F5571A">
              <w:t>9/21/2021</w:t>
            </w:r>
          </w:p>
        </w:tc>
        <w:tc>
          <w:tcPr>
            <w:tcW w:w="2697" w:type="dxa"/>
          </w:tcPr>
          <w:p w14:paraId="5449B38E" w14:textId="651BC02A" w:rsidR="008B6ECC" w:rsidRDefault="008B6ECC" w:rsidP="003964D6">
            <w:r>
              <w:t>Ava Ashendorff</w:t>
            </w:r>
          </w:p>
        </w:tc>
        <w:tc>
          <w:tcPr>
            <w:tcW w:w="2698" w:type="dxa"/>
          </w:tcPr>
          <w:p w14:paraId="2A7A36AA" w14:textId="7D1FDD97" w:rsidR="008B6ECC" w:rsidRDefault="008B6ECC" w:rsidP="003964D6">
            <w:r w:rsidRPr="00CD185D">
              <w:t>Elise For Congress</w:t>
            </w:r>
          </w:p>
        </w:tc>
        <w:tc>
          <w:tcPr>
            <w:tcW w:w="2698" w:type="dxa"/>
          </w:tcPr>
          <w:p w14:paraId="2D8FD6B3" w14:textId="64CF57E8" w:rsidR="008B6ECC" w:rsidRDefault="008B6ECC" w:rsidP="003964D6">
            <w:r w:rsidRPr="00646894">
              <w:t xml:space="preserve"> $9.00 </w:t>
            </w:r>
          </w:p>
        </w:tc>
      </w:tr>
      <w:tr w:rsidR="008B6ECC" w14:paraId="2802752C" w14:textId="77777777" w:rsidTr="0011607F">
        <w:tc>
          <w:tcPr>
            <w:tcW w:w="2697" w:type="dxa"/>
          </w:tcPr>
          <w:p w14:paraId="7A9FB440" w14:textId="35DEAC27" w:rsidR="008B6ECC" w:rsidRDefault="008B6ECC" w:rsidP="003964D6">
            <w:r w:rsidRPr="00F5571A">
              <w:t>9/14/2021</w:t>
            </w:r>
          </w:p>
        </w:tc>
        <w:tc>
          <w:tcPr>
            <w:tcW w:w="2697" w:type="dxa"/>
          </w:tcPr>
          <w:p w14:paraId="5BD302CC" w14:textId="74A7FB7F" w:rsidR="008B6ECC" w:rsidRDefault="008B6ECC" w:rsidP="003964D6">
            <w:r>
              <w:t>Ava Ashendorff</w:t>
            </w:r>
          </w:p>
        </w:tc>
        <w:tc>
          <w:tcPr>
            <w:tcW w:w="2698" w:type="dxa"/>
          </w:tcPr>
          <w:p w14:paraId="491F2D24" w14:textId="670B9F18" w:rsidR="008B6ECC" w:rsidRDefault="008B6ECC" w:rsidP="003964D6">
            <w:r w:rsidRPr="00CD185D">
              <w:t>Elise For Congress</w:t>
            </w:r>
          </w:p>
        </w:tc>
        <w:tc>
          <w:tcPr>
            <w:tcW w:w="2698" w:type="dxa"/>
          </w:tcPr>
          <w:p w14:paraId="4C13A089" w14:textId="016C3C0C" w:rsidR="008B6ECC" w:rsidRDefault="008B6ECC" w:rsidP="003964D6">
            <w:r w:rsidRPr="00646894">
              <w:t xml:space="preserve"> $10.00 </w:t>
            </w:r>
          </w:p>
        </w:tc>
      </w:tr>
      <w:tr w:rsidR="008B6ECC" w14:paraId="024CEC2D" w14:textId="77777777" w:rsidTr="0011607F">
        <w:tc>
          <w:tcPr>
            <w:tcW w:w="2697" w:type="dxa"/>
          </w:tcPr>
          <w:p w14:paraId="0155E4D1" w14:textId="3A7F13EF" w:rsidR="008B6ECC" w:rsidRDefault="008B6ECC" w:rsidP="003964D6">
            <w:r w:rsidRPr="00F5571A">
              <w:t>9/14/2021</w:t>
            </w:r>
          </w:p>
        </w:tc>
        <w:tc>
          <w:tcPr>
            <w:tcW w:w="2697" w:type="dxa"/>
          </w:tcPr>
          <w:p w14:paraId="5737D282" w14:textId="6B683B15" w:rsidR="008B6ECC" w:rsidRDefault="008B6ECC" w:rsidP="003964D6">
            <w:r>
              <w:t>Ava Ashendorff</w:t>
            </w:r>
          </w:p>
        </w:tc>
        <w:tc>
          <w:tcPr>
            <w:tcW w:w="2698" w:type="dxa"/>
          </w:tcPr>
          <w:p w14:paraId="1393A1FE" w14:textId="7ED81D20" w:rsidR="008B6ECC" w:rsidRDefault="008B6ECC" w:rsidP="003964D6">
            <w:r w:rsidRPr="00CD185D">
              <w:t>Elise For Congress</w:t>
            </w:r>
          </w:p>
        </w:tc>
        <w:tc>
          <w:tcPr>
            <w:tcW w:w="2698" w:type="dxa"/>
          </w:tcPr>
          <w:p w14:paraId="21BA4745" w14:textId="304846E4" w:rsidR="008B6ECC" w:rsidRDefault="008B6ECC" w:rsidP="003964D6">
            <w:r w:rsidRPr="00646894">
              <w:t xml:space="preserve"> $10.00 </w:t>
            </w:r>
          </w:p>
        </w:tc>
      </w:tr>
      <w:tr w:rsidR="008B6ECC" w14:paraId="01E084BE" w14:textId="77777777" w:rsidTr="0011607F">
        <w:tc>
          <w:tcPr>
            <w:tcW w:w="2697" w:type="dxa"/>
          </w:tcPr>
          <w:p w14:paraId="5C0D201C" w14:textId="382C8168" w:rsidR="008B6ECC" w:rsidRDefault="008B6ECC" w:rsidP="003964D6">
            <w:r w:rsidRPr="00F5571A">
              <w:t>9/14/2021</w:t>
            </w:r>
          </w:p>
        </w:tc>
        <w:tc>
          <w:tcPr>
            <w:tcW w:w="2697" w:type="dxa"/>
          </w:tcPr>
          <w:p w14:paraId="7E95C0FD" w14:textId="18AF8FE4" w:rsidR="008B6ECC" w:rsidRDefault="008B6ECC" w:rsidP="003964D6">
            <w:r>
              <w:t>Ava Ashendorff</w:t>
            </w:r>
          </w:p>
        </w:tc>
        <w:tc>
          <w:tcPr>
            <w:tcW w:w="2698" w:type="dxa"/>
          </w:tcPr>
          <w:p w14:paraId="5219B38D" w14:textId="5D5E74DE" w:rsidR="008B6ECC" w:rsidRDefault="008B6ECC" w:rsidP="003964D6">
            <w:r w:rsidRPr="00CD185D">
              <w:t>Elise For Congress</w:t>
            </w:r>
          </w:p>
        </w:tc>
        <w:tc>
          <w:tcPr>
            <w:tcW w:w="2698" w:type="dxa"/>
          </w:tcPr>
          <w:p w14:paraId="3F0A1BFD" w14:textId="5FD46AF3" w:rsidR="008B6ECC" w:rsidRDefault="008B6ECC" w:rsidP="003964D6">
            <w:r w:rsidRPr="00646894">
              <w:t xml:space="preserve"> $11.00 </w:t>
            </w:r>
          </w:p>
        </w:tc>
      </w:tr>
      <w:tr w:rsidR="008B6ECC" w14:paraId="6046EDAF" w14:textId="77777777" w:rsidTr="0011607F">
        <w:tc>
          <w:tcPr>
            <w:tcW w:w="2697" w:type="dxa"/>
          </w:tcPr>
          <w:p w14:paraId="1D51199C" w14:textId="1E6D347F" w:rsidR="008B6ECC" w:rsidRDefault="008B6ECC" w:rsidP="003964D6">
            <w:r w:rsidRPr="00F5571A">
              <w:t>9/7/2021</w:t>
            </w:r>
          </w:p>
        </w:tc>
        <w:tc>
          <w:tcPr>
            <w:tcW w:w="2697" w:type="dxa"/>
          </w:tcPr>
          <w:p w14:paraId="4B502C12" w14:textId="222FC9AA" w:rsidR="008B6ECC" w:rsidRDefault="008B6ECC" w:rsidP="003964D6">
            <w:r>
              <w:t>Ava Ashendorff</w:t>
            </w:r>
          </w:p>
        </w:tc>
        <w:tc>
          <w:tcPr>
            <w:tcW w:w="2698" w:type="dxa"/>
          </w:tcPr>
          <w:p w14:paraId="5DB79A6F" w14:textId="6B049CDD" w:rsidR="008B6ECC" w:rsidRDefault="008B6ECC" w:rsidP="003964D6">
            <w:r w:rsidRPr="00CD185D">
              <w:t>Elise For Congress</w:t>
            </w:r>
          </w:p>
        </w:tc>
        <w:tc>
          <w:tcPr>
            <w:tcW w:w="2698" w:type="dxa"/>
          </w:tcPr>
          <w:p w14:paraId="67AC83BE" w14:textId="7317D49D" w:rsidR="008B6ECC" w:rsidRDefault="008B6ECC" w:rsidP="003964D6">
            <w:r w:rsidRPr="00646894">
              <w:t xml:space="preserve"> $11.00 </w:t>
            </w:r>
          </w:p>
        </w:tc>
      </w:tr>
      <w:tr w:rsidR="008B6ECC" w14:paraId="105616D6" w14:textId="77777777" w:rsidTr="0011607F">
        <w:tc>
          <w:tcPr>
            <w:tcW w:w="2697" w:type="dxa"/>
          </w:tcPr>
          <w:p w14:paraId="1C192E5D" w14:textId="5E83AB13" w:rsidR="008B6ECC" w:rsidRDefault="008B6ECC" w:rsidP="003964D6">
            <w:r w:rsidRPr="00F5571A">
              <w:t>8/31/2021</w:t>
            </w:r>
          </w:p>
        </w:tc>
        <w:tc>
          <w:tcPr>
            <w:tcW w:w="2697" w:type="dxa"/>
          </w:tcPr>
          <w:p w14:paraId="0D146CD2" w14:textId="1E583C34" w:rsidR="008B6ECC" w:rsidRDefault="008B6ECC" w:rsidP="003964D6">
            <w:r>
              <w:t>Ava Ashendorff</w:t>
            </w:r>
          </w:p>
        </w:tc>
        <w:tc>
          <w:tcPr>
            <w:tcW w:w="2698" w:type="dxa"/>
          </w:tcPr>
          <w:p w14:paraId="639F6F41" w14:textId="2241F010" w:rsidR="008B6ECC" w:rsidRDefault="008B6ECC" w:rsidP="003964D6">
            <w:r w:rsidRPr="00CD185D">
              <w:t>Elise For Congress</w:t>
            </w:r>
          </w:p>
        </w:tc>
        <w:tc>
          <w:tcPr>
            <w:tcW w:w="2698" w:type="dxa"/>
          </w:tcPr>
          <w:p w14:paraId="767C0EF0" w14:textId="74447595" w:rsidR="008B6ECC" w:rsidRDefault="008B6ECC" w:rsidP="003964D6">
            <w:r w:rsidRPr="00646894">
              <w:t xml:space="preserve"> $10.00 </w:t>
            </w:r>
          </w:p>
        </w:tc>
      </w:tr>
      <w:tr w:rsidR="008B6ECC" w14:paraId="55C9902A" w14:textId="77777777" w:rsidTr="0011607F">
        <w:tc>
          <w:tcPr>
            <w:tcW w:w="2697" w:type="dxa"/>
          </w:tcPr>
          <w:p w14:paraId="51B6B6C7" w14:textId="7C46E7EB" w:rsidR="008B6ECC" w:rsidRDefault="008B6ECC" w:rsidP="003964D6">
            <w:r w:rsidRPr="00F5571A">
              <w:t>8/24/2021</w:t>
            </w:r>
          </w:p>
        </w:tc>
        <w:tc>
          <w:tcPr>
            <w:tcW w:w="2697" w:type="dxa"/>
          </w:tcPr>
          <w:p w14:paraId="698EE27B" w14:textId="3A0A4845" w:rsidR="008B6ECC" w:rsidRDefault="008B6ECC" w:rsidP="003964D6">
            <w:r>
              <w:t>Ava Ashendorff</w:t>
            </w:r>
          </w:p>
        </w:tc>
        <w:tc>
          <w:tcPr>
            <w:tcW w:w="2698" w:type="dxa"/>
          </w:tcPr>
          <w:p w14:paraId="299381FF" w14:textId="536FF456" w:rsidR="008B6ECC" w:rsidRDefault="008B6ECC" w:rsidP="003964D6">
            <w:r w:rsidRPr="00CD185D">
              <w:t>Elise For Congress</w:t>
            </w:r>
          </w:p>
        </w:tc>
        <w:tc>
          <w:tcPr>
            <w:tcW w:w="2698" w:type="dxa"/>
          </w:tcPr>
          <w:p w14:paraId="1AEECA0A" w14:textId="015FBA5C" w:rsidR="008B6ECC" w:rsidRDefault="008B6ECC" w:rsidP="003964D6">
            <w:r w:rsidRPr="00646894">
              <w:t xml:space="preserve"> $10.00 </w:t>
            </w:r>
          </w:p>
        </w:tc>
      </w:tr>
      <w:tr w:rsidR="008B6ECC" w14:paraId="1D26501B" w14:textId="77777777" w:rsidTr="0011607F">
        <w:tc>
          <w:tcPr>
            <w:tcW w:w="2697" w:type="dxa"/>
          </w:tcPr>
          <w:p w14:paraId="30AC6D61" w14:textId="473C116A" w:rsidR="008B6ECC" w:rsidRDefault="008B6ECC" w:rsidP="003964D6">
            <w:r w:rsidRPr="00F5571A">
              <w:t>8/24/2021</w:t>
            </w:r>
          </w:p>
        </w:tc>
        <w:tc>
          <w:tcPr>
            <w:tcW w:w="2697" w:type="dxa"/>
          </w:tcPr>
          <w:p w14:paraId="61ECFF13" w14:textId="37834D71" w:rsidR="008B6ECC" w:rsidRDefault="008B6ECC" w:rsidP="003964D6">
            <w:r>
              <w:t>Ava Ashendorff</w:t>
            </w:r>
          </w:p>
        </w:tc>
        <w:tc>
          <w:tcPr>
            <w:tcW w:w="2698" w:type="dxa"/>
          </w:tcPr>
          <w:p w14:paraId="5C0257C3" w14:textId="7BBE9195" w:rsidR="008B6ECC" w:rsidRDefault="008B6ECC" w:rsidP="003964D6">
            <w:r w:rsidRPr="00CD185D">
              <w:t>Elise For Congress</w:t>
            </w:r>
          </w:p>
        </w:tc>
        <w:tc>
          <w:tcPr>
            <w:tcW w:w="2698" w:type="dxa"/>
          </w:tcPr>
          <w:p w14:paraId="60EDC834" w14:textId="507D1E2F" w:rsidR="008B6ECC" w:rsidRDefault="008B6ECC" w:rsidP="003964D6">
            <w:r w:rsidRPr="00646894">
              <w:t xml:space="preserve"> $9.00 </w:t>
            </w:r>
          </w:p>
        </w:tc>
      </w:tr>
      <w:tr w:rsidR="008B6ECC" w14:paraId="563E14EA" w14:textId="77777777" w:rsidTr="0011607F">
        <w:tc>
          <w:tcPr>
            <w:tcW w:w="2697" w:type="dxa"/>
          </w:tcPr>
          <w:p w14:paraId="61DBCDC9" w14:textId="6674F0D6" w:rsidR="008B6ECC" w:rsidRDefault="008B6ECC" w:rsidP="003964D6">
            <w:r w:rsidRPr="00F5571A">
              <w:t>8/17/2021</w:t>
            </w:r>
          </w:p>
        </w:tc>
        <w:tc>
          <w:tcPr>
            <w:tcW w:w="2697" w:type="dxa"/>
          </w:tcPr>
          <w:p w14:paraId="487277C7" w14:textId="433EC1BD" w:rsidR="008B6ECC" w:rsidRDefault="008B6ECC" w:rsidP="003964D6">
            <w:r>
              <w:t>Ava Ashendorff</w:t>
            </w:r>
          </w:p>
        </w:tc>
        <w:tc>
          <w:tcPr>
            <w:tcW w:w="2698" w:type="dxa"/>
          </w:tcPr>
          <w:p w14:paraId="6A69EC60" w14:textId="3C8A1D6B" w:rsidR="008B6ECC" w:rsidRDefault="008B6ECC" w:rsidP="003964D6">
            <w:r w:rsidRPr="00CD185D">
              <w:t>Elise For Congress</w:t>
            </w:r>
          </w:p>
        </w:tc>
        <w:tc>
          <w:tcPr>
            <w:tcW w:w="2698" w:type="dxa"/>
          </w:tcPr>
          <w:p w14:paraId="7C9E0BF8" w14:textId="6AFBC4D8" w:rsidR="008B6ECC" w:rsidRDefault="008B6ECC" w:rsidP="003964D6">
            <w:r w:rsidRPr="00646894">
              <w:t xml:space="preserve"> $9.00 </w:t>
            </w:r>
          </w:p>
        </w:tc>
      </w:tr>
      <w:tr w:rsidR="008B6ECC" w14:paraId="52DDC12E" w14:textId="77777777" w:rsidTr="0011607F">
        <w:tc>
          <w:tcPr>
            <w:tcW w:w="2697" w:type="dxa"/>
          </w:tcPr>
          <w:p w14:paraId="26B53D89" w14:textId="2F484013" w:rsidR="008B6ECC" w:rsidRDefault="008B6ECC" w:rsidP="003964D6">
            <w:r w:rsidRPr="00F5571A">
              <w:t>8/17/2021</w:t>
            </w:r>
          </w:p>
        </w:tc>
        <w:tc>
          <w:tcPr>
            <w:tcW w:w="2697" w:type="dxa"/>
          </w:tcPr>
          <w:p w14:paraId="12067329" w14:textId="599B59C2" w:rsidR="008B6ECC" w:rsidRDefault="008B6ECC" w:rsidP="003964D6">
            <w:r>
              <w:t>Ava Ashendorff</w:t>
            </w:r>
          </w:p>
        </w:tc>
        <w:tc>
          <w:tcPr>
            <w:tcW w:w="2698" w:type="dxa"/>
          </w:tcPr>
          <w:p w14:paraId="1C7C9CD3" w14:textId="61709243" w:rsidR="008B6ECC" w:rsidRDefault="008B6ECC" w:rsidP="003964D6">
            <w:r w:rsidRPr="00CD185D">
              <w:t>Elise For Congress</w:t>
            </w:r>
          </w:p>
        </w:tc>
        <w:tc>
          <w:tcPr>
            <w:tcW w:w="2698" w:type="dxa"/>
          </w:tcPr>
          <w:p w14:paraId="73991594" w14:textId="57BB7A9E" w:rsidR="008B6ECC" w:rsidRDefault="008B6ECC" w:rsidP="003964D6">
            <w:r w:rsidRPr="00646894">
              <w:t xml:space="preserve"> $25.00 </w:t>
            </w:r>
          </w:p>
        </w:tc>
      </w:tr>
      <w:tr w:rsidR="008B6ECC" w14:paraId="1A63712F" w14:textId="77777777" w:rsidTr="0011607F">
        <w:tc>
          <w:tcPr>
            <w:tcW w:w="2697" w:type="dxa"/>
          </w:tcPr>
          <w:p w14:paraId="2048E9A4" w14:textId="01CED5D3" w:rsidR="008B6ECC" w:rsidRDefault="008B6ECC" w:rsidP="003964D6">
            <w:r w:rsidRPr="00F5571A">
              <w:t>8/17/2021</w:t>
            </w:r>
          </w:p>
        </w:tc>
        <w:tc>
          <w:tcPr>
            <w:tcW w:w="2697" w:type="dxa"/>
          </w:tcPr>
          <w:p w14:paraId="2837E995" w14:textId="37CF491C" w:rsidR="008B6ECC" w:rsidRDefault="008B6ECC" w:rsidP="003964D6">
            <w:r>
              <w:t>Ava Ashendorff</w:t>
            </w:r>
          </w:p>
        </w:tc>
        <w:tc>
          <w:tcPr>
            <w:tcW w:w="2698" w:type="dxa"/>
          </w:tcPr>
          <w:p w14:paraId="0408CB08" w14:textId="64B97D40" w:rsidR="008B6ECC" w:rsidRDefault="008B6ECC" w:rsidP="003964D6">
            <w:r w:rsidRPr="00CD185D">
              <w:t>Elise For Congress</w:t>
            </w:r>
          </w:p>
        </w:tc>
        <w:tc>
          <w:tcPr>
            <w:tcW w:w="2698" w:type="dxa"/>
          </w:tcPr>
          <w:p w14:paraId="60619379" w14:textId="4E5BEBD2" w:rsidR="008B6ECC" w:rsidRDefault="008B6ECC" w:rsidP="003964D6">
            <w:r w:rsidRPr="00646894">
              <w:t xml:space="preserve"> $20.00 </w:t>
            </w:r>
          </w:p>
        </w:tc>
      </w:tr>
      <w:tr w:rsidR="008B6ECC" w14:paraId="758CD3CA" w14:textId="77777777" w:rsidTr="0011607F">
        <w:tc>
          <w:tcPr>
            <w:tcW w:w="2697" w:type="dxa"/>
          </w:tcPr>
          <w:p w14:paraId="73F9E4F3" w14:textId="76EDA69D" w:rsidR="008B6ECC" w:rsidRDefault="008B6ECC" w:rsidP="003964D6">
            <w:r w:rsidRPr="00F5571A">
              <w:t>8/10/2021</w:t>
            </w:r>
          </w:p>
        </w:tc>
        <w:tc>
          <w:tcPr>
            <w:tcW w:w="2697" w:type="dxa"/>
          </w:tcPr>
          <w:p w14:paraId="54D1260D" w14:textId="263484A6" w:rsidR="008B6ECC" w:rsidRDefault="008B6ECC" w:rsidP="003964D6">
            <w:r>
              <w:t>Ava Ashendorff</w:t>
            </w:r>
          </w:p>
        </w:tc>
        <w:tc>
          <w:tcPr>
            <w:tcW w:w="2698" w:type="dxa"/>
          </w:tcPr>
          <w:p w14:paraId="76ADB096" w14:textId="13537A3A" w:rsidR="008B6ECC" w:rsidRDefault="008B6ECC" w:rsidP="003964D6">
            <w:r w:rsidRPr="00CD185D">
              <w:t>Elise For Congress</w:t>
            </w:r>
          </w:p>
        </w:tc>
        <w:tc>
          <w:tcPr>
            <w:tcW w:w="2698" w:type="dxa"/>
          </w:tcPr>
          <w:p w14:paraId="005C71F7" w14:textId="3772AAC3" w:rsidR="008B6ECC" w:rsidRDefault="008B6ECC" w:rsidP="003964D6">
            <w:r w:rsidRPr="00646894">
              <w:t xml:space="preserve"> $10.00 </w:t>
            </w:r>
          </w:p>
        </w:tc>
      </w:tr>
      <w:tr w:rsidR="008B6ECC" w14:paraId="2E1D099E" w14:textId="77777777" w:rsidTr="0011607F">
        <w:tc>
          <w:tcPr>
            <w:tcW w:w="2697" w:type="dxa"/>
          </w:tcPr>
          <w:p w14:paraId="36A5DC07" w14:textId="161DC043" w:rsidR="008B6ECC" w:rsidRDefault="008B6ECC" w:rsidP="003964D6">
            <w:r w:rsidRPr="00F5571A">
              <w:t>8/10/2021</w:t>
            </w:r>
          </w:p>
        </w:tc>
        <w:tc>
          <w:tcPr>
            <w:tcW w:w="2697" w:type="dxa"/>
          </w:tcPr>
          <w:p w14:paraId="13F6D322" w14:textId="47D1A71A" w:rsidR="008B6ECC" w:rsidRDefault="008B6ECC" w:rsidP="003964D6">
            <w:r>
              <w:t>Ava Ashendorff</w:t>
            </w:r>
          </w:p>
        </w:tc>
        <w:tc>
          <w:tcPr>
            <w:tcW w:w="2698" w:type="dxa"/>
          </w:tcPr>
          <w:p w14:paraId="7F0E89FA" w14:textId="71BDD1A4" w:rsidR="008B6ECC" w:rsidRDefault="008B6ECC" w:rsidP="003964D6">
            <w:r w:rsidRPr="00CD185D">
              <w:t>Elise For Congress</w:t>
            </w:r>
          </w:p>
        </w:tc>
        <w:tc>
          <w:tcPr>
            <w:tcW w:w="2698" w:type="dxa"/>
          </w:tcPr>
          <w:p w14:paraId="6BD038B9" w14:textId="450DBBA7" w:rsidR="008B6ECC" w:rsidRDefault="008B6ECC" w:rsidP="003964D6">
            <w:r w:rsidRPr="00646894">
              <w:t xml:space="preserve"> $10.00 </w:t>
            </w:r>
          </w:p>
        </w:tc>
      </w:tr>
      <w:tr w:rsidR="008B6ECC" w14:paraId="0281D851" w14:textId="77777777" w:rsidTr="0011607F">
        <w:tc>
          <w:tcPr>
            <w:tcW w:w="2697" w:type="dxa"/>
          </w:tcPr>
          <w:p w14:paraId="2B06C858" w14:textId="0E65920D" w:rsidR="008B6ECC" w:rsidRDefault="008B6ECC" w:rsidP="003964D6">
            <w:r w:rsidRPr="00F5571A">
              <w:t>8/10/2021</w:t>
            </w:r>
          </w:p>
        </w:tc>
        <w:tc>
          <w:tcPr>
            <w:tcW w:w="2697" w:type="dxa"/>
          </w:tcPr>
          <w:p w14:paraId="3E40988F" w14:textId="51045F45" w:rsidR="008B6ECC" w:rsidRDefault="008B6ECC" w:rsidP="003964D6">
            <w:r>
              <w:t>Ava Ashendorff</w:t>
            </w:r>
          </w:p>
        </w:tc>
        <w:tc>
          <w:tcPr>
            <w:tcW w:w="2698" w:type="dxa"/>
          </w:tcPr>
          <w:p w14:paraId="4F296F74" w14:textId="6B60F154" w:rsidR="008B6ECC" w:rsidRDefault="008B6ECC" w:rsidP="003964D6">
            <w:r w:rsidRPr="00CD185D">
              <w:t>Elise For Congress</w:t>
            </w:r>
          </w:p>
        </w:tc>
        <w:tc>
          <w:tcPr>
            <w:tcW w:w="2698" w:type="dxa"/>
          </w:tcPr>
          <w:p w14:paraId="03A59640" w14:textId="3AE4D414" w:rsidR="008B6ECC" w:rsidRDefault="008B6ECC" w:rsidP="003964D6">
            <w:r w:rsidRPr="00646894">
              <w:t xml:space="preserve"> $11.00 </w:t>
            </w:r>
          </w:p>
        </w:tc>
      </w:tr>
      <w:tr w:rsidR="008B6ECC" w14:paraId="38DEBA2D" w14:textId="77777777" w:rsidTr="0011607F">
        <w:tc>
          <w:tcPr>
            <w:tcW w:w="2697" w:type="dxa"/>
          </w:tcPr>
          <w:p w14:paraId="4A543E58" w14:textId="69A0A9AD" w:rsidR="008B6ECC" w:rsidRDefault="008B6ECC" w:rsidP="003964D6">
            <w:r w:rsidRPr="00F5571A">
              <w:lastRenderedPageBreak/>
              <w:t>10/27/2020</w:t>
            </w:r>
          </w:p>
        </w:tc>
        <w:tc>
          <w:tcPr>
            <w:tcW w:w="2697" w:type="dxa"/>
          </w:tcPr>
          <w:p w14:paraId="1CE8822D" w14:textId="2FC7B734" w:rsidR="008B6ECC" w:rsidRDefault="008B6ECC" w:rsidP="003964D6">
            <w:r>
              <w:t>Ava Ashendorff</w:t>
            </w:r>
          </w:p>
        </w:tc>
        <w:tc>
          <w:tcPr>
            <w:tcW w:w="2698" w:type="dxa"/>
          </w:tcPr>
          <w:p w14:paraId="1ED6B86A" w14:textId="700438B0" w:rsidR="008B6ECC" w:rsidRDefault="008B6ECC" w:rsidP="003964D6">
            <w:r w:rsidRPr="00CD185D">
              <w:t>Elise For Congress</w:t>
            </w:r>
          </w:p>
        </w:tc>
        <w:tc>
          <w:tcPr>
            <w:tcW w:w="2698" w:type="dxa"/>
          </w:tcPr>
          <w:p w14:paraId="2E6D7999" w14:textId="77A8D802" w:rsidR="008B6ECC" w:rsidRDefault="008B6ECC" w:rsidP="003964D6">
            <w:r w:rsidRPr="00646894">
              <w:t xml:space="preserve"> $100.00 </w:t>
            </w:r>
          </w:p>
        </w:tc>
      </w:tr>
      <w:tr w:rsidR="008B6ECC" w14:paraId="175BDDE0" w14:textId="77777777" w:rsidTr="0011607F">
        <w:tc>
          <w:tcPr>
            <w:tcW w:w="2697" w:type="dxa"/>
          </w:tcPr>
          <w:p w14:paraId="539910C9" w14:textId="539A5173" w:rsidR="008B6ECC" w:rsidRDefault="008B6ECC" w:rsidP="003964D6">
            <w:r w:rsidRPr="00F5571A">
              <w:t>9/1/2020</w:t>
            </w:r>
          </w:p>
        </w:tc>
        <w:tc>
          <w:tcPr>
            <w:tcW w:w="2697" w:type="dxa"/>
          </w:tcPr>
          <w:p w14:paraId="3225D0F4" w14:textId="1BCC1744" w:rsidR="008B6ECC" w:rsidRDefault="008B6ECC" w:rsidP="003964D6">
            <w:r>
              <w:t>Ava Ashendorff</w:t>
            </w:r>
          </w:p>
        </w:tc>
        <w:tc>
          <w:tcPr>
            <w:tcW w:w="2698" w:type="dxa"/>
          </w:tcPr>
          <w:p w14:paraId="6FCDE3A0" w14:textId="2898C22E" w:rsidR="008B6ECC" w:rsidRDefault="008B6ECC" w:rsidP="003964D6">
            <w:r w:rsidRPr="00CD185D">
              <w:t>Elise For Congress</w:t>
            </w:r>
          </w:p>
        </w:tc>
        <w:tc>
          <w:tcPr>
            <w:tcW w:w="2698" w:type="dxa"/>
          </w:tcPr>
          <w:p w14:paraId="48A259CD" w14:textId="2373AF47" w:rsidR="008B6ECC" w:rsidRDefault="008B6ECC" w:rsidP="003964D6">
            <w:r w:rsidRPr="00646894">
              <w:t xml:space="preserve"> $10.00 </w:t>
            </w:r>
          </w:p>
        </w:tc>
      </w:tr>
      <w:tr w:rsidR="008B6ECC" w14:paraId="615AEBDB" w14:textId="77777777" w:rsidTr="0011607F">
        <w:tc>
          <w:tcPr>
            <w:tcW w:w="2697" w:type="dxa"/>
          </w:tcPr>
          <w:p w14:paraId="3A5B8A08" w14:textId="62338F6D" w:rsidR="008B6ECC" w:rsidRDefault="008B6ECC" w:rsidP="003964D6">
            <w:r w:rsidRPr="00F5571A">
              <w:t>8/26/2020</w:t>
            </w:r>
          </w:p>
        </w:tc>
        <w:tc>
          <w:tcPr>
            <w:tcW w:w="2697" w:type="dxa"/>
          </w:tcPr>
          <w:p w14:paraId="64CB1C76" w14:textId="7FA54937" w:rsidR="008B6ECC" w:rsidRDefault="008B6ECC" w:rsidP="003964D6">
            <w:r>
              <w:t>Ava Ashendorff</w:t>
            </w:r>
          </w:p>
        </w:tc>
        <w:tc>
          <w:tcPr>
            <w:tcW w:w="2698" w:type="dxa"/>
          </w:tcPr>
          <w:p w14:paraId="5F0FC69D" w14:textId="41E36AF8" w:rsidR="008B6ECC" w:rsidRDefault="008B6ECC" w:rsidP="003964D6">
            <w:r w:rsidRPr="00CD185D">
              <w:t>Elise For Congress</w:t>
            </w:r>
          </w:p>
        </w:tc>
        <w:tc>
          <w:tcPr>
            <w:tcW w:w="2698" w:type="dxa"/>
          </w:tcPr>
          <w:p w14:paraId="7B435683" w14:textId="2817F5A9" w:rsidR="008B6ECC" w:rsidRDefault="008B6ECC" w:rsidP="003964D6">
            <w:r w:rsidRPr="00646894">
              <w:t xml:space="preserve"> $250.00 </w:t>
            </w:r>
          </w:p>
        </w:tc>
      </w:tr>
      <w:tr w:rsidR="008B6ECC" w14:paraId="46AD1FA8" w14:textId="77777777" w:rsidTr="0011607F">
        <w:tc>
          <w:tcPr>
            <w:tcW w:w="2697" w:type="dxa"/>
          </w:tcPr>
          <w:p w14:paraId="78170B98" w14:textId="6F1242F4" w:rsidR="008B6ECC" w:rsidRDefault="008B6ECC" w:rsidP="003964D6">
            <w:r w:rsidRPr="00F5571A">
              <w:t>8/14/2020</w:t>
            </w:r>
          </w:p>
        </w:tc>
        <w:tc>
          <w:tcPr>
            <w:tcW w:w="2697" w:type="dxa"/>
          </w:tcPr>
          <w:p w14:paraId="2724BAA9" w14:textId="02F6C80F" w:rsidR="008B6ECC" w:rsidRDefault="008B6ECC" w:rsidP="003964D6">
            <w:r>
              <w:t>Ava Ashendorff</w:t>
            </w:r>
          </w:p>
        </w:tc>
        <w:tc>
          <w:tcPr>
            <w:tcW w:w="2698" w:type="dxa"/>
          </w:tcPr>
          <w:p w14:paraId="4719A35C" w14:textId="1D7BCC12" w:rsidR="008B6ECC" w:rsidRDefault="008B6ECC" w:rsidP="003964D6">
            <w:r w:rsidRPr="00CD185D">
              <w:t>Elise For Congress</w:t>
            </w:r>
          </w:p>
        </w:tc>
        <w:tc>
          <w:tcPr>
            <w:tcW w:w="2698" w:type="dxa"/>
          </w:tcPr>
          <w:p w14:paraId="3D9CE294" w14:textId="3A381715" w:rsidR="008B6ECC" w:rsidRDefault="008B6ECC" w:rsidP="003964D6">
            <w:r w:rsidRPr="00646894">
              <w:t xml:space="preserve"> $10.00 </w:t>
            </w:r>
          </w:p>
        </w:tc>
      </w:tr>
      <w:tr w:rsidR="008B6ECC" w14:paraId="368F83D3" w14:textId="77777777" w:rsidTr="0011607F">
        <w:tc>
          <w:tcPr>
            <w:tcW w:w="2697" w:type="dxa"/>
          </w:tcPr>
          <w:p w14:paraId="7AA44C57" w14:textId="2A9F7C3C" w:rsidR="008B6ECC" w:rsidRDefault="008B6ECC" w:rsidP="003964D6">
            <w:r w:rsidRPr="00F5571A">
              <w:t>3/9/2020</w:t>
            </w:r>
          </w:p>
        </w:tc>
        <w:tc>
          <w:tcPr>
            <w:tcW w:w="2697" w:type="dxa"/>
          </w:tcPr>
          <w:p w14:paraId="0C119D6B" w14:textId="50658B57" w:rsidR="008B6ECC" w:rsidRDefault="008B6ECC" w:rsidP="003964D6">
            <w:r>
              <w:t>Ava Ashendorff</w:t>
            </w:r>
          </w:p>
        </w:tc>
        <w:tc>
          <w:tcPr>
            <w:tcW w:w="2698" w:type="dxa"/>
          </w:tcPr>
          <w:p w14:paraId="1AD0D66F" w14:textId="7AE30ABD" w:rsidR="008B6ECC" w:rsidRDefault="008B6ECC" w:rsidP="003964D6">
            <w:r w:rsidRPr="00CD185D">
              <w:t>Elise For Congress</w:t>
            </w:r>
          </w:p>
        </w:tc>
        <w:tc>
          <w:tcPr>
            <w:tcW w:w="2698" w:type="dxa"/>
          </w:tcPr>
          <w:p w14:paraId="58BF1B84" w14:textId="14DA4D6F" w:rsidR="008B6ECC" w:rsidRDefault="008B6ECC" w:rsidP="003964D6">
            <w:r w:rsidRPr="00646894">
              <w:t xml:space="preserve"> $500.00 </w:t>
            </w:r>
          </w:p>
        </w:tc>
      </w:tr>
      <w:tr w:rsidR="008B6ECC" w14:paraId="416CD72D" w14:textId="77777777" w:rsidTr="0011607F">
        <w:tc>
          <w:tcPr>
            <w:tcW w:w="2697" w:type="dxa"/>
          </w:tcPr>
          <w:p w14:paraId="3AC10C92" w14:textId="436DCB5C" w:rsidR="008B6ECC" w:rsidRDefault="008B6ECC" w:rsidP="003964D6">
            <w:r w:rsidRPr="00F5571A">
              <w:t>2/18/2020</w:t>
            </w:r>
          </w:p>
        </w:tc>
        <w:tc>
          <w:tcPr>
            <w:tcW w:w="2697" w:type="dxa"/>
          </w:tcPr>
          <w:p w14:paraId="1B0C0B7E" w14:textId="629F62AB" w:rsidR="008B6ECC" w:rsidRDefault="008B6ECC" w:rsidP="003964D6">
            <w:r>
              <w:t>Ava Ashendorff</w:t>
            </w:r>
          </w:p>
        </w:tc>
        <w:tc>
          <w:tcPr>
            <w:tcW w:w="2698" w:type="dxa"/>
          </w:tcPr>
          <w:p w14:paraId="38219B12" w14:textId="2C6ECF1E" w:rsidR="008B6ECC" w:rsidRDefault="008B6ECC" w:rsidP="003964D6">
            <w:r w:rsidRPr="00CD185D">
              <w:t>Elise For Congress</w:t>
            </w:r>
          </w:p>
        </w:tc>
        <w:tc>
          <w:tcPr>
            <w:tcW w:w="2698" w:type="dxa"/>
          </w:tcPr>
          <w:p w14:paraId="7C46C126" w14:textId="15D955C5" w:rsidR="008B6ECC" w:rsidRDefault="008B6ECC" w:rsidP="003964D6">
            <w:r w:rsidRPr="00646894">
              <w:t xml:space="preserve"> $500.00 </w:t>
            </w:r>
          </w:p>
        </w:tc>
      </w:tr>
      <w:tr w:rsidR="008B6ECC" w14:paraId="60066E87" w14:textId="77777777" w:rsidTr="0011607F">
        <w:tc>
          <w:tcPr>
            <w:tcW w:w="2697" w:type="dxa"/>
          </w:tcPr>
          <w:p w14:paraId="0787A34E" w14:textId="661F5FC9" w:rsidR="008B6ECC" w:rsidRDefault="008B6ECC" w:rsidP="003964D6">
            <w:r w:rsidRPr="00F5571A">
              <w:t>5/10/2019</w:t>
            </w:r>
          </w:p>
        </w:tc>
        <w:tc>
          <w:tcPr>
            <w:tcW w:w="2697" w:type="dxa"/>
          </w:tcPr>
          <w:p w14:paraId="7990A586" w14:textId="179937B4" w:rsidR="008B6ECC" w:rsidRDefault="008B6ECC" w:rsidP="003964D6">
            <w:r>
              <w:t>Ava Ashendorff</w:t>
            </w:r>
          </w:p>
        </w:tc>
        <w:tc>
          <w:tcPr>
            <w:tcW w:w="2698" w:type="dxa"/>
          </w:tcPr>
          <w:p w14:paraId="3D2AFCBE" w14:textId="26DDDD63" w:rsidR="008B6ECC" w:rsidRDefault="008B6ECC" w:rsidP="003964D6">
            <w:r w:rsidRPr="00CD185D">
              <w:t>Elise For Congress</w:t>
            </w:r>
          </w:p>
        </w:tc>
        <w:tc>
          <w:tcPr>
            <w:tcW w:w="2698" w:type="dxa"/>
          </w:tcPr>
          <w:p w14:paraId="352ED0A1" w14:textId="4DBC341E" w:rsidR="008B6ECC" w:rsidRDefault="008B6ECC" w:rsidP="003964D6">
            <w:r w:rsidRPr="00646894">
              <w:t xml:space="preserve"> $250.00 </w:t>
            </w:r>
          </w:p>
        </w:tc>
      </w:tr>
      <w:tr w:rsidR="008B6ECC" w14:paraId="5A719269" w14:textId="77777777" w:rsidTr="0011607F">
        <w:tc>
          <w:tcPr>
            <w:tcW w:w="2697" w:type="dxa"/>
          </w:tcPr>
          <w:p w14:paraId="71CB1A2A" w14:textId="5CAA9A47" w:rsidR="008B6ECC" w:rsidRDefault="008B6ECC" w:rsidP="003964D6">
            <w:r w:rsidRPr="00F5571A">
              <w:t>9/5/2018</w:t>
            </w:r>
          </w:p>
        </w:tc>
        <w:tc>
          <w:tcPr>
            <w:tcW w:w="2697" w:type="dxa"/>
          </w:tcPr>
          <w:p w14:paraId="17B7B765" w14:textId="6BFAB859" w:rsidR="008B6ECC" w:rsidRDefault="008B6ECC" w:rsidP="003964D6">
            <w:r>
              <w:t>Ava Ashendorff</w:t>
            </w:r>
          </w:p>
        </w:tc>
        <w:tc>
          <w:tcPr>
            <w:tcW w:w="2698" w:type="dxa"/>
          </w:tcPr>
          <w:p w14:paraId="7E035429" w14:textId="3E15079F" w:rsidR="008B6ECC" w:rsidRDefault="008B6ECC" w:rsidP="003964D6">
            <w:r w:rsidRPr="00CD185D">
              <w:t>Elise For Congress</w:t>
            </w:r>
          </w:p>
        </w:tc>
        <w:tc>
          <w:tcPr>
            <w:tcW w:w="2698" w:type="dxa"/>
          </w:tcPr>
          <w:p w14:paraId="60C0AB1E" w14:textId="48283CAA" w:rsidR="008B6ECC" w:rsidRDefault="008B6ECC" w:rsidP="003964D6">
            <w:r w:rsidRPr="00646894">
              <w:t xml:space="preserve"> $250.00 </w:t>
            </w:r>
          </w:p>
        </w:tc>
      </w:tr>
      <w:tr w:rsidR="008B6ECC" w14:paraId="7A01A5AB" w14:textId="77777777" w:rsidTr="0011607F">
        <w:tc>
          <w:tcPr>
            <w:tcW w:w="2697" w:type="dxa"/>
          </w:tcPr>
          <w:p w14:paraId="520AB14B" w14:textId="17ED8417" w:rsidR="008B6ECC" w:rsidRDefault="008B6ECC" w:rsidP="003964D6">
            <w:r w:rsidRPr="00F5571A">
              <w:t>1/29/2018</w:t>
            </w:r>
          </w:p>
        </w:tc>
        <w:tc>
          <w:tcPr>
            <w:tcW w:w="2697" w:type="dxa"/>
          </w:tcPr>
          <w:p w14:paraId="7F405A57" w14:textId="0C7F24DF" w:rsidR="008B6ECC" w:rsidRDefault="008B6ECC" w:rsidP="003964D6">
            <w:r>
              <w:t>Ava Ashendorff</w:t>
            </w:r>
          </w:p>
        </w:tc>
        <w:tc>
          <w:tcPr>
            <w:tcW w:w="2698" w:type="dxa"/>
          </w:tcPr>
          <w:p w14:paraId="62D6C279" w14:textId="636E24AC" w:rsidR="008B6ECC" w:rsidRDefault="008B6ECC" w:rsidP="003964D6">
            <w:r w:rsidRPr="00CD185D">
              <w:t>Elise For Congress</w:t>
            </w:r>
          </w:p>
        </w:tc>
        <w:tc>
          <w:tcPr>
            <w:tcW w:w="2698" w:type="dxa"/>
          </w:tcPr>
          <w:p w14:paraId="63EF9A5C" w14:textId="4AAC1076" w:rsidR="008B6ECC" w:rsidRDefault="008B6ECC" w:rsidP="003964D6">
            <w:r w:rsidRPr="00646894">
              <w:t xml:space="preserve"> $250.00 </w:t>
            </w:r>
          </w:p>
        </w:tc>
      </w:tr>
      <w:tr w:rsidR="008B6ECC" w14:paraId="63C1E4D1" w14:textId="77777777" w:rsidTr="0011607F">
        <w:tc>
          <w:tcPr>
            <w:tcW w:w="2697" w:type="dxa"/>
          </w:tcPr>
          <w:p w14:paraId="2C3D80B1" w14:textId="0DF12839" w:rsidR="008B6ECC" w:rsidRDefault="008B6ECC" w:rsidP="003964D6">
            <w:r w:rsidRPr="00F5571A">
              <w:t>10/28/2016</w:t>
            </w:r>
          </w:p>
        </w:tc>
        <w:tc>
          <w:tcPr>
            <w:tcW w:w="2697" w:type="dxa"/>
          </w:tcPr>
          <w:p w14:paraId="4E7ECB9C" w14:textId="04B64047" w:rsidR="008B6ECC" w:rsidRDefault="008B6ECC" w:rsidP="003964D6">
            <w:r>
              <w:t>Ava Ashendorff</w:t>
            </w:r>
          </w:p>
        </w:tc>
        <w:tc>
          <w:tcPr>
            <w:tcW w:w="2698" w:type="dxa"/>
          </w:tcPr>
          <w:p w14:paraId="7155FA2F" w14:textId="7468095F" w:rsidR="008B6ECC" w:rsidRDefault="008B6ECC" w:rsidP="003964D6">
            <w:r w:rsidRPr="00CD185D">
              <w:t>Elise For Congress</w:t>
            </w:r>
          </w:p>
        </w:tc>
        <w:tc>
          <w:tcPr>
            <w:tcW w:w="2698" w:type="dxa"/>
          </w:tcPr>
          <w:p w14:paraId="0A6BC71A" w14:textId="46005C61" w:rsidR="008B6ECC" w:rsidRDefault="008B6ECC" w:rsidP="003964D6">
            <w:r w:rsidRPr="00646894">
              <w:t xml:space="preserve"> $25.00 </w:t>
            </w:r>
          </w:p>
        </w:tc>
      </w:tr>
      <w:tr w:rsidR="008B6ECC" w14:paraId="5670695E" w14:textId="77777777" w:rsidTr="0011607F">
        <w:tc>
          <w:tcPr>
            <w:tcW w:w="2697" w:type="dxa"/>
          </w:tcPr>
          <w:p w14:paraId="207424DB" w14:textId="77A0B938" w:rsidR="008B6ECC" w:rsidRDefault="008B6ECC" w:rsidP="003964D6">
            <w:r w:rsidRPr="00F5571A">
              <w:t>9/20/2016</w:t>
            </w:r>
          </w:p>
        </w:tc>
        <w:tc>
          <w:tcPr>
            <w:tcW w:w="2697" w:type="dxa"/>
          </w:tcPr>
          <w:p w14:paraId="22B6B3DC" w14:textId="5ECC9F49" w:rsidR="008B6ECC" w:rsidRDefault="008B6ECC" w:rsidP="003964D6">
            <w:r>
              <w:t>Ava Ashendorff</w:t>
            </w:r>
          </w:p>
        </w:tc>
        <w:tc>
          <w:tcPr>
            <w:tcW w:w="2698" w:type="dxa"/>
          </w:tcPr>
          <w:p w14:paraId="561ED1A4" w14:textId="669485E7" w:rsidR="008B6ECC" w:rsidRDefault="008B6ECC" w:rsidP="003964D6">
            <w:r w:rsidRPr="00CD185D">
              <w:t>Elise For Congress</w:t>
            </w:r>
          </w:p>
        </w:tc>
        <w:tc>
          <w:tcPr>
            <w:tcW w:w="2698" w:type="dxa"/>
          </w:tcPr>
          <w:p w14:paraId="775D6ECB" w14:textId="16E4C317" w:rsidR="008B6ECC" w:rsidRDefault="008B6ECC" w:rsidP="003964D6">
            <w:r w:rsidRPr="00646894">
              <w:t xml:space="preserve"> $150.00 </w:t>
            </w:r>
          </w:p>
        </w:tc>
      </w:tr>
      <w:tr w:rsidR="008B6ECC" w14:paraId="3E4CA572" w14:textId="77777777" w:rsidTr="0011607F">
        <w:tc>
          <w:tcPr>
            <w:tcW w:w="2697" w:type="dxa"/>
          </w:tcPr>
          <w:p w14:paraId="31870C4C" w14:textId="6BEE811E" w:rsidR="008B6ECC" w:rsidRDefault="008B6ECC" w:rsidP="003964D6">
            <w:r w:rsidRPr="00F5571A">
              <w:t>6/8/2016</w:t>
            </w:r>
          </w:p>
        </w:tc>
        <w:tc>
          <w:tcPr>
            <w:tcW w:w="2697" w:type="dxa"/>
          </w:tcPr>
          <w:p w14:paraId="24EF8E96" w14:textId="6B0795E6" w:rsidR="008B6ECC" w:rsidRDefault="008B6ECC" w:rsidP="003964D6">
            <w:r>
              <w:t>Ava Ashendorff</w:t>
            </w:r>
          </w:p>
        </w:tc>
        <w:tc>
          <w:tcPr>
            <w:tcW w:w="2698" w:type="dxa"/>
          </w:tcPr>
          <w:p w14:paraId="153DD534" w14:textId="766EC326" w:rsidR="008B6ECC" w:rsidRDefault="008B6ECC" w:rsidP="003964D6">
            <w:r w:rsidRPr="00CD185D">
              <w:t>Elise For Congress</w:t>
            </w:r>
          </w:p>
        </w:tc>
        <w:tc>
          <w:tcPr>
            <w:tcW w:w="2698" w:type="dxa"/>
          </w:tcPr>
          <w:p w14:paraId="0028F506" w14:textId="611D18A1" w:rsidR="008B6ECC" w:rsidRDefault="008B6ECC" w:rsidP="003964D6">
            <w:r w:rsidRPr="00646894">
              <w:t xml:space="preserve"> $250.00 </w:t>
            </w:r>
          </w:p>
        </w:tc>
      </w:tr>
      <w:tr w:rsidR="008B6ECC" w14:paraId="44CC577F" w14:textId="77777777" w:rsidTr="0011607F">
        <w:tc>
          <w:tcPr>
            <w:tcW w:w="2697" w:type="dxa"/>
          </w:tcPr>
          <w:p w14:paraId="1D73DE16" w14:textId="37DC4BC4" w:rsidR="008B6ECC" w:rsidRDefault="008B6ECC" w:rsidP="003964D6">
            <w:r w:rsidRPr="00F5571A">
              <w:t>5/19/2016</w:t>
            </w:r>
          </w:p>
        </w:tc>
        <w:tc>
          <w:tcPr>
            <w:tcW w:w="2697" w:type="dxa"/>
          </w:tcPr>
          <w:p w14:paraId="011BA16D" w14:textId="1D0E855A" w:rsidR="008B6ECC" w:rsidRDefault="008B6ECC" w:rsidP="003964D6">
            <w:r>
              <w:t>Ava Ashendorff</w:t>
            </w:r>
          </w:p>
        </w:tc>
        <w:tc>
          <w:tcPr>
            <w:tcW w:w="2698" w:type="dxa"/>
          </w:tcPr>
          <w:p w14:paraId="1C0C8540" w14:textId="76D5E79C" w:rsidR="008B6ECC" w:rsidRDefault="008B6ECC" w:rsidP="003964D6">
            <w:r w:rsidRPr="00CD185D">
              <w:t>Elise For Congress</w:t>
            </w:r>
          </w:p>
        </w:tc>
        <w:tc>
          <w:tcPr>
            <w:tcW w:w="2698" w:type="dxa"/>
          </w:tcPr>
          <w:p w14:paraId="2760BA00" w14:textId="3446B912" w:rsidR="008B6ECC" w:rsidRDefault="008B6ECC" w:rsidP="003964D6">
            <w:r w:rsidRPr="00646894">
              <w:t xml:space="preserve"> $40.00 </w:t>
            </w:r>
          </w:p>
        </w:tc>
      </w:tr>
      <w:tr w:rsidR="008B6ECC" w14:paraId="66B195B3" w14:textId="77777777" w:rsidTr="0011607F">
        <w:tc>
          <w:tcPr>
            <w:tcW w:w="2697" w:type="dxa"/>
          </w:tcPr>
          <w:p w14:paraId="6E457BE3" w14:textId="19537F63" w:rsidR="008B6ECC" w:rsidRDefault="008B6ECC" w:rsidP="003964D6">
            <w:r w:rsidRPr="00F5571A">
              <w:t>3/4/2016</w:t>
            </w:r>
          </w:p>
        </w:tc>
        <w:tc>
          <w:tcPr>
            <w:tcW w:w="2697" w:type="dxa"/>
          </w:tcPr>
          <w:p w14:paraId="7AAEA667" w14:textId="511E9DA5" w:rsidR="008B6ECC" w:rsidRDefault="008B6ECC" w:rsidP="003964D6">
            <w:r>
              <w:t>Ava Ashendorff</w:t>
            </w:r>
          </w:p>
        </w:tc>
        <w:tc>
          <w:tcPr>
            <w:tcW w:w="2698" w:type="dxa"/>
          </w:tcPr>
          <w:p w14:paraId="1932AFD6" w14:textId="6DE0DC30" w:rsidR="008B6ECC" w:rsidRDefault="008B6ECC" w:rsidP="003964D6">
            <w:r w:rsidRPr="00CD185D">
              <w:t>Elise For Congress</w:t>
            </w:r>
          </w:p>
        </w:tc>
        <w:tc>
          <w:tcPr>
            <w:tcW w:w="2698" w:type="dxa"/>
          </w:tcPr>
          <w:p w14:paraId="4890664E" w14:textId="1836C68D" w:rsidR="008B6ECC" w:rsidRDefault="008B6ECC" w:rsidP="003964D6">
            <w:r w:rsidRPr="00646894">
              <w:t xml:space="preserve"> $150.00 </w:t>
            </w:r>
          </w:p>
        </w:tc>
      </w:tr>
      <w:tr w:rsidR="008B6ECC" w14:paraId="61EE42C0" w14:textId="77777777" w:rsidTr="0011607F">
        <w:tc>
          <w:tcPr>
            <w:tcW w:w="2697" w:type="dxa"/>
          </w:tcPr>
          <w:p w14:paraId="45C8EC4A" w14:textId="334AC2FF" w:rsidR="008B6ECC" w:rsidRDefault="008B6ECC" w:rsidP="003964D6">
            <w:r w:rsidRPr="00F5571A">
              <w:t>1/8/2016</w:t>
            </w:r>
          </w:p>
        </w:tc>
        <w:tc>
          <w:tcPr>
            <w:tcW w:w="2697" w:type="dxa"/>
          </w:tcPr>
          <w:p w14:paraId="481D9AD0" w14:textId="1E929584" w:rsidR="008B6ECC" w:rsidRDefault="008B6ECC" w:rsidP="003964D6">
            <w:r>
              <w:t>Ava Ashendorff</w:t>
            </w:r>
          </w:p>
        </w:tc>
        <w:tc>
          <w:tcPr>
            <w:tcW w:w="2698" w:type="dxa"/>
          </w:tcPr>
          <w:p w14:paraId="32C905CA" w14:textId="5C669226" w:rsidR="008B6ECC" w:rsidRDefault="008B6ECC" w:rsidP="003964D6">
            <w:r w:rsidRPr="00CD185D">
              <w:t>Elise For Congress</w:t>
            </w:r>
          </w:p>
        </w:tc>
        <w:tc>
          <w:tcPr>
            <w:tcW w:w="2698" w:type="dxa"/>
          </w:tcPr>
          <w:p w14:paraId="64EFE342" w14:textId="086BCEFE" w:rsidR="008B6ECC" w:rsidRDefault="008B6ECC" w:rsidP="003964D6">
            <w:r w:rsidRPr="00646894">
              <w:t xml:space="preserve"> $15.00 </w:t>
            </w:r>
          </w:p>
        </w:tc>
      </w:tr>
      <w:tr w:rsidR="008B6ECC" w14:paraId="0706F318" w14:textId="77777777" w:rsidTr="0011607F">
        <w:tc>
          <w:tcPr>
            <w:tcW w:w="2697" w:type="dxa"/>
          </w:tcPr>
          <w:p w14:paraId="0C83AF8C" w14:textId="562775CB" w:rsidR="008B6ECC" w:rsidRDefault="008B6ECC" w:rsidP="003964D6">
            <w:r w:rsidRPr="00F5571A">
              <w:t>12/31/2015</w:t>
            </w:r>
          </w:p>
        </w:tc>
        <w:tc>
          <w:tcPr>
            <w:tcW w:w="2697" w:type="dxa"/>
          </w:tcPr>
          <w:p w14:paraId="32F241A3" w14:textId="787EA2DF" w:rsidR="008B6ECC" w:rsidRDefault="008B6ECC" w:rsidP="003964D6">
            <w:r>
              <w:t>Ava Ashendorff</w:t>
            </w:r>
          </w:p>
        </w:tc>
        <w:tc>
          <w:tcPr>
            <w:tcW w:w="2698" w:type="dxa"/>
          </w:tcPr>
          <w:p w14:paraId="12CCD166" w14:textId="6885ADB4" w:rsidR="008B6ECC" w:rsidRDefault="008B6ECC" w:rsidP="003964D6">
            <w:r w:rsidRPr="00CD185D">
              <w:t>Elise For Congress</w:t>
            </w:r>
          </w:p>
        </w:tc>
        <w:tc>
          <w:tcPr>
            <w:tcW w:w="2698" w:type="dxa"/>
          </w:tcPr>
          <w:p w14:paraId="5689FEF5" w14:textId="2AF0897E" w:rsidR="008B6ECC" w:rsidRDefault="008B6ECC" w:rsidP="003964D6">
            <w:r w:rsidRPr="00646894">
              <w:t xml:space="preserve"> $250.00 </w:t>
            </w:r>
          </w:p>
        </w:tc>
      </w:tr>
      <w:tr w:rsidR="008B6ECC" w14:paraId="61E002B3" w14:textId="77777777" w:rsidTr="0011607F">
        <w:tc>
          <w:tcPr>
            <w:tcW w:w="2697" w:type="dxa"/>
          </w:tcPr>
          <w:p w14:paraId="30A89D63" w14:textId="42DEDFB0" w:rsidR="008B6ECC" w:rsidRDefault="008B6ECC" w:rsidP="003964D6">
            <w:r w:rsidRPr="00F5571A">
              <w:t>10/20/2014</w:t>
            </w:r>
          </w:p>
        </w:tc>
        <w:tc>
          <w:tcPr>
            <w:tcW w:w="2697" w:type="dxa"/>
          </w:tcPr>
          <w:p w14:paraId="4FAAA53F" w14:textId="2D3B2E83" w:rsidR="008B6ECC" w:rsidRDefault="008B6ECC" w:rsidP="003964D6">
            <w:r>
              <w:t>Ava Ashendorff</w:t>
            </w:r>
          </w:p>
        </w:tc>
        <w:tc>
          <w:tcPr>
            <w:tcW w:w="2698" w:type="dxa"/>
          </w:tcPr>
          <w:p w14:paraId="60924A43" w14:textId="385BF049" w:rsidR="008B6ECC" w:rsidRDefault="008B6ECC" w:rsidP="003964D6">
            <w:r w:rsidRPr="00CD185D">
              <w:t>Elise For Congress</w:t>
            </w:r>
          </w:p>
        </w:tc>
        <w:tc>
          <w:tcPr>
            <w:tcW w:w="2698" w:type="dxa"/>
          </w:tcPr>
          <w:p w14:paraId="6737C727" w14:textId="68D7687C" w:rsidR="008B6ECC" w:rsidRDefault="008B6ECC" w:rsidP="003964D6">
            <w:r w:rsidRPr="00646894">
              <w:t xml:space="preserve"> $50.00 </w:t>
            </w:r>
          </w:p>
        </w:tc>
      </w:tr>
      <w:tr w:rsidR="008B6ECC" w14:paraId="6F3E84BE" w14:textId="77777777" w:rsidTr="0011607F">
        <w:tc>
          <w:tcPr>
            <w:tcW w:w="2697" w:type="dxa"/>
          </w:tcPr>
          <w:p w14:paraId="69D47D91" w14:textId="7B382ED6" w:rsidR="008B6ECC" w:rsidRDefault="008B6ECC" w:rsidP="003964D6">
            <w:r w:rsidRPr="00F5571A">
              <w:t>9/29/2014</w:t>
            </w:r>
          </w:p>
        </w:tc>
        <w:tc>
          <w:tcPr>
            <w:tcW w:w="2697" w:type="dxa"/>
          </w:tcPr>
          <w:p w14:paraId="17E21D23" w14:textId="527427D6" w:rsidR="008B6ECC" w:rsidRDefault="008B6ECC" w:rsidP="003964D6">
            <w:r>
              <w:t>Ava Ashendorff</w:t>
            </w:r>
          </w:p>
        </w:tc>
        <w:tc>
          <w:tcPr>
            <w:tcW w:w="2698" w:type="dxa"/>
          </w:tcPr>
          <w:p w14:paraId="58848C0C" w14:textId="295A0145" w:rsidR="008B6ECC" w:rsidRDefault="008B6ECC" w:rsidP="003964D6">
            <w:r w:rsidRPr="00CD185D">
              <w:t>Elise For Congress</w:t>
            </w:r>
          </w:p>
        </w:tc>
        <w:tc>
          <w:tcPr>
            <w:tcW w:w="2698" w:type="dxa"/>
          </w:tcPr>
          <w:p w14:paraId="6FFD9B5F" w14:textId="2AD0425A" w:rsidR="008B6ECC" w:rsidRDefault="008B6ECC" w:rsidP="003964D6">
            <w:r w:rsidRPr="00646894">
              <w:t xml:space="preserve"> $50.00 </w:t>
            </w:r>
          </w:p>
        </w:tc>
      </w:tr>
      <w:tr w:rsidR="008B6ECC" w14:paraId="79A76210" w14:textId="77777777" w:rsidTr="0011607F">
        <w:tc>
          <w:tcPr>
            <w:tcW w:w="2697" w:type="dxa"/>
          </w:tcPr>
          <w:p w14:paraId="4C776954" w14:textId="3569C805" w:rsidR="008B6ECC" w:rsidRDefault="008B6ECC" w:rsidP="003964D6">
            <w:r w:rsidRPr="00F5571A">
              <w:t>9/15/2014</w:t>
            </w:r>
          </w:p>
        </w:tc>
        <w:tc>
          <w:tcPr>
            <w:tcW w:w="2697" w:type="dxa"/>
          </w:tcPr>
          <w:p w14:paraId="1C10A28B" w14:textId="4D292B30" w:rsidR="008B6ECC" w:rsidRDefault="008B6ECC" w:rsidP="003964D6">
            <w:r>
              <w:t>Ava Ashendorff</w:t>
            </w:r>
          </w:p>
        </w:tc>
        <w:tc>
          <w:tcPr>
            <w:tcW w:w="2698" w:type="dxa"/>
          </w:tcPr>
          <w:p w14:paraId="45387EF8" w14:textId="0BAE1FC5" w:rsidR="008B6ECC" w:rsidRDefault="008B6ECC" w:rsidP="003964D6">
            <w:r w:rsidRPr="00CD185D">
              <w:t>Elise For Congress</w:t>
            </w:r>
          </w:p>
        </w:tc>
        <w:tc>
          <w:tcPr>
            <w:tcW w:w="2698" w:type="dxa"/>
          </w:tcPr>
          <w:p w14:paraId="236BCD15" w14:textId="128E405A" w:rsidR="008B6ECC" w:rsidRDefault="008B6ECC" w:rsidP="003964D6">
            <w:r w:rsidRPr="00646894">
              <w:t xml:space="preserve"> $150.00 </w:t>
            </w:r>
          </w:p>
        </w:tc>
      </w:tr>
      <w:tr w:rsidR="00E429CF" w14:paraId="47508704" w14:textId="77777777" w:rsidTr="0011607F">
        <w:tc>
          <w:tcPr>
            <w:tcW w:w="2697" w:type="dxa"/>
          </w:tcPr>
          <w:p w14:paraId="2569EBF0" w14:textId="362B4075" w:rsidR="00E429CF" w:rsidRDefault="00E429CF" w:rsidP="003964D6">
            <w:r w:rsidRPr="00F5571A">
              <w:t>8/21/2014</w:t>
            </w:r>
          </w:p>
        </w:tc>
        <w:tc>
          <w:tcPr>
            <w:tcW w:w="2697" w:type="dxa"/>
          </w:tcPr>
          <w:p w14:paraId="6B8D0DDB" w14:textId="12CEF57C" w:rsidR="00E429CF" w:rsidRDefault="008B6ECC" w:rsidP="003964D6">
            <w:r>
              <w:t>Ava Ashendorff</w:t>
            </w:r>
          </w:p>
        </w:tc>
        <w:tc>
          <w:tcPr>
            <w:tcW w:w="2698" w:type="dxa"/>
          </w:tcPr>
          <w:p w14:paraId="1D598931" w14:textId="172F86C6" w:rsidR="00E429CF" w:rsidRDefault="00E429CF" w:rsidP="003964D6">
            <w:r w:rsidRPr="00CD185D">
              <w:t>Elise For Congress</w:t>
            </w:r>
          </w:p>
        </w:tc>
        <w:tc>
          <w:tcPr>
            <w:tcW w:w="2698" w:type="dxa"/>
          </w:tcPr>
          <w:p w14:paraId="0EF0CF61" w14:textId="7647855F" w:rsidR="00E429CF" w:rsidRDefault="00E429CF" w:rsidP="003964D6">
            <w:r w:rsidRPr="00646894">
              <w:t xml:space="preserve"> $100.00 </w:t>
            </w:r>
          </w:p>
        </w:tc>
      </w:tr>
      <w:tr w:rsidR="00E429CF" w14:paraId="4E7B0D53" w14:textId="77777777" w:rsidTr="008B6ECC">
        <w:tc>
          <w:tcPr>
            <w:tcW w:w="2697" w:type="dxa"/>
            <w:shd w:val="clear" w:color="auto" w:fill="D9D9D9" w:themeFill="background1" w:themeFillShade="D9"/>
          </w:tcPr>
          <w:p w14:paraId="775888EE" w14:textId="77777777" w:rsidR="00E429CF" w:rsidRPr="008B6ECC" w:rsidRDefault="00E429CF" w:rsidP="003964D6">
            <w:pPr>
              <w:rPr>
                <w:b/>
                <w:bCs/>
              </w:rPr>
            </w:pPr>
          </w:p>
        </w:tc>
        <w:tc>
          <w:tcPr>
            <w:tcW w:w="2697" w:type="dxa"/>
            <w:shd w:val="clear" w:color="auto" w:fill="D9D9D9" w:themeFill="background1" w:themeFillShade="D9"/>
          </w:tcPr>
          <w:p w14:paraId="1A8A028E" w14:textId="77777777" w:rsidR="00E429CF" w:rsidRPr="008B6ECC" w:rsidRDefault="00E429CF" w:rsidP="003964D6">
            <w:pPr>
              <w:rPr>
                <w:b/>
                <w:bCs/>
              </w:rPr>
            </w:pPr>
          </w:p>
        </w:tc>
        <w:tc>
          <w:tcPr>
            <w:tcW w:w="2698" w:type="dxa"/>
            <w:shd w:val="clear" w:color="auto" w:fill="D9D9D9" w:themeFill="background1" w:themeFillShade="D9"/>
          </w:tcPr>
          <w:p w14:paraId="3B90D13C" w14:textId="6E1F8B7E" w:rsidR="00E429CF" w:rsidRPr="008B6ECC" w:rsidRDefault="008B6ECC" w:rsidP="003964D6">
            <w:pPr>
              <w:jc w:val="right"/>
              <w:rPr>
                <w:b/>
                <w:bCs/>
              </w:rPr>
            </w:pPr>
            <w:r>
              <w:rPr>
                <w:b/>
                <w:bCs/>
              </w:rPr>
              <w:t>TOTAL:</w:t>
            </w:r>
          </w:p>
        </w:tc>
        <w:tc>
          <w:tcPr>
            <w:tcW w:w="2698" w:type="dxa"/>
            <w:shd w:val="clear" w:color="auto" w:fill="D9D9D9" w:themeFill="background1" w:themeFillShade="D9"/>
          </w:tcPr>
          <w:p w14:paraId="3DB7C7DC" w14:textId="30D4950F" w:rsidR="00E429CF" w:rsidRPr="008B6ECC" w:rsidRDefault="00E429CF" w:rsidP="003964D6">
            <w:pPr>
              <w:rPr>
                <w:b/>
                <w:bCs/>
              </w:rPr>
            </w:pPr>
            <w:r w:rsidRPr="008B6ECC">
              <w:rPr>
                <w:b/>
                <w:bCs/>
              </w:rPr>
              <w:t xml:space="preserve"> $9,554.33 </w:t>
            </w:r>
          </w:p>
        </w:tc>
      </w:tr>
    </w:tbl>
    <w:p w14:paraId="2C4A9C0A" w14:textId="3C4BB0E5" w:rsidR="00E65F48" w:rsidRDefault="00427497" w:rsidP="003964D6">
      <w:pPr>
        <w:jc w:val="right"/>
      </w:pPr>
      <w:r>
        <w:t>[</w:t>
      </w:r>
      <w:r w:rsidR="008C4D7F">
        <w:t xml:space="preserve">FEC, accessed </w:t>
      </w:r>
      <w:hyperlink r:id="rId40" w:history="1">
        <w:r w:rsidR="008C4D7F" w:rsidRPr="008C4D7F">
          <w:rPr>
            <w:rStyle w:val="Hyperlink"/>
          </w:rPr>
          <w:t>9/15/25</w:t>
        </w:r>
      </w:hyperlink>
      <w:r w:rsidR="008C4D7F">
        <w:t>]</w:t>
      </w:r>
    </w:p>
    <w:p w14:paraId="2B320687" w14:textId="77777777" w:rsidR="00EF3406" w:rsidRDefault="00EF3406" w:rsidP="003964D6"/>
    <w:p w14:paraId="539E0A48" w14:textId="5DB51088" w:rsidR="006D14C9" w:rsidRDefault="006D14C9" w:rsidP="003964D6">
      <w:pPr>
        <w:pStyle w:val="Heading4"/>
      </w:pPr>
      <w:r>
        <w:t>2023 – 2024: STEFANIK’S CAMPAIGN REFUNDED $160 TO ASHENDORFF</w:t>
      </w:r>
    </w:p>
    <w:p w14:paraId="4ECB983E" w14:textId="77777777" w:rsidR="006D14C9" w:rsidRDefault="006D14C9" w:rsidP="003964D6"/>
    <w:p w14:paraId="0460C2DE" w14:textId="2210E0B9" w:rsidR="003D45E6" w:rsidRPr="006D14C9" w:rsidRDefault="006D14C9" w:rsidP="003964D6">
      <w:pPr>
        <w:rPr>
          <w:b/>
          <w:bCs/>
        </w:rPr>
      </w:pPr>
      <w:r>
        <w:rPr>
          <w:b/>
          <w:bCs/>
        </w:rPr>
        <w:t>2023 – 2024: Stefanik’s Campaign Refunded $160.50 To Ashendorff.</w:t>
      </w:r>
    </w:p>
    <w:p w14:paraId="6B7EFF05" w14:textId="77777777" w:rsidR="003D45E6" w:rsidRDefault="003D45E6" w:rsidP="003964D6"/>
    <w:tbl>
      <w:tblPr>
        <w:tblStyle w:val="TableGrid"/>
        <w:tblW w:w="0" w:type="auto"/>
        <w:tblLook w:val="04A0" w:firstRow="1" w:lastRow="0" w:firstColumn="1" w:lastColumn="0" w:noHBand="0" w:noVBand="1"/>
      </w:tblPr>
      <w:tblGrid>
        <w:gridCol w:w="2697"/>
        <w:gridCol w:w="2697"/>
        <w:gridCol w:w="2698"/>
        <w:gridCol w:w="2698"/>
      </w:tblGrid>
      <w:tr w:rsidR="00194655" w14:paraId="32DC5D3F" w14:textId="77777777" w:rsidTr="0059215E">
        <w:trPr>
          <w:cantSplit/>
          <w:tblHeader/>
        </w:trPr>
        <w:tc>
          <w:tcPr>
            <w:tcW w:w="10790" w:type="dxa"/>
            <w:gridSpan w:val="4"/>
            <w:shd w:val="clear" w:color="auto" w:fill="000000" w:themeFill="text1"/>
          </w:tcPr>
          <w:p w14:paraId="2A0C3F12" w14:textId="5CC10CF2" w:rsidR="00194655" w:rsidRPr="00904EDE" w:rsidRDefault="00194655" w:rsidP="003964D6">
            <w:pPr>
              <w:jc w:val="center"/>
              <w:rPr>
                <w:b/>
                <w:bCs/>
              </w:rPr>
            </w:pPr>
            <w:r>
              <w:rPr>
                <w:b/>
                <w:bCs/>
              </w:rPr>
              <w:t>STEFANIK REFUNDS TO AVA ASHENDORFF</w:t>
            </w:r>
          </w:p>
        </w:tc>
      </w:tr>
      <w:tr w:rsidR="00904EDE" w14:paraId="397D0E73" w14:textId="77777777" w:rsidTr="0059215E">
        <w:trPr>
          <w:cantSplit/>
          <w:tblHeader/>
        </w:trPr>
        <w:tc>
          <w:tcPr>
            <w:tcW w:w="2697" w:type="dxa"/>
            <w:shd w:val="clear" w:color="auto" w:fill="D9D9D9" w:themeFill="background1" w:themeFillShade="D9"/>
          </w:tcPr>
          <w:p w14:paraId="4AF20D35" w14:textId="1A2F27EF" w:rsidR="00904EDE" w:rsidRPr="00194655" w:rsidRDefault="00194655" w:rsidP="003964D6">
            <w:pPr>
              <w:rPr>
                <w:b/>
                <w:bCs/>
              </w:rPr>
            </w:pPr>
            <w:r>
              <w:rPr>
                <w:b/>
                <w:bCs/>
              </w:rPr>
              <w:t>Date</w:t>
            </w:r>
          </w:p>
        </w:tc>
        <w:tc>
          <w:tcPr>
            <w:tcW w:w="2697" w:type="dxa"/>
            <w:shd w:val="clear" w:color="auto" w:fill="D9D9D9" w:themeFill="background1" w:themeFillShade="D9"/>
          </w:tcPr>
          <w:p w14:paraId="42F1837E" w14:textId="785E1135" w:rsidR="00904EDE" w:rsidRPr="00194655" w:rsidRDefault="0011721C" w:rsidP="003964D6">
            <w:pPr>
              <w:rPr>
                <w:b/>
                <w:bCs/>
              </w:rPr>
            </w:pPr>
            <w:r>
              <w:rPr>
                <w:b/>
                <w:bCs/>
              </w:rPr>
              <w:t>Refunder</w:t>
            </w:r>
          </w:p>
        </w:tc>
        <w:tc>
          <w:tcPr>
            <w:tcW w:w="2698" w:type="dxa"/>
            <w:shd w:val="clear" w:color="auto" w:fill="D9D9D9" w:themeFill="background1" w:themeFillShade="D9"/>
          </w:tcPr>
          <w:p w14:paraId="464E5F6D" w14:textId="2E241E8F" w:rsidR="00904EDE" w:rsidRPr="00194655" w:rsidRDefault="0011721C" w:rsidP="003964D6">
            <w:pPr>
              <w:rPr>
                <w:b/>
                <w:bCs/>
              </w:rPr>
            </w:pPr>
            <w:r>
              <w:rPr>
                <w:b/>
                <w:bCs/>
              </w:rPr>
              <w:t>Recipient</w:t>
            </w:r>
          </w:p>
        </w:tc>
        <w:tc>
          <w:tcPr>
            <w:tcW w:w="2698" w:type="dxa"/>
            <w:shd w:val="clear" w:color="auto" w:fill="D9D9D9" w:themeFill="background1" w:themeFillShade="D9"/>
          </w:tcPr>
          <w:p w14:paraId="47AFAC98" w14:textId="5517ADB3" w:rsidR="00904EDE" w:rsidRPr="00194655" w:rsidRDefault="0011721C" w:rsidP="003964D6">
            <w:pPr>
              <w:rPr>
                <w:b/>
                <w:bCs/>
              </w:rPr>
            </w:pPr>
            <w:r>
              <w:rPr>
                <w:b/>
                <w:bCs/>
              </w:rPr>
              <w:t>Amount</w:t>
            </w:r>
          </w:p>
        </w:tc>
      </w:tr>
      <w:tr w:rsidR="008C1A11" w14:paraId="60D3E922" w14:textId="77777777" w:rsidTr="00075D7F">
        <w:tc>
          <w:tcPr>
            <w:tcW w:w="2697" w:type="dxa"/>
          </w:tcPr>
          <w:p w14:paraId="0DA01358" w14:textId="5C80A40C" w:rsidR="008C1A11" w:rsidRDefault="008C1A11" w:rsidP="003964D6">
            <w:r w:rsidRPr="009453E9">
              <w:t>6/30/2024</w:t>
            </w:r>
          </w:p>
        </w:tc>
        <w:tc>
          <w:tcPr>
            <w:tcW w:w="2697" w:type="dxa"/>
            <w:vAlign w:val="bottom"/>
          </w:tcPr>
          <w:p w14:paraId="5112C7F9" w14:textId="17D5B922" w:rsidR="008C1A11" w:rsidRPr="008A41D5" w:rsidRDefault="008C1A11" w:rsidP="003964D6">
            <w:pPr>
              <w:rPr>
                <w:szCs w:val="20"/>
              </w:rPr>
            </w:pPr>
            <w:r w:rsidRPr="008A41D5">
              <w:rPr>
                <w:color w:val="000000"/>
                <w:szCs w:val="20"/>
              </w:rPr>
              <w:t>Elise For Congress</w:t>
            </w:r>
          </w:p>
        </w:tc>
        <w:tc>
          <w:tcPr>
            <w:tcW w:w="2698" w:type="dxa"/>
          </w:tcPr>
          <w:p w14:paraId="588E6D5A" w14:textId="26D53D20" w:rsidR="008C1A11" w:rsidRPr="008C1A11" w:rsidRDefault="008C1A11" w:rsidP="003964D6">
            <w:pPr>
              <w:rPr>
                <w:szCs w:val="20"/>
              </w:rPr>
            </w:pPr>
            <w:r w:rsidRPr="008C1A11">
              <w:rPr>
                <w:szCs w:val="20"/>
              </w:rPr>
              <w:t>Ava Ashendorff</w:t>
            </w:r>
          </w:p>
        </w:tc>
        <w:tc>
          <w:tcPr>
            <w:tcW w:w="2698" w:type="dxa"/>
            <w:vAlign w:val="bottom"/>
          </w:tcPr>
          <w:p w14:paraId="6B0603FD" w14:textId="6C179A22" w:rsidR="008C1A11" w:rsidRPr="008C1A11" w:rsidRDefault="008C1A11" w:rsidP="003964D6">
            <w:pPr>
              <w:rPr>
                <w:szCs w:val="20"/>
              </w:rPr>
            </w:pPr>
            <w:r w:rsidRPr="008C1A11">
              <w:rPr>
                <w:color w:val="000000"/>
                <w:szCs w:val="20"/>
              </w:rPr>
              <w:t>4.25</w:t>
            </w:r>
          </w:p>
        </w:tc>
      </w:tr>
      <w:tr w:rsidR="008C1A11" w14:paraId="57F85E1B" w14:textId="77777777" w:rsidTr="00075D7F">
        <w:tc>
          <w:tcPr>
            <w:tcW w:w="2697" w:type="dxa"/>
          </w:tcPr>
          <w:p w14:paraId="3CA3B0AB" w14:textId="4E224164" w:rsidR="008C1A11" w:rsidRDefault="008C1A11" w:rsidP="003964D6">
            <w:r w:rsidRPr="009453E9">
              <w:t>6/30/2024</w:t>
            </w:r>
          </w:p>
        </w:tc>
        <w:tc>
          <w:tcPr>
            <w:tcW w:w="2697" w:type="dxa"/>
            <w:vAlign w:val="bottom"/>
          </w:tcPr>
          <w:p w14:paraId="6EBD5880" w14:textId="1C7BF2F1" w:rsidR="008C1A11" w:rsidRPr="008A41D5" w:rsidRDefault="008C1A11" w:rsidP="003964D6">
            <w:pPr>
              <w:rPr>
                <w:szCs w:val="20"/>
              </w:rPr>
            </w:pPr>
            <w:r w:rsidRPr="008A41D5">
              <w:rPr>
                <w:color w:val="000000"/>
                <w:szCs w:val="20"/>
              </w:rPr>
              <w:t>Elise For Congress</w:t>
            </w:r>
          </w:p>
        </w:tc>
        <w:tc>
          <w:tcPr>
            <w:tcW w:w="2698" w:type="dxa"/>
          </w:tcPr>
          <w:p w14:paraId="70F9122B" w14:textId="7A238AB5" w:rsidR="008C1A11" w:rsidRPr="008C1A11" w:rsidRDefault="008C1A11" w:rsidP="003964D6">
            <w:pPr>
              <w:rPr>
                <w:szCs w:val="20"/>
              </w:rPr>
            </w:pPr>
            <w:r w:rsidRPr="008C1A11">
              <w:rPr>
                <w:szCs w:val="20"/>
              </w:rPr>
              <w:t>Ava Ashendorff</w:t>
            </w:r>
          </w:p>
        </w:tc>
        <w:tc>
          <w:tcPr>
            <w:tcW w:w="2698" w:type="dxa"/>
            <w:vAlign w:val="bottom"/>
          </w:tcPr>
          <w:p w14:paraId="1E3AFC93" w14:textId="1D8555B0" w:rsidR="008C1A11" w:rsidRPr="008C1A11" w:rsidRDefault="008C1A11" w:rsidP="003964D6">
            <w:pPr>
              <w:rPr>
                <w:szCs w:val="20"/>
              </w:rPr>
            </w:pPr>
            <w:r w:rsidRPr="008C1A11">
              <w:rPr>
                <w:color w:val="000000"/>
                <w:szCs w:val="20"/>
              </w:rPr>
              <w:t>10.00</w:t>
            </w:r>
          </w:p>
        </w:tc>
      </w:tr>
      <w:tr w:rsidR="008C1A11" w14:paraId="0A4C3E59" w14:textId="77777777" w:rsidTr="00075D7F">
        <w:tc>
          <w:tcPr>
            <w:tcW w:w="2697" w:type="dxa"/>
          </w:tcPr>
          <w:p w14:paraId="6E3F0F51" w14:textId="13337BC9" w:rsidR="008C1A11" w:rsidRDefault="008C1A11" w:rsidP="003964D6">
            <w:r w:rsidRPr="009453E9">
              <w:t>6/5/2024</w:t>
            </w:r>
          </w:p>
        </w:tc>
        <w:tc>
          <w:tcPr>
            <w:tcW w:w="2697" w:type="dxa"/>
            <w:vAlign w:val="bottom"/>
          </w:tcPr>
          <w:p w14:paraId="043B8AA5" w14:textId="2712D57E" w:rsidR="008C1A11" w:rsidRPr="008A41D5" w:rsidRDefault="008C1A11" w:rsidP="003964D6">
            <w:pPr>
              <w:rPr>
                <w:szCs w:val="20"/>
              </w:rPr>
            </w:pPr>
            <w:r w:rsidRPr="008A41D5">
              <w:rPr>
                <w:color w:val="000000"/>
                <w:szCs w:val="20"/>
              </w:rPr>
              <w:t>Elise For Congress</w:t>
            </w:r>
          </w:p>
        </w:tc>
        <w:tc>
          <w:tcPr>
            <w:tcW w:w="2698" w:type="dxa"/>
          </w:tcPr>
          <w:p w14:paraId="7B4284ED" w14:textId="408D325F" w:rsidR="008C1A11" w:rsidRPr="008C1A11" w:rsidRDefault="008C1A11" w:rsidP="003964D6">
            <w:pPr>
              <w:rPr>
                <w:szCs w:val="20"/>
              </w:rPr>
            </w:pPr>
            <w:r w:rsidRPr="008C1A11">
              <w:rPr>
                <w:szCs w:val="20"/>
              </w:rPr>
              <w:t>Ava Ashendorff</w:t>
            </w:r>
          </w:p>
        </w:tc>
        <w:tc>
          <w:tcPr>
            <w:tcW w:w="2698" w:type="dxa"/>
            <w:vAlign w:val="bottom"/>
          </w:tcPr>
          <w:p w14:paraId="41F25FA6" w14:textId="5A07D1D2" w:rsidR="008C1A11" w:rsidRPr="008C1A11" w:rsidRDefault="008C1A11" w:rsidP="003964D6">
            <w:pPr>
              <w:rPr>
                <w:szCs w:val="20"/>
              </w:rPr>
            </w:pPr>
            <w:r w:rsidRPr="008C1A11">
              <w:rPr>
                <w:color w:val="000000"/>
                <w:szCs w:val="20"/>
              </w:rPr>
              <w:t>10.00</w:t>
            </w:r>
          </w:p>
        </w:tc>
      </w:tr>
      <w:tr w:rsidR="008C1A11" w14:paraId="5D61EAD6" w14:textId="77777777" w:rsidTr="00075D7F">
        <w:tc>
          <w:tcPr>
            <w:tcW w:w="2697" w:type="dxa"/>
          </w:tcPr>
          <w:p w14:paraId="2A00840C" w14:textId="39209B6C" w:rsidR="008C1A11" w:rsidRDefault="008C1A11" w:rsidP="003964D6">
            <w:r w:rsidRPr="009453E9">
              <w:t>6/5/2024</w:t>
            </w:r>
          </w:p>
        </w:tc>
        <w:tc>
          <w:tcPr>
            <w:tcW w:w="2697" w:type="dxa"/>
            <w:vAlign w:val="bottom"/>
          </w:tcPr>
          <w:p w14:paraId="70D67E2C" w14:textId="2AAE4DC3" w:rsidR="008C1A11" w:rsidRPr="008A41D5" w:rsidRDefault="008C1A11" w:rsidP="003964D6">
            <w:pPr>
              <w:rPr>
                <w:szCs w:val="20"/>
              </w:rPr>
            </w:pPr>
            <w:r w:rsidRPr="008A41D5">
              <w:rPr>
                <w:color w:val="000000"/>
                <w:szCs w:val="20"/>
              </w:rPr>
              <w:t>Elise For Congress</w:t>
            </w:r>
          </w:p>
        </w:tc>
        <w:tc>
          <w:tcPr>
            <w:tcW w:w="2698" w:type="dxa"/>
          </w:tcPr>
          <w:p w14:paraId="6FB35891" w14:textId="03D240A8" w:rsidR="008C1A11" w:rsidRPr="008C1A11" w:rsidRDefault="008C1A11" w:rsidP="003964D6">
            <w:pPr>
              <w:rPr>
                <w:szCs w:val="20"/>
              </w:rPr>
            </w:pPr>
            <w:r w:rsidRPr="008C1A11">
              <w:rPr>
                <w:szCs w:val="20"/>
              </w:rPr>
              <w:t>Ava Ashendorff</w:t>
            </w:r>
          </w:p>
        </w:tc>
        <w:tc>
          <w:tcPr>
            <w:tcW w:w="2698" w:type="dxa"/>
            <w:vAlign w:val="bottom"/>
          </w:tcPr>
          <w:p w14:paraId="4E5992CF" w14:textId="006F1A43" w:rsidR="008C1A11" w:rsidRPr="008C1A11" w:rsidRDefault="008C1A11" w:rsidP="003964D6">
            <w:pPr>
              <w:rPr>
                <w:szCs w:val="20"/>
              </w:rPr>
            </w:pPr>
            <w:r w:rsidRPr="008C1A11">
              <w:rPr>
                <w:color w:val="000000"/>
                <w:szCs w:val="20"/>
              </w:rPr>
              <w:t>4.25</w:t>
            </w:r>
          </w:p>
        </w:tc>
      </w:tr>
      <w:tr w:rsidR="008C1A11" w14:paraId="70865104" w14:textId="77777777" w:rsidTr="00075D7F">
        <w:tc>
          <w:tcPr>
            <w:tcW w:w="2697" w:type="dxa"/>
          </w:tcPr>
          <w:p w14:paraId="107AF334" w14:textId="32F74A10" w:rsidR="008C1A11" w:rsidRDefault="008C1A11" w:rsidP="003964D6">
            <w:r w:rsidRPr="009453E9">
              <w:t>6/5/2024</w:t>
            </w:r>
          </w:p>
        </w:tc>
        <w:tc>
          <w:tcPr>
            <w:tcW w:w="2697" w:type="dxa"/>
            <w:vAlign w:val="bottom"/>
          </w:tcPr>
          <w:p w14:paraId="57D0D51A" w14:textId="59FA8479" w:rsidR="008C1A11" w:rsidRPr="008A41D5" w:rsidRDefault="008C1A11" w:rsidP="003964D6">
            <w:pPr>
              <w:rPr>
                <w:szCs w:val="20"/>
              </w:rPr>
            </w:pPr>
            <w:r w:rsidRPr="008A41D5">
              <w:rPr>
                <w:color w:val="000000"/>
                <w:szCs w:val="20"/>
              </w:rPr>
              <w:t>Elise For Congress</w:t>
            </w:r>
          </w:p>
        </w:tc>
        <w:tc>
          <w:tcPr>
            <w:tcW w:w="2698" w:type="dxa"/>
          </w:tcPr>
          <w:p w14:paraId="018C1DAA" w14:textId="34070DDA" w:rsidR="008C1A11" w:rsidRPr="008C1A11" w:rsidRDefault="008C1A11" w:rsidP="003964D6">
            <w:pPr>
              <w:rPr>
                <w:szCs w:val="20"/>
              </w:rPr>
            </w:pPr>
            <w:r w:rsidRPr="008C1A11">
              <w:rPr>
                <w:szCs w:val="20"/>
              </w:rPr>
              <w:t>Ava Ashendorff</w:t>
            </w:r>
          </w:p>
        </w:tc>
        <w:tc>
          <w:tcPr>
            <w:tcW w:w="2698" w:type="dxa"/>
            <w:vAlign w:val="bottom"/>
          </w:tcPr>
          <w:p w14:paraId="775AC6B7" w14:textId="414F3A02" w:rsidR="008C1A11" w:rsidRPr="008C1A11" w:rsidRDefault="008C1A11" w:rsidP="003964D6">
            <w:pPr>
              <w:rPr>
                <w:szCs w:val="20"/>
              </w:rPr>
            </w:pPr>
            <w:r w:rsidRPr="008C1A11">
              <w:rPr>
                <w:color w:val="000000"/>
                <w:szCs w:val="20"/>
              </w:rPr>
              <w:t>4.25</w:t>
            </w:r>
          </w:p>
        </w:tc>
      </w:tr>
      <w:tr w:rsidR="008C1A11" w14:paraId="3914FF01" w14:textId="77777777" w:rsidTr="00075D7F">
        <w:tc>
          <w:tcPr>
            <w:tcW w:w="2697" w:type="dxa"/>
          </w:tcPr>
          <w:p w14:paraId="6BDEF977" w14:textId="53E11AC2" w:rsidR="008C1A11" w:rsidRDefault="008C1A11" w:rsidP="003964D6">
            <w:r w:rsidRPr="009453E9">
              <w:t>6/5/2024</w:t>
            </w:r>
          </w:p>
        </w:tc>
        <w:tc>
          <w:tcPr>
            <w:tcW w:w="2697" w:type="dxa"/>
            <w:vAlign w:val="bottom"/>
          </w:tcPr>
          <w:p w14:paraId="6415438A" w14:textId="243032A5" w:rsidR="008C1A11" w:rsidRPr="008A41D5" w:rsidRDefault="008C1A11" w:rsidP="003964D6">
            <w:pPr>
              <w:rPr>
                <w:szCs w:val="20"/>
              </w:rPr>
            </w:pPr>
            <w:r w:rsidRPr="008A41D5">
              <w:rPr>
                <w:color w:val="000000"/>
                <w:szCs w:val="20"/>
              </w:rPr>
              <w:t>Elise For Congress</w:t>
            </w:r>
          </w:p>
        </w:tc>
        <w:tc>
          <w:tcPr>
            <w:tcW w:w="2698" w:type="dxa"/>
          </w:tcPr>
          <w:p w14:paraId="1ECCE1F9" w14:textId="0DAB2D1B" w:rsidR="008C1A11" w:rsidRPr="008C1A11" w:rsidRDefault="008C1A11" w:rsidP="003964D6">
            <w:pPr>
              <w:rPr>
                <w:szCs w:val="20"/>
              </w:rPr>
            </w:pPr>
            <w:r w:rsidRPr="008C1A11">
              <w:rPr>
                <w:szCs w:val="20"/>
              </w:rPr>
              <w:t>Ava Ashendorff</w:t>
            </w:r>
          </w:p>
        </w:tc>
        <w:tc>
          <w:tcPr>
            <w:tcW w:w="2698" w:type="dxa"/>
            <w:vAlign w:val="bottom"/>
          </w:tcPr>
          <w:p w14:paraId="3505C2F5" w14:textId="217F8CF8" w:rsidR="008C1A11" w:rsidRPr="008C1A11" w:rsidRDefault="008C1A11" w:rsidP="003964D6">
            <w:pPr>
              <w:rPr>
                <w:szCs w:val="20"/>
              </w:rPr>
            </w:pPr>
            <w:r w:rsidRPr="008C1A11">
              <w:rPr>
                <w:color w:val="000000"/>
                <w:szCs w:val="20"/>
              </w:rPr>
              <w:t>10.00</w:t>
            </w:r>
          </w:p>
        </w:tc>
      </w:tr>
      <w:tr w:rsidR="008C1A11" w14:paraId="1FC99D98" w14:textId="77777777" w:rsidTr="00075D7F">
        <w:tc>
          <w:tcPr>
            <w:tcW w:w="2697" w:type="dxa"/>
          </w:tcPr>
          <w:p w14:paraId="7587A692" w14:textId="7DCC613C" w:rsidR="008C1A11" w:rsidRDefault="008C1A11" w:rsidP="003964D6">
            <w:r w:rsidRPr="009453E9">
              <w:t>5/28/2024</w:t>
            </w:r>
          </w:p>
        </w:tc>
        <w:tc>
          <w:tcPr>
            <w:tcW w:w="2697" w:type="dxa"/>
            <w:vAlign w:val="bottom"/>
          </w:tcPr>
          <w:p w14:paraId="700E2DBD" w14:textId="55D510D0" w:rsidR="008C1A11" w:rsidRPr="008A41D5" w:rsidRDefault="008C1A11" w:rsidP="003964D6">
            <w:pPr>
              <w:rPr>
                <w:szCs w:val="20"/>
              </w:rPr>
            </w:pPr>
            <w:r w:rsidRPr="008A41D5">
              <w:rPr>
                <w:color w:val="000000"/>
                <w:szCs w:val="20"/>
              </w:rPr>
              <w:t>Elise For Congress</w:t>
            </w:r>
          </w:p>
        </w:tc>
        <w:tc>
          <w:tcPr>
            <w:tcW w:w="2698" w:type="dxa"/>
          </w:tcPr>
          <w:p w14:paraId="6AFDB1DB" w14:textId="7AEE0E2A" w:rsidR="008C1A11" w:rsidRPr="008C1A11" w:rsidRDefault="008C1A11" w:rsidP="003964D6">
            <w:pPr>
              <w:rPr>
                <w:szCs w:val="20"/>
              </w:rPr>
            </w:pPr>
            <w:r w:rsidRPr="008C1A11">
              <w:rPr>
                <w:szCs w:val="20"/>
              </w:rPr>
              <w:t>Ava Ashendorff</w:t>
            </w:r>
          </w:p>
        </w:tc>
        <w:tc>
          <w:tcPr>
            <w:tcW w:w="2698" w:type="dxa"/>
            <w:vAlign w:val="bottom"/>
          </w:tcPr>
          <w:p w14:paraId="219D04B0" w14:textId="476D0DEF" w:rsidR="008C1A11" w:rsidRPr="008C1A11" w:rsidRDefault="008C1A11" w:rsidP="003964D6">
            <w:pPr>
              <w:rPr>
                <w:szCs w:val="20"/>
              </w:rPr>
            </w:pPr>
            <w:r w:rsidRPr="008C1A11">
              <w:rPr>
                <w:color w:val="000000"/>
                <w:szCs w:val="20"/>
              </w:rPr>
              <w:t>18.00</w:t>
            </w:r>
          </w:p>
        </w:tc>
      </w:tr>
      <w:tr w:rsidR="008C1A11" w14:paraId="74A98671" w14:textId="77777777" w:rsidTr="00075D7F">
        <w:tc>
          <w:tcPr>
            <w:tcW w:w="2697" w:type="dxa"/>
          </w:tcPr>
          <w:p w14:paraId="14AF98E7" w14:textId="24BB360E" w:rsidR="008C1A11" w:rsidRDefault="008C1A11" w:rsidP="003964D6">
            <w:r w:rsidRPr="009453E9">
              <w:t>3/31/2024</w:t>
            </w:r>
          </w:p>
        </w:tc>
        <w:tc>
          <w:tcPr>
            <w:tcW w:w="2697" w:type="dxa"/>
            <w:vAlign w:val="bottom"/>
          </w:tcPr>
          <w:p w14:paraId="2F8990BD" w14:textId="26B4C247" w:rsidR="008C1A11" w:rsidRPr="008A41D5" w:rsidRDefault="008C1A11" w:rsidP="003964D6">
            <w:pPr>
              <w:rPr>
                <w:szCs w:val="20"/>
              </w:rPr>
            </w:pPr>
            <w:r w:rsidRPr="008A41D5">
              <w:rPr>
                <w:color w:val="000000"/>
                <w:szCs w:val="20"/>
              </w:rPr>
              <w:t>Elise For Congress</w:t>
            </w:r>
          </w:p>
        </w:tc>
        <w:tc>
          <w:tcPr>
            <w:tcW w:w="2698" w:type="dxa"/>
          </w:tcPr>
          <w:p w14:paraId="4B826CB0" w14:textId="19A26BA7" w:rsidR="008C1A11" w:rsidRPr="008C1A11" w:rsidRDefault="008C1A11" w:rsidP="003964D6">
            <w:pPr>
              <w:rPr>
                <w:szCs w:val="20"/>
              </w:rPr>
            </w:pPr>
            <w:r w:rsidRPr="008C1A11">
              <w:rPr>
                <w:szCs w:val="20"/>
              </w:rPr>
              <w:t>Ava Ashendorff</w:t>
            </w:r>
          </w:p>
        </w:tc>
        <w:tc>
          <w:tcPr>
            <w:tcW w:w="2698" w:type="dxa"/>
            <w:vAlign w:val="bottom"/>
          </w:tcPr>
          <w:p w14:paraId="65908775" w14:textId="15A4C016" w:rsidR="008C1A11" w:rsidRPr="008C1A11" w:rsidRDefault="008C1A11" w:rsidP="003964D6">
            <w:pPr>
              <w:rPr>
                <w:szCs w:val="20"/>
              </w:rPr>
            </w:pPr>
            <w:r w:rsidRPr="008C1A11">
              <w:rPr>
                <w:color w:val="000000"/>
                <w:szCs w:val="20"/>
              </w:rPr>
              <w:t>10.00</w:t>
            </w:r>
          </w:p>
        </w:tc>
      </w:tr>
      <w:tr w:rsidR="008C1A11" w14:paraId="3570AD56" w14:textId="77777777" w:rsidTr="00075D7F">
        <w:tc>
          <w:tcPr>
            <w:tcW w:w="2697" w:type="dxa"/>
          </w:tcPr>
          <w:p w14:paraId="26978F51" w14:textId="3D158948" w:rsidR="008C1A11" w:rsidRDefault="008C1A11" w:rsidP="003964D6">
            <w:r w:rsidRPr="009453E9">
              <w:t>3/31/2024</w:t>
            </w:r>
          </w:p>
        </w:tc>
        <w:tc>
          <w:tcPr>
            <w:tcW w:w="2697" w:type="dxa"/>
            <w:vAlign w:val="bottom"/>
          </w:tcPr>
          <w:p w14:paraId="1F61F06B" w14:textId="01DDF07F" w:rsidR="008C1A11" w:rsidRPr="008A41D5" w:rsidRDefault="008C1A11" w:rsidP="003964D6">
            <w:pPr>
              <w:rPr>
                <w:szCs w:val="20"/>
              </w:rPr>
            </w:pPr>
            <w:r w:rsidRPr="008A41D5">
              <w:rPr>
                <w:color w:val="000000"/>
                <w:szCs w:val="20"/>
              </w:rPr>
              <w:t>Elise For Congress</w:t>
            </w:r>
          </w:p>
        </w:tc>
        <w:tc>
          <w:tcPr>
            <w:tcW w:w="2698" w:type="dxa"/>
          </w:tcPr>
          <w:p w14:paraId="0B50F21F" w14:textId="0708AC08" w:rsidR="008C1A11" w:rsidRPr="008C1A11" w:rsidRDefault="008C1A11" w:rsidP="003964D6">
            <w:pPr>
              <w:rPr>
                <w:szCs w:val="20"/>
              </w:rPr>
            </w:pPr>
            <w:r w:rsidRPr="008C1A11">
              <w:rPr>
                <w:szCs w:val="20"/>
              </w:rPr>
              <w:t>Ava Ashendorff</w:t>
            </w:r>
          </w:p>
        </w:tc>
        <w:tc>
          <w:tcPr>
            <w:tcW w:w="2698" w:type="dxa"/>
            <w:vAlign w:val="bottom"/>
          </w:tcPr>
          <w:p w14:paraId="3B653A0C" w14:textId="365F22C8" w:rsidR="008C1A11" w:rsidRPr="008C1A11" w:rsidRDefault="008C1A11" w:rsidP="003964D6">
            <w:pPr>
              <w:rPr>
                <w:szCs w:val="20"/>
              </w:rPr>
            </w:pPr>
            <w:r w:rsidRPr="008C1A11">
              <w:rPr>
                <w:color w:val="000000"/>
                <w:szCs w:val="20"/>
              </w:rPr>
              <w:t>4.25</w:t>
            </w:r>
          </w:p>
        </w:tc>
      </w:tr>
      <w:tr w:rsidR="008C1A11" w14:paraId="41BCEAA8" w14:textId="77777777" w:rsidTr="00075D7F">
        <w:tc>
          <w:tcPr>
            <w:tcW w:w="2697" w:type="dxa"/>
          </w:tcPr>
          <w:p w14:paraId="3EB680F4" w14:textId="7E4072F5" w:rsidR="008C1A11" w:rsidRDefault="008C1A11" w:rsidP="003964D6">
            <w:r w:rsidRPr="009453E9">
              <w:t>3/25/2024</w:t>
            </w:r>
          </w:p>
        </w:tc>
        <w:tc>
          <w:tcPr>
            <w:tcW w:w="2697" w:type="dxa"/>
            <w:vAlign w:val="bottom"/>
          </w:tcPr>
          <w:p w14:paraId="7A7DD9C4" w14:textId="0D2F3417" w:rsidR="008C1A11" w:rsidRPr="008A41D5" w:rsidRDefault="008C1A11" w:rsidP="003964D6">
            <w:pPr>
              <w:rPr>
                <w:szCs w:val="20"/>
              </w:rPr>
            </w:pPr>
            <w:r w:rsidRPr="008A41D5">
              <w:rPr>
                <w:color w:val="000000"/>
                <w:szCs w:val="20"/>
              </w:rPr>
              <w:t>Elise For Congress</w:t>
            </w:r>
          </w:p>
        </w:tc>
        <w:tc>
          <w:tcPr>
            <w:tcW w:w="2698" w:type="dxa"/>
          </w:tcPr>
          <w:p w14:paraId="49183F32" w14:textId="72BC5185" w:rsidR="008C1A11" w:rsidRPr="008C1A11" w:rsidRDefault="008C1A11" w:rsidP="003964D6">
            <w:pPr>
              <w:rPr>
                <w:szCs w:val="20"/>
              </w:rPr>
            </w:pPr>
            <w:r w:rsidRPr="008C1A11">
              <w:rPr>
                <w:szCs w:val="20"/>
              </w:rPr>
              <w:t>Ava Ashendorff</w:t>
            </w:r>
          </w:p>
        </w:tc>
        <w:tc>
          <w:tcPr>
            <w:tcW w:w="2698" w:type="dxa"/>
            <w:vAlign w:val="bottom"/>
          </w:tcPr>
          <w:p w14:paraId="423D38E8" w14:textId="7AC62FCA" w:rsidR="008C1A11" w:rsidRPr="008C1A11" w:rsidRDefault="008C1A11" w:rsidP="003964D6">
            <w:pPr>
              <w:rPr>
                <w:szCs w:val="20"/>
              </w:rPr>
            </w:pPr>
            <w:r w:rsidRPr="008C1A11">
              <w:rPr>
                <w:color w:val="000000"/>
                <w:szCs w:val="20"/>
              </w:rPr>
              <w:t>4.25</w:t>
            </w:r>
          </w:p>
        </w:tc>
      </w:tr>
      <w:tr w:rsidR="008C1A11" w14:paraId="60FE9704" w14:textId="77777777" w:rsidTr="00075D7F">
        <w:tc>
          <w:tcPr>
            <w:tcW w:w="2697" w:type="dxa"/>
          </w:tcPr>
          <w:p w14:paraId="078308B9" w14:textId="09871F1D" w:rsidR="008C1A11" w:rsidRDefault="008C1A11" w:rsidP="003964D6">
            <w:r w:rsidRPr="009453E9">
              <w:t>3/25/2024</w:t>
            </w:r>
          </w:p>
        </w:tc>
        <w:tc>
          <w:tcPr>
            <w:tcW w:w="2697" w:type="dxa"/>
            <w:vAlign w:val="bottom"/>
          </w:tcPr>
          <w:p w14:paraId="48F264F1" w14:textId="5851BBA4" w:rsidR="008C1A11" w:rsidRPr="008A41D5" w:rsidRDefault="008C1A11" w:rsidP="003964D6">
            <w:pPr>
              <w:rPr>
                <w:szCs w:val="20"/>
              </w:rPr>
            </w:pPr>
            <w:r w:rsidRPr="008A41D5">
              <w:rPr>
                <w:color w:val="000000"/>
                <w:szCs w:val="20"/>
              </w:rPr>
              <w:t>Elise For Congress</w:t>
            </w:r>
          </w:p>
        </w:tc>
        <w:tc>
          <w:tcPr>
            <w:tcW w:w="2698" w:type="dxa"/>
          </w:tcPr>
          <w:p w14:paraId="1617532F" w14:textId="3D90585F" w:rsidR="008C1A11" w:rsidRPr="008C1A11" w:rsidRDefault="008C1A11" w:rsidP="003964D6">
            <w:pPr>
              <w:rPr>
                <w:szCs w:val="20"/>
              </w:rPr>
            </w:pPr>
            <w:r w:rsidRPr="008C1A11">
              <w:rPr>
                <w:szCs w:val="20"/>
              </w:rPr>
              <w:t>Ava Ashendorff</w:t>
            </w:r>
          </w:p>
        </w:tc>
        <w:tc>
          <w:tcPr>
            <w:tcW w:w="2698" w:type="dxa"/>
            <w:vAlign w:val="bottom"/>
          </w:tcPr>
          <w:p w14:paraId="17DEFF8E" w14:textId="3043BB2B" w:rsidR="008C1A11" w:rsidRPr="008C1A11" w:rsidRDefault="008C1A11" w:rsidP="003964D6">
            <w:pPr>
              <w:rPr>
                <w:szCs w:val="20"/>
              </w:rPr>
            </w:pPr>
            <w:r w:rsidRPr="008C1A11">
              <w:rPr>
                <w:color w:val="000000"/>
                <w:szCs w:val="20"/>
              </w:rPr>
              <w:t>10.00</w:t>
            </w:r>
          </w:p>
        </w:tc>
      </w:tr>
      <w:tr w:rsidR="008C1A11" w14:paraId="0E7B78B1" w14:textId="77777777" w:rsidTr="00075D7F">
        <w:tc>
          <w:tcPr>
            <w:tcW w:w="2697" w:type="dxa"/>
          </w:tcPr>
          <w:p w14:paraId="21F469A5" w14:textId="1FC143A0" w:rsidR="008C1A11" w:rsidRDefault="008C1A11" w:rsidP="003964D6">
            <w:r w:rsidRPr="009453E9">
              <w:t>2/26/2024</w:t>
            </w:r>
          </w:p>
        </w:tc>
        <w:tc>
          <w:tcPr>
            <w:tcW w:w="2697" w:type="dxa"/>
            <w:vAlign w:val="bottom"/>
          </w:tcPr>
          <w:p w14:paraId="388595B7" w14:textId="3A99E0FC" w:rsidR="008C1A11" w:rsidRPr="008A41D5" w:rsidRDefault="008C1A11" w:rsidP="003964D6">
            <w:pPr>
              <w:rPr>
                <w:szCs w:val="20"/>
              </w:rPr>
            </w:pPr>
            <w:r w:rsidRPr="008A41D5">
              <w:rPr>
                <w:color w:val="000000"/>
                <w:szCs w:val="20"/>
              </w:rPr>
              <w:t>Elise For Congress</w:t>
            </w:r>
          </w:p>
        </w:tc>
        <w:tc>
          <w:tcPr>
            <w:tcW w:w="2698" w:type="dxa"/>
          </w:tcPr>
          <w:p w14:paraId="77CD5ED9" w14:textId="659B147E" w:rsidR="008C1A11" w:rsidRPr="008C1A11" w:rsidRDefault="008C1A11" w:rsidP="003964D6">
            <w:pPr>
              <w:rPr>
                <w:szCs w:val="20"/>
              </w:rPr>
            </w:pPr>
            <w:r w:rsidRPr="008C1A11">
              <w:rPr>
                <w:szCs w:val="20"/>
              </w:rPr>
              <w:t>Ava Ashendorff</w:t>
            </w:r>
          </w:p>
        </w:tc>
        <w:tc>
          <w:tcPr>
            <w:tcW w:w="2698" w:type="dxa"/>
            <w:vAlign w:val="bottom"/>
          </w:tcPr>
          <w:p w14:paraId="1CBCB514" w14:textId="2C2272EE" w:rsidR="008C1A11" w:rsidRPr="008C1A11" w:rsidRDefault="008C1A11" w:rsidP="003964D6">
            <w:pPr>
              <w:rPr>
                <w:szCs w:val="20"/>
              </w:rPr>
            </w:pPr>
            <w:r w:rsidRPr="008C1A11">
              <w:rPr>
                <w:color w:val="000000"/>
                <w:szCs w:val="20"/>
              </w:rPr>
              <w:t>4.25</w:t>
            </w:r>
          </w:p>
        </w:tc>
      </w:tr>
      <w:tr w:rsidR="008C1A11" w14:paraId="0226E3BB" w14:textId="77777777" w:rsidTr="00075D7F">
        <w:tc>
          <w:tcPr>
            <w:tcW w:w="2697" w:type="dxa"/>
          </w:tcPr>
          <w:p w14:paraId="31D1C929" w14:textId="544C0B6B" w:rsidR="008C1A11" w:rsidRDefault="008C1A11" w:rsidP="003964D6">
            <w:r w:rsidRPr="009453E9">
              <w:t>2/26/2024</w:t>
            </w:r>
          </w:p>
        </w:tc>
        <w:tc>
          <w:tcPr>
            <w:tcW w:w="2697" w:type="dxa"/>
            <w:vAlign w:val="bottom"/>
          </w:tcPr>
          <w:p w14:paraId="581EFFD6" w14:textId="395D1A69" w:rsidR="008C1A11" w:rsidRPr="008A41D5" w:rsidRDefault="008C1A11" w:rsidP="003964D6">
            <w:pPr>
              <w:rPr>
                <w:szCs w:val="20"/>
              </w:rPr>
            </w:pPr>
            <w:r w:rsidRPr="008A41D5">
              <w:rPr>
                <w:color w:val="000000"/>
                <w:szCs w:val="20"/>
              </w:rPr>
              <w:t>Elise For Congress</w:t>
            </w:r>
          </w:p>
        </w:tc>
        <w:tc>
          <w:tcPr>
            <w:tcW w:w="2698" w:type="dxa"/>
          </w:tcPr>
          <w:p w14:paraId="38499BB2" w14:textId="096E19C4" w:rsidR="008C1A11" w:rsidRPr="008C1A11" w:rsidRDefault="008C1A11" w:rsidP="003964D6">
            <w:pPr>
              <w:rPr>
                <w:szCs w:val="20"/>
              </w:rPr>
            </w:pPr>
            <w:r w:rsidRPr="008C1A11">
              <w:rPr>
                <w:szCs w:val="20"/>
              </w:rPr>
              <w:t>Ava Ashendorff</w:t>
            </w:r>
          </w:p>
        </w:tc>
        <w:tc>
          <w:tcPr>
            <w:tcW w:w="2698" w:type="dxa"/>
            <w:vAlign w:val="bottom"/>
          </w:tcPr>
          <w:p w14:paraId="7AE6C52A" w14:textId="54909C50" w:rsidR="008C1A11" w:rsidRPr="008C1A11" w:rsidRDefault="008C1A11" w:rsidP="003964D6">
            <w:pPr>
              <w:rPr>
                <w:szCs w:val="20"/>
              </w:rPr>
            </w:pPr>
            <w:r w:rsidRPr="008C1A11">
              <w:rPr>
                <w:color w:val="000000"/>
                <w:szCs w:val="20"/>
              </w:rPr>
              <w:t>10.00</w:t>
            </w:r>
          </w:p>
        </w:tc>
      </w:tr>
      <w:tr w:rsidR="008C1A11" w14:paraId="60A10C9A" w14:textId="77777777" w:rsidTr="00075D7F">
        <w:tc>
          <w:tcPr>
            <w:tcW w:w="2697" w:type="dxa"/>
          </w:tcPr>
          <w:p w14:paraId="28FB3FFF" w14:textId="045EEDDA" w:rsidR="008C1A11" w:rsidRDefault="008C1A11" w:rsidP="003964D6">
            <w:r w:rsidRPr="009453E9">
              <w:t>12/31/2023</w:t>
            </w:r>
          </w:p>
        </w:tc>
        <w:tc>
          <w:tcPr>
            <w:tcW w:w="2697" w:type="dxa"/>
            <w:vAlign w:val="bottom"/>
          </w:tcPr>
          <w:p w14:paraId="49D2E2EB" w14:textId="5D2F550A" w:rsidR="008C1A11" w:rsidRPr="008A41D5" w:rsidRDefault="008C1A11" w:rsidP="003964D6">
            <w:pPr>
              <w:rPr>
                <w:szCs w:val="20"/>
              </w:rPr>
            </w:pPr>
            <w:r w:rsidRPr="008A41D5">
              <w:rPr>
                <w:color w:val="000000"/>
                <w:szCs w:val="20"/>
              </w:rPr>
              <w:t>Elise For Congress</w:t>
            </w:r>
          </w:p>
        </w:tc>
        <w:tc>
          <w:tcPr>
            <w:tcW w:w="2698" w:type="dxa"/>
          </w:tcPr>
          <w:p w14:paraId="3A583494" w14:textId="5FDF2E92" w:rsidR="008C1A11" w:rsidRPr="008C1A11" w:rsidRDefault="008C1A11" w:rsidP="003964D6">
            <w:pPr>
              <w:rPr>
                <w:szCs w:val="20"/>
              </w:rPr>
            </w:pPr>
            <w:r w:rsidRPr="008C1A11">
              <w:rPr>
                <w:szCs w:val="20"/>
              </w:rPr>
              <w:t>Ava Ashendorff</w:t>
            </w:r>
          </w:p>
        </w:tc>
        <w:tc>
          <w:tcPr>
            <w:tcW w:w="2698" w:type="dxa"/>
            <w:vAlign w:val="bottom"/>
          </w:tcPr>
          <w:p w14:paraId="64E5D81F" w14:textId="156260CF" w:rsidR="008C1A11" w:rsidRPr="008C1A11" w:rsidRDefault="008C1A11" w:rsidP="003964D6">
            <w:pPr>
              <w:rPr>
                <w:szCs w:val="20"/>
              </w:rPr>
            </w:pPr>
            <w:r w:rsidRPr="008C1A11">
              <w:rPr>
                <w:color w:val="000000"/>
                <w:szCs w:val="20"/>
              </w:rPr>
              <w:t>10.00</w:t>
            </w:r>
          </w:p>
        </w:tc>
      </w:tr>
      <w:tr w:rsidR="008C1A11" w14:paraId="4028D239" w14:textId="77777777" w:rsidTr="00075D7F">
        <w:tc>
          <w:tcPr>
            <w:tcW w:w="2697" w:type="dxa"/>
          </w:tcPr>
          <w:p w14:paraId="1D6D6D01" w14:textId="48D77FD7" w:rsidR="008C1A11" w:rsidRDefault="008C1A11" w:rsidP="003964D6">
            <w:r w:rsidRPr="009453E9">
              <w:t>12/31/2023</w:t>
            </w:r>
          </w:p>
        </w:tc>
        <w:tc>
          <w:tcPr>
            <w:tcW w:w="2697" w:type="dxa"/>
            <w:vAlign w:val="bottom"/>
          </w:tcPr>
          <w:p w14:paraId="09FB78E9" w14:textId="1916D2E1" w:rsidR="008C1A11" w:rsidRPr="008A41D5" w:rsidRDefault="008C1A11" w:rsidP="003964D6">
            <w:pPr>
              <w:rPr>
                <w:szCs w:val="20"/>
              </w:rPr>
            </w:pPr>
            <w:r w:rsidRPr="008A41D5">
              <w:rPr>
                <w:color w:val="000000"/>
                <w:szCs w:val="20"/>
              </w:rPr>
              <w:t>Elise For Congress</w:t>
            </w:r>
          </w:p>
        </w:tc>
        <w:tc>
          <w:tcPr>
            <w:tcW w:w="2698" w:type="dxa"/>
          </w:tcPr>
          <w:p w14:paraId="0F5A494E" w14:textId="100A83FD" w:rsidR="008C1A11" w:rsidRPr="008C1A11" w:rsidRDefault="008C1A11" w:rsidP="003964D6">
            <w:pPr>
              <w:rPr>
                <w:szCs w:val="20"/>
              </w:rPr>
            </w:pPr>
            <w:r w:rsidRPr="008C1A11">
              <w:rPr>
                <w:szCs w:val="20"/>
              </w:rPr>
              <w:t>Ava Ashendorff</w:t>
            </w:r>
          </w:p>
        </w:tc>
        <w:tc>
          <w:tcPr>
            <w:tcW w:w="2698" w:type="dxa"/>
            <w:vAlign w:val="bottom"/>
          </w:tcPr>
          <w:p w14:paraId="15BAF3D4" w14:textId="04FE8ADF" w:rsidR="008C1A11" w:rsidRPr="008C1A11" w:rsidRDefault="008C1A11" w:rsidP="003964D6">
            <w:pPr>
              <w:rPr>
                <w:szCs w:val="20"/>
              </w:rPr>
            </w:pPr>
            <w:r w:rsidRPr="008C1A11">
              <w:rPr>
                <w:color w:val="000000"/>
                <w:szCs w:val="20"/>
              </w:rPr>
              <w:t>4.25</w:t>
            </w:r>
          </w:p>
        </w:tc>
      </w:tr>
      <w:tr w:rsidR="008C1A11" w14:paraId="777D8527" w14:textId="77777777" w:rsidTr="00075D7F">
        <w:tc>
          <w:tcPr>
            <w:tcW w:w="2697" w:type="dxa"/>
          </w:tcPr>
          <w:p w14:paraId="7915B61C" w14:textId="0E502510" w:rsidR="008C1A11" w:rsidRDefault="008C1A11" w:rsidP="003964D6">
            <w:r w:rsidRPr="009453E9">
              <w:t>12/31/2023</w:t>
            </w:r>
          </w:p>
        </w:tc>
        <w:tc>
          <w:tcPr>
            <w:tcW w:w="2697" w:type="dxa"/>
            <w:vAlign w:val="bottom"/>
          </w:tcPr>
          <w:p w14:paraId="50F85578" w14:textId="1B2A353D" w:rsidR="008C1A11" w:rsidRPr="008A41D5" w:rsidRDefault="008C1A11" w:rsidP="003964D6">
            <w:pPr>
              <w:rPr>
                <w:szCs w:val="20"/>
              </w:rPr>
            </w:pPr>
            <w:r w:rsidRPr="008A41D5">
              <w:rPr>
                <w:color w:val="000000"/>
                <w:szCs w:val="20"/>
              </w:rPr>
              <w:t>Elise For Congress</w:t>
            </w:r>
          </w:p>
        </w:tc>
        <w:tc>
          <w:tcPr>
            <w:tcW w:w="2698" w:type="dxa"/>
          </w:tcPr>
          <w:p w14:paraId="61F3BBD3" w14:textId="7E76386E" w:rsidR="008C1A11" w:rsidRPr="008C1A11" w:rsidRDefault="008C1A11" w:rsidP="003964D6">
            <w:pPr>
              <w:rPr>
                <w:szCs w:val="20"/>
              </w:rPr>
            </w:pPr>
            <w:r w:rsidRPr="008C1A11">
              <w:rPr>
                <w:szCs w:val="20"/>
              </w:rPr>
              <w:t>Ava Ashendorff</w:t>
            </w:r>
          </w:p>
        </w:tc>
        <w:tc>
          <w:tcPr>
            <w:tcW w:w="2698" w:type="dxa"/>
            <w:vAlign w:val="bottom"/>
          </w:tcPr>
          <w:p w14:paraId="5E7988AF" w14:textId="3422462F" w:rsidR="008C1A11" w:rsidRPr="008C1A11" w:rsidRDefault="008C1A11" w:rsidP="003964D6">
            <w:pPr>
              <w:rPr>
                <w:szCs w:val="20"/>
              </w:rPr>
            </w:pPr>
            <w:r w:rsidRPr="008C1A11">
              <w:rPr>
                <w:color w:val="000000"/>
                <w:szCs w:val="20"/>
              </w:rPr>
              <w:t>4.25</w:t>
            </w:r>
          </w:p>
        </w:tc>
      </w:tr>
      <w:tr w:rsidR="008C1A11" w14:paraId="3328C7B8" w14:textId="77777777" w:rsidTr="00075D7F">
        <w:tc>
          <w:tcPr>
            <w:tcW w:w="2697" w:type="dxa"/>
          </w:tcPr>
          <w:p w14:paraId="256A125F" w14:textId="33AA9501" w:rsidR="008C1A11" w:rsidRDefault="008C1A11" w:rsidP="003964D6">
            <w:r w:rsidRPr="009453E9">
              <w:t>11/29/2023</w:t>
            </w:r>
          </w:p>
        </w:tc>
        <w:tc>
          <w:tcPr>
            <w:tcW w:w="2697" w:type="dxa"/>
            <w:vAlign w:val="bottom"/>
          </w:tcPr>
          <w:p w14:paraId="714F7AE2" w14:textId="397F28A9" w:rsidR="008C1A11" w:rsidRPr="008A41D5" w:rsidRDefault="008C1A11" w:rsidP="003964D6">
            <w:pPr>
              <w:rPr>
                <w:szCs w:val="20"/>
              </w:rPr>
            </w:pPr>
            <w:r w:rsidRPr="008A41D5">
              <w:rPr>
                <w:color w:val="000000"/>
                <w:szCs w:val="20"/>
              </w:rPr>
              <w:t>Elise For Congress</w:t>
            </w:r>
          </w:p>
        </w:tc>
        <w:tc>
          <w:tcPr>
            <w:tcW w:w="2698" w:type="dxa"/>
          </w:tcPr>
          <w:p w14:paraId="112A2F09" w14:textId="185FC4A8" w:rsidR="008C1A11" w:rsidRPr="008C1A11" w:rsidRDefault="008C1A11" w:rsidP="003964D6">
            <w:pPr>
              <w:rPr>
                <w:szCs w:val="20"/>
              </w:rPr>
            </w:pPr>
            <w:r w:rsidRPr="008C1A11">
              <w:rPr>
                <w:szCs w:val="20"/>
              </w:rPr>
              <w:t>Ava Ashendorff</w:t>
            </w:r>
          </w:p>
        </w:tc>
        <w:tc>
          <w:tcPr>
            <w:tcW w:w="2698" w:type="dxa"/>
            <w:vAlign w:val="bottom"/>
          </w:tcPr>
          <w:p w14:paraId="1A5B145C" w14:textId="21EB4341" w:rsidR="008C1A11" w:rsidRPr="008C1A11" w:rsidRDefault="008C1A11" w:rsidP="003964D6">
            <w:pPr>
              <w:rPr>
                <w:szCs w:val="20"/>
              </w:rPr>
            </w:pPr>
            <w:r w:rsidRPr="008C1A11">
              <w:rPr>
                <w:color w:val="000000"/>
                <w:szCs w:val="20"/>
              </w:rPr>
              <w:t>4.25</w:t>
            </w:r>
          </w:p>
        </w:tc>
      </w:tr>
      <w:tr w:rsidR="008C1A11" w14:paraId="666D3A6B" w14:textId="77777777" w:rsidTr="00075D7F">
        <w:tc>
          <w:tcPr>
            <w:tcW w:w="2697" w:type="dxa"/>
          </w:tcPr>
          <w:p w14:paraId="3E829D75" w14:textId="32231810" w:rsidR="008C1A11" w:rsidRDefault="008C1A11" w:rsidP="003964D6">
            <w:r w:rsidRPr="009453E9">
              <w:t>11/29/2023</w:t>
            </w:r>
          </w:p>
        </w:tc>
        <w:tc>
          <w:tcPr>
            <w:tcW w:w="2697" w:type="dxa"/>
            <w:vAlign w:val="bottom"/>
          </w:tcPr>
          <w:p w14:paraId="33DF7383" w14:textId="00FD8518" w:rsidR="008C1A11" w:rsidRPr="008A41D5" w:rsidRDefault="008C1A11" w:rsidP="003964D6">
            <w:pPr>
              <w:rPr>
                <w:szCs w:val="20"/>
              </w:rPr>
            </w:pPr>
            <w:r w:rsidRPr="008A41D5">
              <w:rPr>
                <w:color w:val="000000"/>
                <w:szCs w:val="20"/>
              </w:rPr>
              <w:t>Elise For Congress</w:t>
            </w:r>
          </w:p>
        </w:tc>
        <w:tc>
          <w:tcPr>
            <w:tcW w:w="2698" w:type="dxa"/>
          </w:tcPr>
          <w:p w14:paraId="1E5F328C" w14:textId="2D081BB4" w:rsidR="008C1A11" w:rsidRPr="008C1A11" w:rsidRDefault="008C1A11" w:rsidP="003964D6">
            <w:pPr>
              <w:rPr>
                <w:szCs w:val="20"/>
              </w:rPr>
            </w:pPr>
            <w:r w:rsidRPr="008C1A11">
              <w:rPr>
                <w:szCs w:val="20"/>
              </w:rPr>
              <w:t>Ava Ashendorff</w:t>
            </w:r>
          </w:p>
        </w:tc>
        <w:tc>
          <w:tcPr>
            <w:tcW w:w="2698" w:type="dxa"/>
            <w:vAlign w:val="bottom"/>
          </w:tcPr>
          <w:p w14:paraId="4522E30D" w14:textId="10ED0104" w:rsidR="008C1A11" w:rsidRPr="008C1A11" w:rsidRDefault="008C1A11" w:rsidP="003964D6">
            <w:pPr>
              <w:rPr>
                <w:szCs w:val="20"/>
              </w:rPr>
            </w:pPr>
            <w:r w:rsidRPr="008C1A11">
              <w:rPr>
                <w:color w:val="000000"/>
                <w:szCs w:val="20"/>
              </w:rPr>
              <w:t>10.00</w:t>
            </w:r>
          </w:p>
        </w:tc>
      </w:tr>
      <w:tr w:rsidR="008C1A11" w14:paraId="69455EBB" w14:textId="77777777" w:rsidTr="00075D7F">
        <w:tc>
          <w:tcPr>
            <w:tcW w:w="2697" w:type="dxa"/>
          </w:tcPr>
          <w:p w14:paraId="07670CC4" w14:textId="075EE958" w:rsidR="008C1A11" w:rsidRDefault="008C1A11" w:rsidP="003964D6">
            <w:r w:rsidRPr="009453E9">
              <w:t>11/29/2023</w:t>
            </w:r>
          </w:p>
        </w:tc>
        <w:tc>
          <w:tcPr>
            <w:tcW w:w="2697" w:type="dxa"/>
            <w:vAlign w:val="bottom"/>
          </w:tcPr>
          <w:p w14:paraId="17617247" w14:textId="05DA379F" w:rsidR="008C1A11" w:rsidRPr="008A41D5" w:rsidRDefault="008C1A11" w:rsidP="003964D6">
            <w:pPr>
              <w:rPr>
                <w:szCs w:val="20"/>
              </w:rPr>
            </w:pPr>
            <w:r w:rsidRPr="008A41D5">
              <w:rPr>
                <w:color w:val="000000"/>
                <w:szCs w:val="20"/>
              </w:rPr>
              <w:t>Elise For Congress</w:t>
            </w:r>
          </w:p>
        </w:tc>
        <w:tc>
          <w:tcPr>
            <w:tcW w:w="2698" w:type="dxa"/>
          </w:tcPr>
          <w:p w14:paraId="1069D4AE" w14:textId="2B1B847C" w:rsidR="008C1A11" w:rsidRPr="008C1A11" w:rsidRDefault="008C1A11" w:rsidP="003964D6">
            <w:pPr>
              <w:rPr>
                <w:szCs w:val="20"/>
              </w:rPr>
            </w:pPr>
            <w:r w:rsidRPr="008C1A11">
              <w:rPr>
                <w:szCs w:val="20"/>
              </w:rPr>
              <w:t>Ava Ashendorff</w:t>
            </w:r>
          </w:p>
        </w:tc>
        <w:tc>
          <w:tcPr>
            <w:tcW w:w="2698" w:type="dxa"/>
            <w:vAlign w:val="bottom"/>
          </w:tcPr>
          <w:p w14:paraId="4710C43E" w14:textId="3A782130" w:rsidR="008C1A11" w:rsidRPr="008C1A11" w:rsidRDefault="008C1A11" w:rsidP="003964D6">
            <w:pPr>
              <w:rPr>
                <w:szCs w:val="20"/>
              </w:rPr>
            </w:pPr>
            <w:r w:rsidRPr="008C1A11">
              <w:rPr>
                <w:color w:val="000000"/>
                <w:szCs w:val="20"/>
              </w:rPr>
              <w:t>10.00</w:t>
            </w:r>
          </w:p>
        </w:tc>
      </w:tr>
      <w:tr w:rsidR="008C1A11" w14:paraId="759D4626" w14:textId="77777777" w:rsidTr="00075D7F">
        <w:tc>
          <w:tcPr>
            <w:tcW w:w="2697" w:type="dxa"/>
          </w:tcPr>
          <w:p w14:paraId="25500E77" w14:textId="5F2A8C0A" w:rsidR="008C1A11" w:rsidRDefault="008C1A11" w:rsidP="003964D6">
            <w:r w:rsidRPr="009453E9">
              <w:t>9/30/2023</w:t>
            </w:r>
          </w:p>
        </w:tc>
        <w:tc>
          <w:tcPr>
            <w:tcW w:w="2697" w:type="dxa"/>
            <w:vAlign w:val="bottom"/>
          </w:tcPr>
          <w:p w14:paraId="0B47BF9A" w14:textId="1E7F0978" w:rsidR="008C1A11" w:rsidRPr="008A41D5" w:rsidRDefault="008C1A11" w:rsidP="003964D6">
            <w:pPr>
              <w:rPr>
                <w:szCs w:val="20"/>
              </w:rPr>
            </w:pPr>
            <w:r w:rsidRPr="008A41D5">
              <w:rPr>
                <w:color w:val="000000"/>
                <w:szCs w:val="20"/>
              </w:rPr>
              <w:t>Elise For Congress</w:t>
            </w:r>
          </w:p>
        </w:tc>
        <w:tc>
          <w:tcPr>
            <w:tcW w:w="2698" w:type="dxa"/>
          </w:tcPr>
          <w:p w14:paraId="5A8E3EA7" w14:textId="59B65672" w:rsidR="008C1A11" w:rsidRPr="008C1A11" w:rsidRDefault="008C1A11" w:rsidP="003964D6">
            <w:pPr>
              <w:rPr>
                <w:szCs w:val="20"/>
              </w:rPr>
            </w:pPr>
            <w:r w:rsidRPr="008C1A11">
              <w:rPr>
                <w:szCs w:val="20"/>
              </w:rPr>
              <w:t>Ava Ashendorff</w:t>
            </w:r>
          </w:p>
        </w:tc>
        <w:tc>
          <w:tcPr>
            <w:tcW w:w="2698" w:type="dxa"/>
            <w:vAlign w:val="bottom"/>
          </w:tcPr>
          <w:p w14:paraId="1E065FFE" w14:textId="761D2FCA" w:rsidR="008C1A11" w:rsidRPr="008C1A11" w:rsidRDefault="008C1A11" w:rsidP="003964D6">
            <w:pPr>
              <w:rPr>
                <w:szCs w:val="20"/>
              </w:rPr>
            </w:pPr>
            <w:r w:rsidRPr="008C1A11">
              <w:rPr>
                <w:color w:val="000000"/>
                <w:szCs w:val="20"/>
              </w:rPr>
              <w:t>4.25</w:t>
            </w:r>
          </w:p>
        </w:tc>
      </w:tr>
      <w:tr w:rsidR="008C1A11" w14:paraId="59D1FDE8" w14:textId="77777777" w:rsidTr="00075D7F">
        <w:tc>
          <w:tcPr>
            <w:tcW w:w="2697" w:type="dxa"/>
          </w:tcPr>
          <w:p w14:paraId="2D990675" w14:textId="7E4B48E0" w:rsidR="008C1A11" w:rsidRDefault="008C1A11" w:rsidP="003964D6">
            <w:r w:rsidRPr="009453E9">
              <w:t>9/30/2023</w:t>
            </w:r>
          </w:p>
        </w:tc>
        <w:tc>
          <w:tcPr>
            <w:tcW w:w="2697" w:type="dxa"/>
            <w:vAlign w:val="bottom"/>
          </w:tcPr>
          <w:p w14:paraId="62998AA6" w14:textId="786517AF" w:rsidR="008C1A11" w:rsidRPr="008A41D5" w:rsidRDefault="008C1A11" w:rsidP="003964D6">
            <w:pPr>
              <w:rPr>
                <w:szCs w:val="20"/>
              </w:rPr>
            </w:pPr>
            <w:r w:rsidRPr="008A41D5">
              <w:rPr>
                <w:color w:val="000000"/>
                <w:szCs w:val="20"/>
              </w:rPr>
              <w:t>Elise For Congress</w:t>
            </w:r>
          </w:p>
        </w:tc>
        <w:tc>
          <w:tcPr>
            <w:tcW w:w="2698" w:type="dxa"/>
          </w:tcPr>
          <w:p w14:paraId="3768DB78" w14:textId="431F459B" w:rsidR="008C1A11" w:rsidRPr="008C1A11" w:rsidRDefault="008C1A11" w:rsidP="003964D6">
            <w:pPr>
              <w:rPr>
                <w:szCs w:val="20"/>
              </w:rPr>
            </w:pPr>
            <w:r w:rsidRPr="008C1A11">
              <w:rPr>
                <w:szCs w:val="20"/>
              </w:rPr>
              <w:t>Ava Ashendorff</w:t>
            </w:r>
          </w:p>
        </w:tc>
        <w:tc>
          <w:tcPr>
            <w:tcW w:w="2698" w:type="dxa"/>
            <w:vAlign w:val="bottom"/>
          </w:tcPr>
          <w:p w14:paraId="4CB86A47" w14:textId="401C5287" w:rsidR="008C1A11" w:rsidRPr="008C1A11" w:rsidRDefault="008C1A11" w:rsidP="003964D6">
            <w:pPr>
              <w:rPr>
                <w:szCs w:val="20"/>
              </w:rPr>
            </w:pPr>
            <w:r w:rsidRPr="008C1A11">
              <w:rPr>
                <w:color w:val="000000"/>
                <w:szCs w:val="20"/>
              </w:rPr>
              <w:t>$10.00</w:t>
            </w:r>
          </w:p>
        </w:tc>
      </w:tr>
      <w:tr w:rsidR="007145F4" w14:paraId="1D6C9323" w14:textId="77777777" w:rsidTr="008C1A11">
        <w:trPr>
          <w:trHeight w:val="77"/>
        </w:trPr>
        <w:tc>
          <w:tcPr>
            <w:tcW w:w="2697" w:type="dxa"/>
            <w:shd w:val="clear" w:color="auto" w:fill="D9D9D9" w:themeFill="background1" w:themeFillShade="D9"/>
          </w:tcPr>
          <w:p w14:paraId="68069E7F" w14:textId="77777777" w:rsidR="007145F4" w:rsidRPr="008C1A11" w:rsidRDefault="007145F4" w:rsidP="003964D6">
            <w:pPr>
              <w:rPr>
                <w:b/>
                <w:bCs/>
              </w:rPr>
            </w:pPr>
          </w:p>
        </w:tc>
        <w:tc>
          <w:tcPr>
            <w:tcW w:w="2697" w:type="dxa"/>
            <w:shd w:val="clear" w:color="auto" w:fill="D9D9D9" w:themeFill="background1" w:themeFillShade="D9"/>
          </w:tcPr>
          <w:p w14:paraId="60FB5995" w14:textId="77777777" w:rsidR="007145F4" w:rsidRPr="008C1A11" w:rsidRDefault="007145F4" w:rsidP="003964D6">
            <w:pPr>
              <w:rPr>
                <w:b/>
                <w:bCs/>
              </w:rPr>
            </w:pPr>
          </w:p>
        </w:tc>
        <w:tc>
          <w:tcPr>
            <w:tcW w:w="2698" w:type="dxa"/>
            <w:shd w:val="clear" w:color="auto" w:fill="D9D9D9" w:themeFill="background1" w:themeFillShade="D9"/>
          </w:tcPr>
          <w:p w14:paraId="25A8951A" w14:textId="6803C400" w:rsidR="007145F4" w:rsidRPr="008C1A11" w:rsidRDefault="008C1A11" w:rsidP="003964D6">
            <w:pPr>
              <w:jc w:val="right"/>
              <w:rPr>
                <w:b/>
                <w:bCs/>
                <w:szCs w:val="20"/>
              </w:rPr>
            </w:pPr>
            <w:r w:rsidRPr="008C1A11">
              <w:rPr>
                <w:b/>
                <w:bCs/>
                <w:szCs w:val="20"/>
              </w:rPr>
              <w:t>TOTAL:</w:t>
            </w:r>
          </w:p>
        </w:tc>
        <w:tc>
          <w:tcPr>
            <w:tcW w:w="2698" w:type="dxa"/>
            <w:shd w:val="clear" w:color="auto" w:fill="D9D9D9" w:themeFill="background1" w:themeFillShade="D9"/>
            <w:vAlign w:val="bottom"/>
          </w:tcPr>
          <w:p w14:paraId="4F6CD678" w14:textId="1996E8ED" w:rsidR="007145F4" w:rsidRPr="008C1A11" w:rsidRDefault="007145F4" w:rsidP="003964D6">
            <w:pPr>
              <w:rPr>
                <w:b/>
                <w:bCs/>
                <w:szCs w:val="20"/>
              </w:rPr>
            </w:pPr>
            <w:r w:rsidRPr="008C1A11">
              <w:rPr>
                <w:b/>
                <w:bCs/>
                <w:color w:val="000000"/>
                <w:szCs w:val="20"/>
              </w:rPr>
              <w:t>$160.50</w:t>
            </w:r>
          </w:p>
        </w:tc>
      </w:tr>
    </w:tbl>
    <w:p w14:paraId="00C5380D" w14:textId="77777777" w:rsidR="008C4D7F" w:rsidRDefault="008C4D7F" w:rsidP="003964D6"/>
    <w:p w14:paraId="1AD9A994" w14:textId="77777777" w:rsidR="008C4D7F" w:rsidRDefault="008C4D7F" w:rsidP="003964D6"/>
    <w:p w14:paraId="3D6ABECB" w14:textId="4B3D1C74" w:rsidR="006D14C9" w:rsidRDefault="006D14C9" w:rsidP="003964D6">
      <w:pPr>
        <w:pStyle w:val="Heading3"/>
        <w:spacing w:before="0"/>
      </w:pPr>
      <w:r>
        <w:t>ASHENDORFF SAID THAT SHE HAD A CLOSE RELATIONSHIP WITH STEFANIK AND POSTED PHOTOS WITH HER</w:t>
      </w:r>
    </w:p>
    <w:p w14:paraId="2C31ED91" w14:textId="77777777" w:rsidR="006D14C9" w:rsidRDefault="006D14C9" w:rsidP="003964D6"/>
    <w:p w14:paraId="03F09296" w14:textId="77777777" w:rsidR="00C52C85" w:rsidRPr="00FA1861" w:rsidRDefault="00C52C85" w:rsidP="003964D6">
      <w:pPr>
        <w:rPr>
          <w:b/>
          <w:bCs/>
        </w:rPr>
      </w:pPr>
      <w:r>
        <w:rPr>
          <w:b/>
          <w:bCs/>
        </w:rPr>
        <w:lastRenderedPageBreak/>
        <w:t xml:space="preserve">Ava </w:t>
      </w:r>
      <w:r w:rsidRPr="00FA1861">
        <w:rPr>
          <w:b/>
          <w:bCs/>
        </w:rPr>
        <w:t xml:space="preserve">Ashendorff Donated More Than $1,200 To Stefanik’s Campaigns And Said She Had a Close Personal Relationship With Stefanik. </w:t>
      </w:r>
      <w:r w:rsidRPr="0060122C">
        <w:t>“Since 2014, Ashendorff has donated to Stefanik's political campaigns eleven times, according to Federal election records, with gifts totaling more than $1,200. In numerous Facebook posts and in public letters written to regional newspapers, Ashendorff suggested a close relationship with Stefanik. She described a dinner she shared with the Stefanik and posted a picture of the two of them together at a fundraising event last year in Glens Falls. ‘I got to know Elise as a person first,’ Ashendorff wrote in a letter to the Adirondack Daily Enterprise, indicating that they first met in 2013.  ‘After spending the evening together, I was convinced that she should run for Congress,’ Ashendorff added.” </w:t>
      </w:r>
      <w:r>
        <w:t xml:space="preserve">[NCPR, </w:t>
      </w:r>
      <w:hyperlink r:id="rId41" w:history="1">
        <w:r w:rsidRPr="00A67E6D">
          <w:rPr>
            <w:rStyle w:val="Hyperlink"/>
          </w:rPr>
          <w:t>6/2/17</w:t>
        </w:r>
      </w:hyperlink>
      <w:r>
        <w:t>]</w:t>
      </w:r>
    </w:p>
    <w:p w14:paraId="3F342DEE" w14:textId="77777777" w:rsidR="00C52C85" w:rsidRDefault="00C52C85" w:rsidP="003964D6"/>
    <w:p w14:paraId="4FD2DF17" w14:textId="77777777" w:rsidR="00C52C85" w:rsidRPr="0032061C" w:rsidRDefault="00C52C85" w:rsidP="003964D6">
      <w:r w:rsidRPr="00FA1861">
        <w:rPr>
          <w:b/>
          <w:bCs/>
        </w:rPr>
        <w:t>Ashendorff Posted A Photo With Stefanik At A Fundraising Event In Glens Falls.</w:t>
      </w:r>
      <w:r>
        <w:t xml:space="preserve"> </w:t>
      </w:r>
      <w:r w:rsidRPr="0060122C">
        <w:t>“Since 2014, Ashendorff has donated to Stefanik's political campaigns eleven times, according to Federal election records, with gifts totaling more than $1,200. In numerous Facebook posts and in public letters written to regional newspapers, Ashendorff suggested a close relationship with Stefanik. She described a dinner she shared with the Stefanik and posted a picture of the two of them together at a fundraising event last year in Glens Falls.</w:t>
      </w:r>
      <w:r>
        <w:t>”</w:t>
      </w:r>
      <w:r w:rsidRPr="0060122C">
        <w:t xml:space="preserve"> </w:t>
      </w:r>
      <w:r>
        <w:t xml:space="preserve">[NCPR, </w:t>
      </w:r>
      <w:hyperlink r:id="rId42" w:history="1">
        <w:r w:rsidRPr="00A67E6D">
          <w:rPr>
            <w:rStyle w:val="Hyperlink"/>
          </w:rPr>
          <w:t>6/2/17</w:t>
        </w:r>
      </w:hyperlink>
      <w:r>
        <w:t>]</w:t>
      </w:r>
    </w:p>
    <w:p w14:paraId="67C54587" w14:textId="77777777" w:rsidR="00C52C85" w:rsidRDefault="00C52C85" w:rsidP="003964D6"/>
    <w:p w14:paraId="16093386" w14:textId="77777777" w:rsidR="00C52C85" w:rsidRDefault="00C52C85" w:rsidP="003964D6">
      <w:pPr>
        <w:jc w:val="center"/>
      </w:pPr>
      <w:r>
        <w:rPr>
          <w:noProof/>
        </w:rPr>
        <w:drawing>
          <wp:inline distT="0" distB="0" distL="0" distR="0" wp14:anchorId="4D78F2E9" wp14:editId="340BA50B">
            <wp:extent cx="2958722" cy="3264195"/>
            <wp:effectExtent l="0" t="0" r="635" b="0"/>
            <wp:docPr id="1037263606" name="Picture 1" descr="A screenshot of two wom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3606" name="Picture 1" descr="A screenshot of two women&#10;&#10;AI-generated content may be incorrect."/>
                    <pic:cNvPicPr/>
                  </pic:nvPicPr>
                  <pic:blipFill>
                    <a:blip r:embed="rId43"/>
                    <a:stretch>
                      <a:fillRect/>
                    </a:stretch>
                  </pic:blipFill>
                  <pic:spPr>
                    <a:xfrm>
                      <a:off x="0" y="0"/>
                      <a:ext cx="2989216" cy="3297837"/>
                    </a:xfrm>
                    <a:prstGeom prst="rect">
                      <a:avLst/>
                    </a:prstGeom>
                  </pic:spPr>
                </pic:pic>
              </a:graphicData>
            </a:graphic>
          </wp:inline>
        </w:drawing>
      </w:r>
    </w:p>
    <w:p w14:paraId="7A0A493C" w14:textId="77777777" w:rsidR="00C52C85" w:rsidRDefault="00C52C85" w:rsidP="003964D6">
      <w:pPr>
        <w:jc w:val="center"/>
      </w:pPr>
    </w:p>
    <w:p w14:paraId="77A86D6B" w14:textId="77777777" w:rsidR="00C52C85" w:rsidRPr="0032061C" w:rsidRDefault="00C52C85" w:rsidP="003964D6">
      <w:pPr>
        <w:jc w:val="center"/>
      </w:pPr>
      <w:r>
        <w:t xml:space="preserve">[NCPR, </w:t>
      </w:r>
      <w:hyperlink r:id="rId44" w:history="1">
        <w:r w:rsidRPr="00A67E6D">
          <w:rPr>
            <w:rStyle w:val="Hyperlink"/>
          </w:rPr>
          <w:t>6/2/17</w:t>
        </w:r>
      </w:hyperlink>
      <w:r>
        <w:t>]</w:t>
      </w:r>
    </w:p>
    <w:p w14:paraId="137A8DFF" w14:textId="77777777" w:rsidR="00C52C85" w:rsidRDefault="00C52C85" w:rsidP="003964D6"/>
    <w:p w14:paraId="7E40FB19" w14:textId="77777777" w:rsidR="006D14C9" w:rsidRDefault="006D14C9" w:rsidP="003964D6">
      <w:pPr>
        <w:rPr>
          <w:b/>
        </w:rPr>
      </w:pPr>
      <w:r w:rsidRPr="00EC246A">
        <w:rPr>
          <w:b/>
        </w:rPr>
        <w:t>Ashendorff’s Twitter Account Featured A Photo With Stefanik.</w:t>
      </w:r>
    </w:p>
    <w:p w14:paraId="1DEDFC13" w14:textId="77777777" w:rsidR="006D14C9" w:rsidRPr="00EC246A" w:rsidRDefault="006D14C9" w:rsidP="003964D6">
      <w:pPr>
        <w:rPr>
          <w:b/>
        </w:rPr>
      </w:pPr>
    </w:p>
    <w:p w14:paraId="4DEC2078" w14:textId="77777777" w:rsidR="006D14C9" w:rsidRDefault="006D14C9" w:rsidP="003964D6">
      <w:pPr>
        <w:jc w:val="center"/>
        <w:rPr>
          <w:b/>
          <w:bCs/>
        </w:rPr>
      </w:pPr>
      <w:r>
        <w:rPr>
          <w:noProof/>
        </w:rPr>
        <w:lastRenderedPageBreak/>
        <w:drawing>
          <wp:inline distT="0" distB="0" distL="0" distR="0" wp14:anchorId="56FA5378" wp14:editId="5C60F8AF">
            <wp:extent cx="2690037" cy="3431341"/>
            <wp:effectExtent l="0" t="0" r="2540" b="0"/>
            <wp:docPr id="2124813377" name="Picture 3"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13377" name="Picture 3" descr="A screenshot of a social media post&#10;&#10;AI-generated content may be incorrect."/>
                    <pic:cNvPicPr/>
                  </pic:nvPicPr>
                  <pic:blipFill>
                    <a:blip r:embed="rId45"/>
                    <a:stretch>
                      <a:fillRect/>
                    </a:stretch>
                  </pic:blipFill>
                  <pic:spPr>
                    <a:xfrm>
                      <a:off x="0" y="0"/>
                      <a:ext cx="2717104" cy="3465867"/>
                    </a:xfrm>
                    <a:prstGeom prst="rect">
                      <a:avLst/>
                    </a:prstGeom>
                  </pic:spPr>
                </pic:pic>
              </a:graphicData>
            </a:graphic>
          </wp:inline>
        </w:drawing>
      </w:r>
    </w:p>
    <w:p w14:paraId="76A684F1" w14:textId="77777777" w:rsidR="006D14C9" w:rsidRPr="00EC246A" w:rsidRDefault="006D14C9" w:rsidP="003964D6">
      <w:pPr>
        <w:jc w:val="center"/>
        <w:rPr>
          <w:b/>
          <w:bCs/>
        </w:rPr>
      </w:pPr>
    </w:p>
    <w:p w14:paraId="6D46FA39" w14:textId="77777777" w:rsidR="006D14C9" w:rsidRDefault="006D14C9" w:rsidP="003964D6">
      <w:pPr>
        <w:jc w:val="center"/>
      </w:pPr>
      <w:r>
        <w:t xml:space="preserve">[NCPR, </w:t>
      </w:r>
      <w:hyperlink r:id="rId46" w:history="1">
        <w:r w:rsidRPr="00A67E6D">
          <w:rPr>
            <w:rStyle w:val="Hyperlink"/>
          </w:rPr>
          <w:t>6/2/17</w:t>
        </w:r>
      </w:hyperlink>
      <w:r>
        <w:t>]</w:t>
      </w:r>
    </w:p>
    <w:p w14:paraId="257E6DA4" w14:textId="77777777" w:rsidR="006D14C9" w:rsidRDefault="006D14C9" w:rsidP="003964D6"/>
    <w:p w14:paraId="2B53070E" w14:textId="29C02EEB" w:rsidR="006D14C9" w:rsidRDefault="006D14C9" w:rsidP="003964D6">
      <w:pPr>
        <w:pStyle w:val="Heading3"/>
        <w:spacing w:before="0"/>
      </w:pPr>
      <w:r>
        <w:t>2014: STEFANIK NAMED ASHENDOFF TO HER ADIRONDACK PARK ADVISORY COALITION</w:t>
      </w:r>
    </w:p>
    <w:p w14:paraId="3013E836" w14:textId="77777777" w:rsidR="006D14C9" w:rsidRDefault="006D14C9" w:rsidP="003964D6"/>
    <w:p w14:paraId="5FA6274F" w14:textId="77777777" w:rsidR="00C52C85" w:rsidRPr="00FA1861" w:rsidRDefault="00C52C85" w:rsidP="003964D6">
      <w:pPr>
        <w:rPr>
          <w:b/>
          <w:bCs/>
        </w:rPr>
      </w:pPr>
      <w:r w:rsidRPr="00FA1861">
        <w:rPr>
          <w:b/>
          <w:bCs/>
        </w:rPr>
        <w:t xml:space="preserve">2014: Stefanik Named Ashendorff To Sit On Her Adirondack Park Advisory Coalition. </w:t>
      </w:r>
      <w:r w:rsidRPr="00B35AB1">
        <w:t xml:space="preserve">“In an email to NCPR, she wrote that she had not discussed her views of Islam or President Obama with Stefanik. </w:t>
      </w:r>
      <w:r>
        <w:t xml:space="preserve">[…] </w:t>
      </w:r>
      <w:r w:rsidRPr="00B35AB1">
        <w:t>Stefanik's office declined to clarify whether Ashendorff's portrayal of their relationship is accurate. During Stefanik’s first run for office in 2014, the candidate named Ashendorff to sit on her Adirondack Park Advisory Coalition.</w:t>
      </w:r>
      <w:r>
        <w:t xml:space="preserve">” [NCPR, </w:t>
      </w:r>
      <w:hyperlink r:id="rId47" w:history="1">
        <w:r w:rsidRPr="00A67E6D">
          <w:rPr>
            <w:rStyle w:val="Hyperlink"/>
          </w:rPr>
          <w:t>6/2/17</w:t>
        </w:r>
      </w:hyperlink>
      <w:r>
        <w:t>]</w:t>
      </w:r>
    </w:p>
    <w:p w14:paraId="043ED9F8" w14:textId="77777777" w:rsidR="00C52C85" w:rsidRDefault="00C52C85" w:rsidP="003964D6"/>
    <w:p w14:paraId="1813C980" w14:textId="7AD0FB3F" w:rsidR="006D14C9" w:rsidRDefault="006D14C9" w:rsidP="003964D6">
      <w:pPr>
        <w:pStyle w:val="Heading3"/>
        <w:spacing w:before="0"/>
      </w:pPr>
      <w:r>
        <w:t>STEFANIK BOOSTED ASHENDORFF’S POLITICAL GROUP ON HER CAMPAIGN FACEBOOK PAGE</w:t>
      </w:r>
    </w:p>
    <w:p w14:paraId="2E95EE67" w14:textId="77777777" w:rsidR="006D14C9" w:rsidRDefault="006D14C9" w:rsidP="003964D6"/>
    <w:p w14:paraId="7A3CB184" w14:textId="77777777" w:rsidR="00C52C85" w:rsidRPr="00EC246A" w:rsidRDefault="00C52C85" w:rsidP="003964D6">
      <w:pPr>
        <w:rPr>
          <w:b/>
          <w:bCs/>
        </w:rPr>
      </w:pPr>
      <w:r w:rsidRPr="00FA1861">
        <w:rPr>
          <w:b/>
          <w:bCs/>
        </w:rPr>
        <w:t xml:space="preserve">Stefanik Posted About Ashendorff’s Political Group On Her Campaign’s Facebook Page. </w:t>
      </w:r>
      <w:r w:rsidRPr="0060122C">
        <w:t>“</w:t>
      </w:r>
      <w:r w:rsidRPr="00A67E6D">
        <w:t>Ava Ashendorff, a long-time Republican donor and organizer from Warren County - and a frequent donor to Stefanik's campaign funds - began forming a new Republican women’s club this year. Stefanik promoted the project on her own Facebook page.</w:t>
      </w:r>
      <w:r>
        <w:t xml:space="preserve"> […] </w:t>
      </w:r>
      <w:r w:rsidRPr="0060122C">
        <w:t>Three months ago, Stefanik also posted about Ashendorff on her political campaign’s Facebook page, saying that she was ‘excited’ about a new Republican women’s group that Ashendorff was helping to form. Stefanik urged supporters in April to contact Ashendorff and then provided the activist’s email.” </w:t>
      </w:r>
      <w:r w:rsidRPr="00FA1861">
        <w:t xml:space="preserve">[NCPR, </w:t>
      </w:r>
      <w:hyperlink r:id="rId48" w:history="1">
        <w:r w:rsidRPr="00FA1861">
          <w:rPr>
            <w:rStyle w:val="Hyperlink"/>
          </w:rPr>
          <w:t>6/2/17</w:t>
        </w:r>
      </w:hyperlink>
      <w:r w:rsidRPr="00FA1861">
        <w:t>]</w:t>
      </w:r>
    </w:p>
    <w:p w14:paraId="05731E86" w14:textId="77777777" w:rsidR="00C52C85" w:rsidRDefault="00C52C85" w:rsidP="003964D6"/>
    <w:p w14:paraId="2C66C10A" w14:textId="77777777" w:rsidR="00C52C85" w:rsidRPr="00FA1861" w:rsidRDefault="00C52C85" w:rsidP="003964D6">
      <w:pPr>
        <w:rPr>
          <w:b/>
          <w:bCs/>
        </w:rPr>
      </w:pPr>
    </w:p>
    <w:p w14:paraId="7D08659C" w14:textId="77777777" w:rsidR="00C52C85" w:rsidRDefault="00C52C85" w:rsidP="003964D6">
      <w:pPr>
        <w:jc w:val="center"/>
        <w:rPr>
          <w:b/>
          <w:bCs/>
        </w:rPr>
      </w:pPr>
      <w:r>
        <w:rPr>
          <w:noProof/>
        </w:rPr>
        <w:drawing>
          <wp:inline distT="0" distB="0" distL="0" distR="0" wp14:anchorId="3DC76D04" wp14:editId="26ADFA03">
            <wp:extent cx="3147237" cy="2283666"/>
            <wp:effectExtent l="0" t="0" r="2540" b="2540"/>
            <wp:docPr id="566407271" name="Picture 2"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7271" name="Picture 2" descr="A screenshot of a social media post&#10;&#10;AI-generated content may be incorrect."/>
                    <pic:cNvPicPr/>
                  </pic:nvPicPr>
                  <pic:blipFill>
                    <a:blip r:embed="rId49"/>
                    <a:stretch>
                      <a:fillRect/>
                    </a:stretch>
                  </pic:blipFill>
                  <pic:spPr>
                    <a:xfrm>
                      <a:off x="0" y="0"/>
                      <a:ext cx="3180883" cy="2308080"/>
                    </a:xfrm>
                    <a:prstGeom prst="rect">
                      <a:avLst/>
                    </a:prstGeom>
                  </pic:spPr>
                </pic:pic>
              </a:graphicData>
            </a:graphic>
          </wp:inline>
        </w:drawing>
      </w:r>
    </w:p>
    <w:p w14:paraId="462F0EBA" w14:textId="77777777" w:rsidR="00C52C85" w:rsidRPr="00EC246A" w:rsidRDefault="00C52C85" w:rsidP="003964D6">
      <w:pPr>
        <w:jc w:val="center"/>
        <w:rPr>
          <w:b/>
          <w:bCs/>
        </w:rPr>
      </w:pPr>
      <w:bookmarkStart w:id="1" w:name="_Hlk204250317"/>
    </w:p>
    <w:p w14:paraId="1654D58E" w14:textId="77777777" w:rsidR="00C52C85" w:rsidRDefault="00C52C85" w:rsidP="003964D6">
      <w:pPr>
        <w:jc w:val="center"/>
      </w:pPr>
      <w:r>
        <w:lastRenderedPageBreak/>
        <w:t xml:space="preserve">[NCPR, </w:t>
      </w:r>
      <w:hyperlink r:id="rId50" w:history="1">
        <w:r w:rsidRPr="00A67E6D">
          <w:rPr>
            <w:rStyle w:val="Hyperlink"/>
          </w:rPr>
          <w:t>6/2/17</w:t>
        </w:r>
      </w:hyperlink>
      <w:r>
        <w:t>]</w:t>
      </w:r>
    </w:p>
    <w:bookmarkEnd w:id="1"/>
    <w:p w14:paraId="59B2659A" w14:textId="77777777" w:rsidR="00C52C85" w:rsidRDefault="00C52C85" w:rsidP="003964D6"/>
    <w:p w14:paraId="5EFB607B" w14:textId="4301FC38" w:rsidR="006D14C9" w:rsidRDefault="006D14C9" w:rsidP="003964D6">
      <w:pPr>
        <w:pStyle w:val="Heading3"/>
        <w:spacing w:before="0"/>
      </w:pPr>
      <w:r>
        <w:t>ASHENDORFF SPREAD ANTI-MUSLIM CONSPIRACY THEORIES</w:t>
      </w:r>
      <w:r w:rsidR="00CD72EC">
        <w:t>, CLAIMING THAT GOVERNMENT OFFICIALS WERE SECRET MUSLIMS WHO WANTED TO DESTROY AMERICA</w:t>
      </w:r>
    </w:p>
    <w:p w14:paraId="4CF9494C" w14:textId="77777777" w:rsidR="00C52C85" w:rsidRDefault="00C52C85" w:rsidP="003964D6">
      <w:pPr>
        <w:rPr>
          <w:b/>
        </w:rPr>
      </w:pPr>
    </w:p>
    <w:p w14:paraId="127DCD51" w14:textId="77777777" w:rsidR="00C52C85" w:rsidRDefault="00C52C85" w:rsidP="003964D6">
      <w:r w:rsidRPr="00A67E6D">
        <w:rPr>
          <w:b/>
        </w:rPr>
        <w:t>HEADLINE: “Stefanik Booster And Ally Spread Anti-Muslim Conspiracy Theories.”</w:t>
      </w:r>
      <w:r>
        <w:t xml:space="preserve"> [NCPR, </w:t>
      </w:r>
      <w:hyperlink r:id="rId51" w:history="1">
        <w:r w:rsidRPr="00A67E6D">
          <w:rPr>
            <w:rStyle w:val="Hyperlink"/>
          </w:rPr>
          <w:t>6/2/17</w:t>
        </w:r>
      </w:hyperlink>
      <w:r>
        <w:t>]</w:t>
      </w:r>
    </w:p>
    <w:p w14:paraId="7F3A54B2" w14:textId="77777777" w:rsidR="00C52C85" w:rsidRDefault="00C52C85" w:rsidP="003964D6"/>
    <w:p w14:paraId="7BD01A4F" w14:textId="77777777" w:rsidR="00C52C85" w:rsidRPr="009428B4" w:rsidRDefault="00C52C85" w:rsidP="003964D6">
      <w:pPr>
        <w:rPr>
          <w:b/>
          <w:bCs/>
        </w:rPr>
      </w:pPr>
      <w:r w:rsidRPr="009428B4">
        <w:rPr>
          <w:b/>
          <w:bCs/>
        </w:rPr>
        <w:t xml:space="preserve">Ava Ashendorff, A Conservative Activist And Stefanik Donor, Had A Long History Of Anti-Muslim Statements And Conspiracy Theories. </w:t>
      </w:r>
      <w:r w:rsidRPr="00A67E6D">
        <w:t>“A conservative activist in the North Country with ties to Congresswoman Elise Stefanik has a long history of anti-Muslim statements and conspiracy theories on social media, NCPR has learned. Ava Ashendorff, a long-time Republican donor and organizer from Warren County - and a frequent donor to Stefanik's campaign funds - began forming a new Republican women’s club this year. Stefanik promoted the project on her own Facebook page.” </w:t>
      </w:r>
      <w:r>
        <w:t xml:space="preserve">[NCPR, </w:t>
      </w:r>
      <w:hyperlink r:id="rId52" w:history="1">
        <w:r w:rsidRPr="00A67E6D">
          <w:rPr>
            <w:rStyle w:val="Hyperlink"/>
          </w:rPr>
          <w:t>6/2/17</w:t>
        </w:r>
      </w:hyperlink>
      <w:r>
        <w:t>]</w:t>
      </w:r>
    </w:p>
    <w:p w14:paraId="1218A094" w14:textId="77777777" w:rsidR="006D14C9" w:rsidRDefault="006D14C9" w:rsidP="003964D6">
      <w:pPr>
        <w:pStyle w:val="ListParagraph"/>
        <w:ind w:left="0"/>
        <w:rPr>
          <w:b/>
          <w:bCs/>
        </w:rPr>
      </w:pPr>
    </w:p>
    <w:p w14:paraId="633C0FE7" w14:textId="77777777" w:rsidR="00C52C85" w:rsidRPr="00FA1861" w:rsidRDefault="00C52C85" w:rsidP="003964D6">
      <w:pPr>
        <w:rPr>
          <w:b/>
          <w:bCs/>
        </w:rPr>
      </w:pPr>
      <w:r w:rsidRPr="00FA1861">
        <w:rPr>
          <w:b/>
          <w:bCs/>
        </w:rPr>
        <w:t xml:space="preserve">Ashendorff Posted Messages That Characterized Islam As A Violent Faith. </w:t>
      </w:r>
      <w:r w:rsidRPr="00B35AB1">
        <w:t>“For at least five years, Ashendorff posted messages on Facebook that often characterized Islam as a violent faith, an ideology whose true nature has been hidden by liberals and the media. She also claimed that former President Barack Obama and other government officials are secretly Muslim.</w:t>
      </w:r>
      <w:r>
        <w:t xml:space="preserve">” [NCPR, </w:t>
      </w:r>
      <w:hyperlink r:id="rId53" w:history="1">
        <w:r w:rsidRPr="00A67E6D">
          <w:rPr>
            <w:rStyle w:val="Hyperlink"/>
          </w:rPr>
          <w:t>6/2/17</w:t>
        </w:r>
      </w:hyperlink>
      <w:r>
        <w:t>]</w:t>
      </w:r>
    </w:p>
    <w:p w14:paraId="123B06A2" w14:textId="77777777" w:rsidR="00C52C85" w:rsidRDefault="00C52C85" w:rsidP="003964D6">
      <w:pPr>
        <w:rPr>
          <w:b/>
          <w:bCs/>
        </w:rPr>
      </w:pPr>
    </w:p>
    <w:p w14:paraId="7D7A3609" w14:textId="77777777" w:rsidR="00C52C85" w:rsidRPr="00FA1861" w:rsidRDefault="00C52C85" w:rsidP="003964D6">
      <w:pPr>
        <w:rPr>
          <w:b/>
        </w:rPr>
      </w:pPr>
      <w:r w:rsidRPr="00FA1861">
        <w:rPr>
          <w:b/>
        </w:rPr>
        <w:t xml:space="preserve">Ashendorff Said That Obama And Other Government Officials Were Muslim And Wanted To Destroy America.  </w:t>
      </w:r>
      <w:r w:rsidRPr="00B35AB1">
        <w:t>“For at least five years, Ashendorff posted messages on Facebook that often characterized Islam as a violent faith, an ideology whose true nature has been hidden by liberals and the media. She also claimed that former President Barack Obama and other government officials are secretly Muslim. ‘Our nation and our government have been infiltrated by people who want to destroy us,’ Ashendorff wrote, adding, ‘It will only get worse.’</w:t>
      </w:r>
      <w:r>
        <w:t xml:space="preserve">” [NCPR, </w:t>
      </w:r>
      <w:hyperlink r:id="rId54" w:history="1">
        <w:r w:rsidRPr="00A67E6D">
          <w:rPr>
            <w:rStyle w:val="Hyperlink"/>
          </w:rPr>
          <w:t>6/2/17</w:t>
        </w:r>
      </w:hyperlink>
      <w:r>
        <w:t>]</w:t>
      </w:r>
    </w:p>
    <w:p w14:paraId="5477F885" w14:textId="77777777" w:rsidR="00C52C85" w:rsidRDefault="00C52C85" w:rsidP="003964D6"/>
    <w:p w14:paraId="1985ECE5" w14:textId="77777777" w:rsidR="00C52C85" w:rsidRPr="00FA1861" w:rsidRDefault="00C52C85" w:rsidP="003964D6">
      <w:pPr>
        <w:rPr>
          <w:b/>
          <w:bCs/>
        </w:rPr>
      </w:pPr>
      <w:r w:rsidRPr="00FA1861">
        <w:rPr>
          <w:b/>
          <w:bCs/>
        </w:rPr>
        <w:t xml:space="preserve">Ashendorff Said That CIA Director John Brennan Converted To Islam While In Saudi Arabia. </w:t>
      </w:r>
      <w:r w:rsidRPr="00B35AB1">
        <w:t xml:space="preserve">“NCPR was able to confirm that as early as 2011, Ashendorff was claiming inaccurately that Barack Obama is a Muslim who in Ashendorff’s words </w:t>
      </w:r>
      <w:r>
        <w:t>‘</w:t>
      </w:r>
      <w:r w:rsidRPr="00B35AB1">
        <w:t>hates Jews.</w:t>
      </w:r>
      <w:r>
        <w:t xml:space="preserve">’ </w:t>
      </w:r>
      <w:r w:rsidRPr="00B35AB1">
        <w:t>In 2015, Ashendorff posted another inaccurate claim that then-CIA director John Brennan converted to Islam secretly while stationed in Saudi Arabia, a conspiracy theory distributed widely in far-right circles.</w:t>
      </w:r>
      <w:r>
        <w:t xml:space="preserve">” [NCPR, </w:t>
      </w:r>
      <w:hyperlink r:id="rId55" w:history="1">
        <w:r w:rsidRPr="00A67E6D">
          <w:rPr>
            <w:rStyle w:val="Hyperlink"/>
          </w:rPr>
          <w:t>6/2/17</w:t>
        </w:r>
      </w:hyperlink>
      <w:r>
        <w:t>]</w:t>
      </w:r>
    </w:p>
    <w:p w14:paraId="41DDDA38" w14:textId="77777777" w:rsidR="00C52C85" w:rsidRDefault="00C52C85" w:rsidP="003964D6"/>
    <w:p w14:paraId="770965B1" w14:textId="77777777" w:rsidR="00C52C85" w:rsidRPr="00FA1861" w:rsidRDefault="00C52C85" w:rsidP="003964D6">
      <w:pPr>
        <w:rPr>
          <w:b/>
          <w:bCs/>
        </w:rPr>
      </w:pPr>
      <w:r w:rsidRPr="00FA1861">
        <w:rPr>
          <w:b/>
          <w:bCs/>
        </w:rPr>
        <w:t xml:space="preserve">Ashendorff Said That Obama Was Secretly A Muslim And Had Failed To Take The Presidential Oath Of Office.  </w:t>
      </w:r>
      <w:r w:rsidRPr="00B35AB1">
        <w:t>“In her Facebook posts, Ashendorff claimed that President Obama is secretly a Muslim and shared another far right-wing conspiracy theory, that Obama failed to take the presidential oath of office. Ashendorff also shared a video post by another commentator who argued that the terror group ISIS has revealed the true nature of Islam.</w:t>
      </w:r>
      <w:r>
        <w:t xml:space="preserve">” [NCPR, </w:t>
      </w:r>
      <w:hyperlink r:id="rId56" w:history="1">
        <w:r w:rsidRPr="00A67E6D">
          <w:rPr>
            <w:rStyle w:val="Hyperlink"/>
          </w:rPr>
          <w:t>6/2/17</w:t>
        </w:r>
      </w:hyperlink>
      <w:r>
        <w:t>]</w:t>
      </w:r>
    </w:p>
    <w:p w14:paraId="3E8F1EDA" w14:textId="77777777" w:rsidR="00C52C85" w:rsidRDefault="00C52C85" w:rsidP="003964D6"/>
    <w:p w14:paraId="139F6C3C" w14:textId="47486C2A" w:rsidR="00C52C85" w:rsidRPr="00FA1861" w:rsidRDefault="0057132A" w:rsidP="003964D6">
      <w:pPr>
        <w:rPr>
          <w:b/>
        </w:rPr>
      </w:pPr>
      <w:r>
        <w:rPr>
          <w:b/>
        </w:rPr>
        <w:t xml:space="preserve">Since 2011, </w:t>
      </w:r>
      <w:r w:rsidR="00C52C85" w:rsidRPr="00FA1861">
        <w:rPr>
          <w:b/>
        </w:rPr>
        <w:t>Ashendorff</w:t>
      </w:r>
      <w:r>
        <w:rPr>
          <w:b/>
        </w:rPr>
        <w:t xml:space="preserve"> Had</w:t>
      </w:r>
      <w:r w:rsidR="00C52C85" w:rsidRPr="00FA1861">
        <w:rPr>
          <w:b/>
        </w:rPr>
        <w:t xml:space="preserve"> Claimed That Obama Was A Muslim That Hated Jewish People. </w:t>
      </w:r>
      <w:r w:rsidR="00C52C85" w:rsidRPr="00B35AB1">
        <w:t>“For at least five years, Ashendorff posted messages on Facebook that often characterized Islam as a violent faith, an ideology whose true nature has been hidden by liberals and the media. She also claimed that former President Barack Obama and other government officials are secretly Muslim. […] NCPR was able to confirm that as early as 2011, Ashendorff was claiming inaccurately that Barack Obama is a Muslim who in Ashendorff’s words ‘hates Jews.’</w:t>
      </w:r>
      <w:r w:rsidR="00C52C85">
        <w:t xml:space="preserve">” [NCPR, </w:t>
      </w:r>
      <w:hyperlink r:id="rId57" w:history="1">
        <w:r w:rsidR="00C52C85" w:rsidRPr="00A67E6D">
          <w:rPr>
            <w:rStyle w:val="Hyperlink"/>
          </w:rPr>
          <w:t>6/2/17</w:t>
        </w:r>
      </w:hyperlink>
      <w:r w:rsidR="00C52C85">
        <w:t>]</w:t>
      </w:r>
    </w:p>
    <w:p w14:paraId="660807DF" w14:textId="77777777" w:rsidR="00C52C85" w:rsidRDefault="00C52C85" w:rsidP="003964D6"/>
    <w:p w14:paraId="5D22DA30" w14:textId="77777777" w:rsidR="00C52C85" w:rsidRPr="00FA1861" w:rsidRDefault="00C52C85" w:rsidP="003964D6">
      <w:pPr>
        <w:rPr>
          <w:b/>
          <w:bCs/>
        </w:rPr>
      </w:pPr>
      <w:r w:rsidRPr="00FA1861">
        <w:rPr>
          <w:b/>
          <w:bCs/>
        </w:rPr>
        <w:t xml:space="preserve">Ashendorff Said That ISIS Established In Fifteen US States During Obama’s Tenure. </w:t>
      </w:r>
      <w:r w:rsidRPr="00B35AB1">
        <w:t>“In a separate 2015 post, Ashendorff described the American people as ‘stupid’ for voting twice for Obama and she claimed that during Obama’s tenure, ISIS established itself in fifteen US states. That claim echoes a propaganda statement issued by ISIS, which no US intelligence or law enforcement agency has confirmed.</w:t>
      </w:r>
      <w:r>
        <w:t xml:space="preserve">” [NCPR, </w:t>
      </w:r>
      <w:hyperlink r:id="rId58" w:history="1">
        <w:r w:rsidRPr="00A67E6D">
          <w:rPr>
            <w:rStyle w:val="Hyperlink"/>
          </w:rPr>
          <w:t>6/2/17</w:t>
        </w:r>
      </w:hyperlink>
      <w:r>
        <w:t>]</w:t>
      </w:r>
    </w:p>
    <w:p w14:paraId="1D195E06" w14:textId="77777777" w:rsidR="00C52C85" w:rsidRDefault="00C52C85" w:rsidP="003964D6">
      <w:pPr>
        <w:rPr>
          <w:b/>
          <w:bCs/>
        </w:rPr>
      </w:pPr>
    </w:p>
    <w:p w14:paraId="7138C5F2" w14:textId="77777777" w:rsidR="00C52C85" w:rsidRPr="00FA1861" w:rsidRDefault="00C52C85" w:rsidP="003964D6">
      <w:pPr>
        <w:rPr>
          <w:b/>
        </w:rPr>
      </w:pPr>
      <w:r w:rsidRPr="00FA1861">
        <w:rPr>
          <w:b/>
        </w:rPr>
        <w:t xml:space="preserve">Ashendorff Shared A Video That Claimed That ISIS Was Islam And Said The Speaker Shared The Truth. </w:t>
      </w:r>
      <w:r w:rsidRPr="00B35AB1">
        <w:t>“Ashendorff also shared a video post by another commentator who argued that the terror group ISIS has revealed the true nature of Islam.  ‘ISIS is Islam,’ the man claimed. ‘We are finally seeing Islam without the lipstick.’ After sharing the man's video, Ashendorff commented, ‘This man does speak truth.’</w:t>
      </w:r>
      <w:r>
        <w:t xml:space="preserve">” [NCPR, </w:t>
      </w:r>
      <w:hyperlink r:id="rId59" w:history="1">
        <w:r w:rsidRPr="00A67E6D">
          <w:rPr>
            <w:rStyle w:val="Hyperlink"/>
          </w:rPr>
          <w:t>6/2/17</w:t>
        </w:r>
      </w:hyperlink>
      <w:r>
        <w:t>]</w:t>
      </w:r>
    </w:p>
    <w:p w14:paraId="2A0ED6D7" w14:textId="77777777" w:rsidR="00C52C85" w:rsidRDefault="00C52C85" w:rsidP="003964D6"/>
    <w:p w14:paraId="1654CEC0" w14:textId="77777777" w:rsidR="00C52C85" w:rsidRPr="00FA1861" w:rsidRDefault="00C52C85" w:rsidP="003964D6">
      <w:pPr>
        <w:rPr>
          <w:b/>
          <w:bCs/>
        </w:rPr>
      </w:pPr>
      <w:r w:rsidRPr="00FA1861">
        <w:rPr>
          <w:b/>
          <w:bCs/>
        </w:rPr>
        <w:t xml:space="preserve">Ashendorff Said That Most Terrorists Were Of The Muslim Faith. </w:t>
      </w:r>
      <w:r w:rsidRPr="00B35AB1">
        <w:t>“In her email to NCPR, however, Ashendorff said that she had never made ‘direct comments’ describing Islam as a violent faith. ‘Terrorists do not speak for the peaceful religion of Islam,’ she said. ‘However most terrorists are of the Muslim faith. That is a proven statistic.’</w:t>
      </w:r>
      <w:r>
        <w:t xml:space="preserve">” [NCPR, </w:t>
      </w:r>
      <w:hyperlink r:id="rId60" w:history="1">
        <w:r w:rsidRPr="00A67E6D">
          <w:rPr>
            <w:rStyle w:val="Hyperlink"/>
          </w:rPr>
          <w:t>6/2/17</w:t>
        </w:r>
      </w:hyperlink>
      <w:r>
        <w:t>]</w:t>
      </w:r>
    </w:p>
    <w:p w14:paraId="1A7E4E25" w14:textId="77777777" w:rsidR="006D14C9" w:rsidRDefault="006D14C9" w:rsidP="003964D6"/>
    <w:p w14:paraId="08FBB866" w14:textId="1E8E4310" w:rsidR="006D14C9" w:rsidRDefault="0057132A" w:rsidP="003964D6">
      <w:pPr>
        <w:pStyle w:val="Heading3"/>
        <w:spacing w:before="0"/>
      </w:pPr>
      <w:r>
        <w:t>ASHENDORFF BOOSTED A CONSPIRACY THEORY LINKING HILLARY CLINTON TO THE DEATH OF A DNC STAFFER</w:t>
      </w:r>
    </w:p>
    <w:p w14:paraId="67DC497A" w14:textId="77777777" w:rsidR="006D14C9" w:rsidRDefault="006D14C9" w:rsidP="003964D6"/>
    <w:p w14:paraId="71A2F85E" w14:textId="77777777" w:rsidR="00BD224F" w:rsidRDefault="00BD224F" w:rsidP="003964D6">
      <w:r w:rsidRPr="009428B4">
        <w:rPr>
          <w:b/>
          <w:bCs/>
        </w:rPr>
        <w:t xml:space="preserve">Ashendorff Linked Hillary Clinton To The Death Of A Democratic National Committee Staffer And Claimed That Clinton Might Be Guilty Of Murder. </w:t>
      </w:r>
      <w:r w:rsidRPr="00B35AB1">
        <w:t xml:space="preserve">“Ashendorff also suggests that former New York Senator and Secretary of State Hillary Rodham Clinton may be guilty of murderer, suggesting a link between Clinton and the death of a Democratic </w:t>
      </w:r>
      <w:r w:rsidRPr="00B35AB1">
        <w:lastRenderedPageBreak/>
        <w:t>National Committee staffer last year.  In her email to NCPR, Ashendorff wrote, ‘Don't you find it even remotely odd that so many have died under both Clinton administrations? Have you reviewed the list? I never made that direct correlation but stand by my statement that it's odd!’</w:t>
      </w:r>
      <w:r>
        <w:t xml:space="preserve">” [NCPR, </w:t>
      </w:r>
      <w:hyperlink r:id="rId61" w:history="1">
        <w:r w:rsidRPr="00A67E6D">
          <w:rPr>
            <w:rStyle w:val="Hyperlink"/>
          </w:rPr>
          <w:t>6/2/17</w:t>
        </w:r>
      </w:hyperlink>
      <w:r>
        <w:t>]</w:t>
      </w:r>
    </w:p>
    <w:p w14:paraId="638EA028" w14:textId="77777777" w:rsidR="00BD224F" w:rsidRDefault="00BD224F" w:rsidP="003964D6"/>
    <w:p w14:paraId="716A04C9" w14:textId="52EC744C" w:rsidR="006C7C5B" w:rsidRDefault="006C7C5B" w:rsidP="003964D6">
      <w:pPr>
        <w:pStyle w:val="ListParagraph"/>
        <w:numPr>
          <w:ilvl w:val="0"/>
          <w:numId w:val="29"/>
        </w:numPr>
      </w:pPr>
      <w:r>
        <w:rPr>
          <w:b/>
          <w:bCs/>
        </w:rPr>
        <w:t>Asked About Her Claims, Ashendorff Said “Don’t You Find It Even Remotely Odd That So Many Have Died Under Both Clinton Admi</w:t>
      </w:r>
      <w:r w:rsidR="00AA7D5E">
        <w:rPr>
          <w:b/>
          <w:bCs/>
        </w:rPr>
        <w:t>nistrations? Have You Reviewed The List? I Never Made That Direct Correlation But Stand By My Statement That It’s O</w:t>
      </w:r>
      <w:r w:rsidR="00CD5444">
        <w:rPr>
          <w:b/>
          <w:bCs/>
        </w:rPr>
        <w:t>dd!”</w:t>
      </w:r>
      <w:r w:rsidRPr="006C7C5B">
        <w:rPr>
          <w:b/>
          <w:bCs/>
        </w:rPr>
        <w:t xml:space="preserve"> </w:t>
      </w:r>
      <w:r w:rsidRPr="00B35AB1">
        <w:t>“Ashendorff also suggests that former New York Senator and Secretary of State Hillary Rodham Clinton may be guilty of murderer, suggesting a link between Clinton and the death of a Democratic National Committee staffer last year.  In her email to NCPR, Ashendorff wrote, ‘Don't you find it even remotely odd that so many have died under both Clinton administrations? Have you reviewed the list? I never made that direct correlation but stand by my statement that it's odd!’</w:t>
      </w:r>
      <w:r>
        <w:t xml:space="preserve">” [NCPR, </w:t>
      </w:r>
      <w:hyperlink r:id="rId62" w:history="1">
        <w:r w:rsidRPr="00A67E6D">
          <w:rPr>
            <w:rStyle w:val="Hyperlink"/>
          </w:rPr>
          <w:t>6/2/17</w:t>
        </w:r>
      </w:hyperlink>
      <w:r>
        <w:t>]</w:t>
      </w:r>
    </w:p>
    <w:p w14:paraId="23543B0C" w14:textId="77777777" w:rsidR="006C7C5B" w:rsidRDefault="006C7C5B" w:rsidP="003964D6"/>
    <w:p w14:paraId="50381497" w14:textId="6B5E96C0" w:rsidR="004D3F0A" w:rsidRDefault="002D170F" w:rsidP="002E51B0">
      <w:pPr>
        <w:pStyle w:val="Heading2"/>
      </w:pPr>
      <w:r>
        <w:t>STEFANIK WAS A MAJOR BACKE</w:t>
      </w:r>
      <w:r w:rsidR="007B230D">
        <w:t>R</w:t>
      </w:r>
      <w:r>
        <w:t xml:space="preserve"> OF GEORGE SANTOS AND EVEN VOTED AGAINST EXPELLING HIM FROM CONGRESS AFTER HE WAS INDICTED ON 23 COUNTS OF FRAUD</w:t>
      </w:r>
    </w:p>
    <w:p w14:paraId="79671F7B" w14:textId="77777777" w:rsidR="00163D3F" w:rsidRDefault="00163D3F" w:rsidP="002E51B0"/>
    <w:p w14:paraId="684A5D1F" w14:textId="62A6199F" w:rsidR="00005238" w:rsidRDefault="00005238" w:rsidP="00005238">
      <w:pPr>
        <w:pStyle w:val="Heading3"/>
      </w:pPr>
      <w:r>
        <w:t>2022: STEFANIK ENDORSED GEORGE SANTOS AND DESCRIBED HIM AS “THE NEXT GENERATION OF REPUBLICAN LEADERSHIP”</w:t>
      </w:r>
    </w:p>
    <w:p w14:paraId="3609D6D7" w14:textId="77777777" w:rsidR="00005238" w:rsidRDefault="00005238" w:rsidP="002E51B0"/>
    <w:p w14:paraId="7987448E" w14:textId="77777777" w:rsidR="00EB503F" w:rsidRDefault="00EB503F" w:rsidP="00EB503F">
      <w:r>
        <w:rPr>
          <w:b/>
          <w:bCs/>
        </w:rPr>
        <w:t>Stefanik Described George Santos As “The Next Generation Of Republican Leadership.”</w:t>
      </w:r>
      <w:r>
        <w:t xml:space="preserve"> “</w:t>
      </w:r>
      <w:r w:rsidRPr="000349C1">
        <w:t>Former news reader, current professional campaigner and Republican candidate for the U.S. Senate Kari Lake is positively giddy after receiving the endorsement of New York Republican Rep. Elise Stefanik, who is the No. 3-ranking member of GOP leadership in the House of Representatives.</w:t>
      </w:r>
      <w:r>
        <w:t> </w:t>
      </w:r>
      <w:r w:rsidRPr="000349C1">
        <w:t>This is great news, particularly for … Democrats.</w:t>
      </w:r>
      <w:r>
        <w:t> </w:t>
      </w:r>
      <w:r w:rsidRPr="000349C1">
        <w:t>Stefanik used to be one of those seemingly normal, intelligent, conservative Republicans who one day painted her face white, stuck a red foam ball on her nose, slipped into a pair of enormous shoes and waddled off to join the Trump circus.</w:t>
      </w:r>
      <w:r>
        <w:t> ‘</w:t>
      </w:r>
      <w:r w:rsidRPr="000349C1">
        <w:t>Kari Lake is a proven conservative fighter who will secure the border, reduce the cost of living, protect our values, and save America,</w:t>
      </w:r>
      <w:r>
        <w:t>’</w:t>
      </w:r>
      <w:r w:rsidRPr="000349C1">
        <w:t xml:space="preserve"> Stefanik said in a statement.</w:t>
      </w:r>
      <w:r>
        <w:t> </w:t>
      </w:r>
      <w:r w:rsidRPr="000349C1">
        <w:t>Stefanik once endorsed George Santos</w:t>
      </w:r>
      <w:r>
        <w:t> </w:t>
      </w:r>
      <w:r w:rsidRPr="000349C1">
        <w:t xml:space="preserve">It is a Ringling Bros., Barnum &amp; Bailey endorsement, something along the lines of that time Stefanik stood next to Republican Rep. George Santos, proudly posing with him above the declaration that he represented the </w:t>
      </w:r>
      <w:r>
        <w:t>‘</w:t>
      </w:r>
      <w:r w:rsidRPr="000349C1">
        <w:t>next generation of Republican leadership.</w:t>
      </w:r>
      <w:r>
        <w:t xml:space="preserve">” [AZ Central, </w:t>
      </w:r>
      <w:hyperlink r:id="rId63" w:history="1">
        <w:r w:rsidRPr="00081DF2">
          <w:rPr>
            <w:rStyle w:val="Hyperlink"/>
          </w:rPr>
          <w:t>11/17/23</w:t>
        </w:r>
      </w:hyperlink>
      <w:r>
        <w:t>]</w:t>
      </w:r>
    </w:p>
    <w:p w14:paraId="7523CD48" w14:textId="77777777" w:rsidR="00EB503F" w:rsidRDefault="00EB503F" w:rsidP="002E51B0"/>
    <w:p w14:paraId="7D7FCB37" w14:textId="77777777" w:rsidR="0042507D" w:rsidRDefault="0042507D" w:rsidP="0042507D">
      <w:r>
        <w:rPr>
          <w:b/>
          <w:bCs/>
        </w:rPr>
        <w:t>2022: Stefanik Endorsed George Santos.</w:t>
      </w:r>
      <w:r>
        <w:t xml:space="preserve"> “Nearly two </w:t>
      </w:r>
      <w:r w:rsidRPr="00B41CCC">
        <w:t>weeks after The New York Times broke a story poking serious holes in the biographical claims of Long Island Congressman-elect George Santos, Republicans in New York and elsewhere have offered less unified messages, and as Stefanik seeks to build unity among the conference she has avoided any comments on the controversy surrounding a candidate she endorsed.</w:t>
      </w:r>
      <w:r>
        <w:t> </w:t>
      </w:r>
      <w:r w:rsidRPr="00B41CCC">
        <w:t>Neither Stefanik's office nor her campaign responded to a request for comment on Santos, who is the subject of multiple investigations into his background and -- more perilously -- the sources of his personal wealth and campaign funds.</w:t>
      </w:r>
      <w:r>
        <w:t> </w:t>
      </w:r>
      <w:r w:rsidRPr="00B41CCC">
        <w:t>Instead, Stefanik has focused public messaging on how Republicans will coalesce when they take control of the chamber -- and the more immediate challenge of electing a new speaker of the House despite opposition to presumptive GOP leader Kevin McCarthy from some far-right members.</w:t>
      </w:r>
      <w:r>
        <w:t xml:space="preserve">” [Albany Times-Union, </w:t>
      </w:r>
      <w:hyperlink r:id="rId64" w:history="1">
        <w:r w:rsidRPr="003D6497">
          <w:rPr>
            <w:rStyle w:val="Hyperlink"/>
          </w:rPr>
          <w:t>1/2/23</w:t>
        </w:r>
      </w:hyperlink>
      <w:r>
        <w:t>]</w:t>
      </w:r>
    </w:p>
    <w:p w14:paraId="640A62DE" w14:textId="77777777" w:rsidR="0042507D" w:rsidRDefault="0042507D" w:rsidP="002E51B0"/>
    <w:p w14:paraId="7178FD61" w14:textId="129A5770" w:rsidR="0042507D" w:rsidRDefault="0042507D" w:rsidP="002D170F">
      <w:pPr>
        <w:pStyle w:val="Heading3"/>
      </w:pPr>
      <w:r>
        <w:t xml:space="preserve">STEFANIK </w:t>
      </w:r>
      <w:r w:rsidR="002D170F">
        <w:t xml:space="preserve">CONTRIBUTED $4,000 TO SANTOS AND </w:t>
      </w:r>
      <w:r>
        <w:t>RAISED MORE THAN $100,000</w:t>
      </w:r>
      <w:r w:rsidR="0027445D">
        <w:t xml:space="preserve"> FOR </w:t>
      </w:r>
      <w:r w:rsidR="002D170F">
        <w:t>HIS CAMPAIGN</w:t>
      </w:r>
    </w:p>
    <w:p w14:paraId="499D6627" w14:textId="77777777" w:rsidR="0042507D" w:rsidRDefault="0042507D" w:rsidP="0042507D"/>
    <w:p w14:paraId="3A6AEB5A" w14:textId="77777777" w:rsidR="002D170F" w:rsidRPr="00775D82" w:rsidRDefault="002D170F" w:rsidP="002D170F">
      <w:pPr>
        <w:rPr>
          <w:b/>
          <w:bCs/>
        </w:rPr>
      </w:pPr>
      <w:r>
        <w:rPr>
          <w:b/>
          <w:bCs/>
        </w:rPr>
        <w:t>2021: Stefanik Contributed $4,000 To George Santos’ Congressional Campaigns.</w:t>
      </w:r>
    </w:p>
    <w:p w14:paraId="32D3AFD7" w14:textId="77777777" w:rsidR="002D170F" w:rsidRDefault="002D170F" w:rsidP="002D170F"/>
    <w:tbl>
      <w:tblPr>
        <w:tblStyle w:val="TableGrid"/>
        <w:tblW w:w="0" w:type="auto"/>
        <w:tblLook w:val="04A0" w:firstRow="1" w:lastRow="0" w:firstColumn="1" w:lastColumn="0" w:noHBand="0" w:noVBand="1"/>
      </w:tblPr>
      <w:tblGrid>
        <w:gridCol w:w="2697"/>
        <w:gridCol w:w="2697"/>
        <w:gridCol w:w="2698"/>
        <w:gridCol w:w="2698"/>
      </w:tblGrid>
      <w:tr w:rsidR="002D170F" w14:paraId="6C63CABF" w14:textId="77777777" w:rsidTr="00F97499">
        <w:trPr>
          <w:cantSplit/>
          <w:tblHeader/>
        </w:trPr>
        <w:tc>
          <w:tcPr>
            <w:tcW w:w="10790" w:type="dxa"/>
            <w:gridSpan w:val="4"/>
            <w:shd w:val="clear" w:color="auto" w:fill="000000" w:themeFill="text1"/>
          </w:tcPr>
          <w:p w14:paraId="7E0DA444" w14:textId="77777777" w:rsidR="002D170F" w:rsidRPr="005E264D" w:rsidRDefault="002D170F" w:rsidP="00F97499">
            <w:pPr>
              <w:jc w:val="center"/>
              <w:rPr>
                <w:b/>
                <w:bCs/>
              </w:rPr>
            </w:pPr>
            <w:r>
              <w:rPr>
                <w:b/>
                <w:bCs/>
              </w:rPr>
              <w:t>STEFANIK CONTRIBUTIONS TO GEORGE SANTOS</w:t>
            </w:r>
          </w:p>
        </w:tc>
      </w:tr>
      <w:tr w:rsidR="002D170F" w14:paraId="51192A0F" w14:textId="77777777" w:rsidTr="00F97499">
        <w:trPr>
          <w:cantSplit/>
          <w:tblHeader/>
        </w:trPr>
        <w:tc>
          <w:tcPr>
            <w:tcW w:w="2697" w:type="dxa"/>
            <w:shd w:val="clear" w:color="auto" w:fill="D9D9D9" w:themeFill="background1" w:themeFillShade="D9"/>
          </w:tcPr>
          <w:p w14:paraId="4B65FFF1" w14:textId="77777777" w:rsidR="002D170F" w:rsidRPr="00E97E4F" w:rsidRDefault="002D170F" w:rsidP="00F97499">
            <w:pPr>
              <w:rPr>
                <w:b/>
                <w:bCs/>
              </w:rPr>
            </w:pPr>
            <w:r>
              <w:rPr>
                <w:b/>
                <w:bCs/>
              </w:rPr>
              <w:t>Date</w:t>
            </w:r>
          </w:p>
        </w:tc>
        <w:tc>
          <w:tcPr>
            <w:tcW w:w="2697" w:type="dxa"/>
            <w:shd w:val="clear" w:color="auto" w:fill="D9D9D9" w:themeFill="background1" w:themeFillShade="D9"/>
          </w:tcPr>
          <w:p w14:paraId="23189273" w14:textId="77777777" w:rsidR="002D170F" w:rsidRPr="00E97E4F" w:rsidRDefault="002D170F" w:rsidP="00F97499">
            <w:pPr>
              <w:rPr>
                <w:b/>
                <w:bCs/>
              </w:rPr>
            </w:pPr>
            <w:r>
              <w:rPr>
                <w:b/>
                <w:bCs/>
              </w:rPr>
              <w:t>Contributor</w:t>
            </w:r>
          </w:p>
        </w:tc>
        <w:tc>
          <w:tcPr>
            <w:tcW w:w="2698" w:type="dxa"/>
            <w:shd w:val="clear" w:color="auto" w:fill="D9D9D9" w:themeFill="background1" w:themeFillShade="D9"/>
          </w:tcPr>
          <w:p w14:paraId="00B70DB6" w14:textId="77777777" w:rsidR="002D170F" w:rsidRPr="00E97E4F" w:rsidRDefault="002D170F" w:rsidP="00F97499">
            <w:pPr>
              <w:rPr>
                <w:b/>
                <w:bCs/>
              </w:rPr>
            </w:pPr>
            <w:r>
              <w:rPr>
                <w:b/>
                <w:bCs/>
              </w:rPr>
              <w:t>Recipient</w:t>
            </w:r>
          </w:p>
        </w:tc>
        <w:tc>
          <w:tcPr>
            <w:tcW w:w="2698" w:type="dxa"/>
            <w:shd w:val="clear" w:color="auto" w:fill="D9D9D9" w:themeFill="background1" w:themeFillShade="D9"/>
          </w:tcPr>
          <w:p w14:paraId="0995C0FC" w14:textId="77777777" w:rsidR="002D170F" w:rsidRPr="00E97E4F" w:rsidRDefault="002D170F" w:rsidP="00F97499">
            <w:pPr>
              <w:rPr>
                <w:b/>
                <w:bCs/>
              </w:rPr>
            </w:pPr>
            <w:r>
              <w:rPr>
                <w:b/>
                <w:bCs/>
              </w:rPr>
              <w:t>Amount</w:t>
            </w:r>
          </w:p>
        </w:tc>
      </w:tr>
      <w:tr w:rsidR="002D170F" w14:paraId="302C61FD" w14:textId="77777777" w:rsidTr="00F97499">
        <w:tc>
          <w:tcPr>
            <w:tcW w:w="2697" w:type="dxa"/>
          </w:tcPr>
          <w:p w14:paraId="4D6F74BA" w14:textId="77777777" w:rsidR="002D170F" w:rsidRDefault="002D170F" w:rsidP="00F97499">
            <w:r>
              <w:t>8/5/21</w:t>
            </w:r>
          </w:p>
        </w:tc>
        <w:tc>
          <w:tcPr>
            <w:tcW w:w="2697" w:type="dxa"/>
          </w:tcPr>
          <w:p w14:paraId="47DDDBB0" w14:textId="77777777" w:rsidR="002D170F" w:rsidRDefault="002D170F" w:rsidP="00F97499">
            <w:r>
              <w:t>Elise for Congress</w:t>
            </w:r>
          </w:p>
        </w:tc>
        <w:tc>
          <w:tcPr>
            <w:tcW w:w="2698" w:type="dxa"/>
          </w:tcPr>
          <w:p w14:paraId="2541B9CB" w14:textId="77777777" w:rsidR="002D170F" w:rsidRDefault="002D170F" w:rsidP="00F97499">
            <w:r>
              <w:t>Devolder-Santos for Congress</w:t>
            </w:r>
          </w:p>
        </w:tc>
        <w:tc>
          <w:tcPr>
            <w:tcW w:w="2698" w:type="dxa"/>
          </w:tcPr>
          <w:p w14:paraId="658165D4" w14:textId="77777777" w:rsidR="002D170F" w:rsidRDefault="002D170F" w:rsidP="00F97499">
            <w:r>
              <w:t>$2,000</w:t>
            </w:r>
          </w:p>
        </w:tc>
      </w:tr>
      <w:tr w:rsidR="002D170F" w14:paraId="5391B5DA" w14:textId="77777777" w:rsidTr="00F97499">
        <w:tc>
          <w:tcPr>
            <w:tcW w:w="2697" w:type="dxa"/>
          </w:tcPr>
          <w:p w14:paraId="31B7F6EF" w14:textId="77777777" w:rsidR="002D170F" w:rsidRDefault="002D170F" w:rsidP="00F97499">
            <w:r>
              <w:t>8/5/21</w:t>
            </w:r>
          </w:p>
        </w:tc>
        <w:tc>
          <w:tcPr>
            <w:tcW w:w="2697" w:type="dxa"/>
          </w:tcPr>
          <w:p w14:paraId="7989085C" w14:textId="77777777" w:rsidR="002D170F" w:rsidRDefault="002D170F" w:rsidP="00F97499">
            <w:r>
              <w:t>Elise for Congress</w:t>
            </w:r>
          </w:p>
        </w:tc>
        <w:tc>
          <w:tcPr>
            <w:tcW w:w="2698" w:type="dxa"/>
          </w:tcPr>
          <w:p w14:paraId="1912B3F3" w14:textId="77777777" w:rsidR="002D170F" w:rsidRDefault="002D170F" w:rsidP="00F97499">
            <w:r>
              <w:t>Devolder-Santos for Congress</w:t>
            </w:r>
          </w:p>
        </w:tc>
        <w:tc>
          <w:tcPr>
            <w:tcW w:w="2698" w:type="dxa"/>
          </w:tcPr>
          <w:p w14:paraId="7D8E34EF" w14:textId="77777777" w:rsidR="002D170F" w:rsidRDefault="002D170F" w:rsidP="00F97499">
            <w:r>
              <w:t>$2,000</w:t>
            </w:r>
          </w:p>
        </w:tc>
      </w:tr>
      <w:tr w:rsidR="002D170F" w14:paraId="379D1F11" w14:textId="77777777" w:rsidTr="00F97499">
        <w:tc>
          <w:tcPr>
            <w:tcW w:w="2697" w:type="dxa"/>
            <w:shd w:val="clear" w:color="auto" w:fill="D9D9D9" w:themeFill="background1" w:themeFillShade="D9"/>
          </w:tcPr>
          <w:p w14:paraId="17FA3DF2" w14:textId="77777777" w:rsidR="002D170F" w:rsidRPr="005F5B4A" w:rsidRDefault="002D170F" w:rsidP="00F97499">
            <w:pPr>
              <w:rPr>
                <w:b/>
                <w:bCs/>
              </w:rPr>
            </w:pPr>
          </w:p>
        </w:tc>
        <w:tc>
          <w:tcPr>
            <w:tcW w:w="2697" w:type="dxa"/>
            <w:shd w:val="clear" w:color="auto" w:fill="D9D9D9" w:themeFill="background1" w:themeFillShade="D9"/>
          </w:tcPr>
          <w:p w14:paraId="762726E8" w14:textId="77777777" w:rsidR="002D170F" w:rsidRPr="005F5B4A" w:rsidRDefault="002D170F" w:rsidP="00F97499">
            <w:pPr>
              <w:rPr>
                <w:b/>
                <w:bCs/>
              </w:rPr>
            </w:pPr>
          </w:p>
        </w:tc>
        <w:tc>
          <w:tcPr>
            <w:tcW w:w="2698" w:type="dxa"/>
            <w:shd w:val="clear" w:color="auto" w:fill="D9D9D9" w:themeFill="background1" w:themeFillShade="D9"/>
          </w:tcPr>
          <w:p w14:paraId="570C82BF" w14:textId="77777777" w:rsidR="002D170F" w:rsidRPr="005F5B4A" w:rsidRDefault="002D170F" w:rsidP="00F97499">
            <w:pPr>
              <w:jc w:val="right"/>
              <w:rPr>
                <w:b/>
                <w:bCs/>
              </w:rPr>
            </w:pPr>
            <w:r>
              <w:rPr>
                <w:b/>
                <w:bCs/>
              </w:rPr>
              <w:t>TOTAL:</w:t>
            </w:r>
          </w:p>
        </w:tc>
        <w:tc>
          <w:tcPr>
            <w:tcW w:w="2698" w:type="dxa"/>
            <w:shd w:val="clear" w:color="auto" w:fill="D9D9D9" w:themeFill="background1" w:themeFillShade="D9"/>
          </w:tcPr>
          <w:p w14:paraId="1600CBF4" w14:textId="77777777" w:rsidR="002D170F" w:rsidRPr="005F5B4A" w:rsidRDefault="002D170F" w:rsidP="00F97499">
            <w:pPr>
              <w:rPr>
                <w:b/>
                <w:bCs/>
              </w:rPr>
            </w:pPr>
            <w:r>
              <w:rPr>
                <w:b/>
                <w:bCs/>
              </w:rPr>
              <w:t>$4,000</w:t>
            </w:r>
          </w:p>
        </w:tc>
      </w:tr>
    </w:tbl>
    <w:p w14:paraId="21BD9755" w14:textId="77777777" w:rsidR="002D170F" w:rsidRDefault="002D170F" w:rsidP="002D170F">
      <w:pPr>
        <w:jc w:val="right"/>
      </w:pPr>
      <w:r>
        <w:t xml:space="preserve">[FEC, accessed </w:t>
      </w:r>
      <w:hyperlink r:id="rId65" w:history="1">
        <w:r w:rsidRPr="00163D3F">
          <w:rPr>
            <w:rStyle w:val="Hyperlink"/>
          </w:rPr>
          <w:t>9/15/25</w:t>
        </w:r>
      </w:hyperlink>
      <w:r>
        <w:t>]</w:t>
      </w:r>
    </w:p>
    <w:p w14:paraId="1FAFE82E" w14:textId="77777777" w:rsidR="002D170F" w:rsidRDefault="002D170F" w:rsidP="0042507D"/>
    <w:p w14:paraId="3664C002" w14:textId="77777777" w:rsidR="0042507D" w:rsidRDefault="0042507D" w:rsidP="0042507D">
      <w:r>
        <w:rPr>
          <w:b/>
          <w:bCs/>
        </w:rPr>
        <w:t>2022: Stefanik Held A Fundraiser For Santos That She Claimed Raised More Than $100,000 For His Campaign.</w:t>
      </w:r>
      <w:r>
        <w:t xml:space="preserve"> “</w:t>
      </w:r>
      <w:r w:rsidRPr="00330997">
        <w:t>Progressives have resurfaced a May tweet from Stefanik in which she posed with Santos following a campaign fundraiser (</w:t>
      </w:r>
      <w:r>
        <w:t>‘</w:t>
      </w:r>
      <w:r w:rsidRPr="00330997">
        <w:t>WOW! Great lunch event,</w:t>
      </w:r>
      <w:r>
        <w:t>’</w:t>
      </w:r>
      <w:r w:rsidRPr="00330997">
        <w:t xml:space="preserve"> she wrote).</w:t>
      </w:r>
      <w:r>
        <w:t> </w:t>
      </w:r>
      <w:r w:rsidRPr="00330997">
        <w:t xml:space="preserve">She said at the time that their fundraiser raised more than $100,000 to help Santos flip the 3rd Congressional District, previously held by Democrat Tom Suozzi. </w:t>
      </w:r>
      <w:r>
        <w:t>‘</w:t>
      </w:r>
      <w:r w:rsidRPr="00330997">
        <w:t>George has my complete and total endorsement and come November, New Yorkers will send George to Congress!</w:t>
      </w:r>
      <w:r>
        <w:t>’</w:t>
      </w:r>
      <w:r w:rsidRPr="00330997">
        <w:t xml:space="preserve"> Stefanik tweeted with the tag, </w:t>
      </w:r>
      <w:r>
        <w:t>‘</w:t>
      </w:r>
      <w:r w:rsidRPr="00330997">
        <w:t>Save New York.</w:t>
      </w:r>
      <w:r>
        <w:t xml:space="preserve">” [Albany Times-Union, </w:t>
      </w:r>
      <w:hyperlink r:id="rId66" w:history="1">
        <w:r w:rsidRPr="003D6497">
          <w:rPr>
            <w:rStyle w:val="Hyperlink"/>
          </w:rPr>
          <w:t>1/2/23</w:t>
        </w:r>
      </w:hyperlink>
      <w:r>
        <w:t>]</w:t>
      </w:r>
    </w:p>
    <w:p w14:paraId="5226DE66" w14:textId="77777777" w:rsidR="0042507D" w:rsidRDefault="0042507D" w:rsidP="0042507D"/>
    <w:p w14:paraId="68AFEF8E" w14:textId="77777777" w:rsidR="003168AD" w:rsidRDefault="003168AD" w:rsidP="003168AD">
      <w:r w:rsidRPr="00757294">
        <w:rPr>
          <w:b/>
        </w:rPr>
        <w:t>Stefanik Endorsed George Santos</w:t>
      </w:r>
      <w:r>
        <w:rPr>
          <w:b/>
        </w:rPr>
        <w:t xml:space="preserve"> And </w:t>
      </w:r>
      <w:r w:rsidRPr="00757294">
        <w:rPr>
          <w:b/>
        </w:rPr>
        <w:t>Said She Raised Over $100,000 To Help Flip #Ny03.</w:t>
      </w:r>
      <w:r>
        <w:rPr>
          <w:b/>
        </w:rPr>
        <w:t xml:space="preserve"> </w:t>
      </w:r>
      <w:r>
        <w:t xml:space="preserve">"WOW! Great lunch event for @Santos4Congress! We raised over $100,000 to help George FLIP #NY03 </w:t>
      </w:r>
      <w:r>
        <w:rPr>
          <w:rFonts w:ascii="Apple Color Emoji" w:hAnsi="Apple Color Emoji" w:cs="Apple Color Emoji"/>
        </w:rPr>
        <w:t>🔵➡️🔴</w:t>
      </w:r>
      <w:r>
        <w:t xml:space="preserve"> George has my complete and total endorsement and come November, New Yorkers will send George to Congress! </w:t>
      </w:r>
      <w:r>
        <w:rPr>
          <w:rFonts w:ascii="Apple Color Emoji" w:hAnsi="Apple Color Emoji" w:cs="Apple Color Emoji"/>
        </w:rPr>
        <w:t>🇺🇸🇺🇸🇺🇸</w:t>
      </w:r>
      <w:r>
        <w:t xml:space="preserve"> #SaveNewYork #SaveAmerica." [X, @EliseStefanik, </w:t>
      </w:r>
      <w:hyperlink r:id="rId67">
        <w:r>
          <w:rPr>
            <w:color w:val="0000FF"/>
            <w:u w:val="single"/>
          </w:rPr>
          <w:t>5/23/22</w:t>
        </w:r>
      </w:hyperlink>
      <w:r>
        <w:t>]</w:t>
      </w:r>
    </w:p>
    <w:p w14:paraId="408600DD" w14:textId="77777777" w:rsidR="003168AD" w:rsidRDefault="003168AD" w:rsidP="003168AD"/>
    <w:p w14:paraId="6FDBF5CC" w14:textId="77777777" w:rsidR="003168AD" w:rsidRPr="00757294" w:rsidRDefault="003168AD" w:rsidP="003168AD">
      <w:pPr>
        <w:jc w:val="center"/>
        <w:rPr>
          <w:b/>
        </w:rPr>
      </w:pPr>
      <w:r>
        <w:rPr>
          <w:b/>
          <w:noProof/>
        </w:rPr>
        <w:drawing>
          <wp:inline distT="0" distB="0" distL="0" distR="0" wp14:anchorId="7B773DCF" wp14:editId="288B166D">
            <wp:extent cx="3906078" cy="6618070"/>
            <wp:effectExtent l="0" t="0" r="5715" b="0"/>
            <wp:docPr id="520179614" name="Picture 58" descr="A person and perso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79614" name="Picture 58" descr="A person and person posing for a picture&#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3926480" cy="6652637"/>
                    </a:xfrm>
                    <a:prstGeom prst="rect">
                      <a:avLst/>
                    </a:prstGeom>
                  </pic:spPr>
                </pic:pic>
              </a:graphicData>
            </a:graphic>
          </wp:inline>
        </w:drawing>
      </w:r>
    </w:p>
    <w:p w14:paraId="6471994E" w14:textId="77777777" w:rsidR="003168AD" w:rsidRDefault="003168AD" w:rsidP="003168AD"/>
    <w:p w14:paraId="75132B76" w14:textId="77777777" w:rsidR="003168AD" w:rsidRDefault="003168AD" w:rsidP="003168AD">
      <w:pPr>
        <w:jc w:val="center"/>
      </w:pPr>
      <w:r>
        <w:t xml:space="preserve">[X, @EliseStefanik, </w:t>
      </w:r>
      <w:hyperlink r:id="rId69">
        <w:r>
          <w:rPr>
            <w:color w:val="0000FF"/>
            <w:u w:val="single"/>
          </w:rPr>
          <w:t>5/23/22</w:t>
        </w:r>
      </w:hyperlink>
      <w:r>
        <w:t>]</w:t>
      </w:r>
    </w:p>
    <w:p w14:paraId="47B793DA" w14:textId="77777777" w:rsidR="003168AD" w:rsidRDefault="003168AD" w:rsidP="0042507D"/>
    <w:p w14:paraId="42ECB7B0" w14:textId="2BBC8AB0" w:rsidR="0042507D" w:rsidRDefault="0027445D" w:rsidP="0042507D">
      <w:pPr>
        <w:pStyle w:val="Heading3"/>
      </w:pPr>
      <w:r>
        <w:t>STEFANIK’S ADVISORS WERE REPORTEDLY AWARE OF SANTOS’ FABRICATIONS BEFORE THE 2022 ELECTIONS</w:t>
      </w:r>
    </w:p>
    <w:p w14:paraId="24219918" w14:textId="77777777" w:rsidR="0042507D" w:rsidRDefault="0042507D" w:rsidP="002E51B0"/>
    <w:p w14:paraId="7DC7B7FB" w14:textId="77777777" w:rsidR="00F377B2" w:rsidRPr="00861721" w:rsidRDefault="00F377B2" w:rsidP="00F377B2">
      <w:r>
        <w:rPr>
          <w:b/>
          <w:bCs/>
        </w:rPr>
        <w:t>2022: Stefanik’s Advisors Allegedly Knew About Santos’ Fabrications Before The Election.</w:t>
      </w:r>
      <w:r>
        <w:t xml:space="preserve"> “</w:t>
      </w:r>
      <w:r w:rsidRPr="00861721">
        <w:t xml:space="preserve">In aletterSunday, New York Democratic Reps. Dan Goldman and Ritchie Torres asked McCarthy, Rep. Elise Stefanik (R-N.Y.) and Congressional Leadership Fund President Dan Conston to publicly disclose whether they knew about Santos  fabrications before they were made public. The demand comes afterThe New York Times reported Friday that Santos  deception was </w:t>
      </w:r>
      <w:r w:rsidRPr="00861721">
        <w:lastRenderedPageBreak/>
        <w:t>an open secret among some members of the party. When a background check revealed Santos had lied about key portions of his resume and once worked for a company accused of a Ponzi scheme, vendors working on behalf of Santos  campaign urged him to drop out of the race in 2021, theTimesreported. Conston, who is closely aligned with McCarthy, was reportedly aware of some allegations and expressed his concerns to fellow Republicans. Associates of Stefanik, who endorsed Santos, were also reportedly filled in about the background check. Goldman and Torres, who recently requested the House Ethics Committee look into Santos, criticized McCarthy and Stefanik for refusing to denounce Santos and urged them to cooperate with the various investigations into his conduct.</w:t>
      </w:r>
      <w:r>
        <w:t xml:space="preserve">” [Forbes, </w:t>
      </w:r>
      <w:hyperlink r:id="rId70" w:history="1">
        <w:r w:rsidRPr="00F27DB9">
          <w:rPr>
            <w:rStyle w:val="Hyperlink"/>
          </w:rPr>
          <w:t>1/15/23</w:t>
        </w:r>
      </w:hyperlink>
      <w:r>
        <w:t>]</w:t>
      </w:r>
    </w:p>
    <w:p w14:paraId="34E62FE2" w14:textId="77777777" w:rsidR="00F377B2" w:rsidRDefault="00F377B2" w:rsidP="002E51B0"/>
    <w:p w14:paraId="351B956E" w14:textId="6ABC1D5D" w:rsidR="0042507D" w:rsidRDefault="0027445D" w:rsidP="0042507D">
      <w:pPr>
        <w:pStyle w:val="Heading3"/>
      </w:pPr>
      <w:r>
        <w:t>JANUARY 2023: STEFANIK REFUSED TO ANSWER QUESTIONS ABOUT HER SUPPORT FOR SANTOS</w:t>
      </w:r>
    </w:p>
    <w:p w14:paraId="078B05A2" w14:textId="77777777" w:rsidR="0042507D" w:rsidRDefault="0042507D" w:rsidP="002E51B0"/>
    <w:p w14:paraId="237F6F64" w14:textId="77777777" w:rsidR="00DF56C1" w:rsidRDefault="00DF56C1" w:rsidP="00DF56C1">
      <w:r>
        <w:rPr>
          <w:b/>
          <w:bCs/>
        </w:rPr>
        <w:t>January 18, 2023: Stefanik Did Not Respond To Requests For Comment About Santos.</w:t>
      </w:r>
      <w:r>
        <w:t xml:space="preserve"> “</w:t>
      </w:r>
      <w:r w:rsidRPr="00F96D21">
        <w:t>Three other House Republicans from New York – Elise Stefanik, Claudia Tenney and Andrew Garbarino – didn't respond to requests for comment on Santos. Stefanik is chairwoman of the House Republican conference and the third-ranking party leader below Speaker Kevin McCarthy.</w:t>
      </w:r>
      <w:r>
        <w:t xml:space="preserve">” [USA Today, </w:t>
      </w:r>
      <w:hyperlink r:id="rId71" w:history="1">
        <w:r w:rsidRPr="00B878B0">
          <w:rPr>
            <w:rStyle w:val="Hyperlink"/>
          </w:rPr>
          <w:t>1/18/23</w:t>
        </w:r>
      </w:hyperlink>
      <w:r>
        <w:t>]</w:t>
      </w:r>
    </w:p>
    <w:p w14:paraId="3A0D18DB" w14:textId="77777777" w:rsidR="00DF56C1" w:rsidRDefault="00DF56C1" w:rsidP="002E51B0"/>
    <w:p w14:paraId="65BAE344" w14:textId="77777777" w:rsidR="00807DD4" w:rsidRDefault="00807DD4" w:rsidP="00807DD4">
      <w:r>
        <w:rPr>
          <w:b/>
          <w:bCs/>
        </w:rPr>
        <w:t>January 2, 2023: Stefanik’s Office And Campaign Did Not Respond To Requests For Comment About Santos.</w:t>
      </w:r>
      <w:r>
        <w:t xml:space="preserve"> “Nearly two </w:t>
      </w:r>
      <w:r w:rsidRPr="00B41CCC">
        <w:t>weeks after The New York Times broke a story poking serious holes in the biographical claims of Long Island Congressman-elect George Santos, Republicans in New York and elsewhere have offered less unified messages, and as Stefanik seeks to build unity among the conference she has avoided any comments on the controversy surrounding a candidate she endorsed.</w:t>
      </w:r>
      <w:r>
        <w:t> </w:t>
      </w:r>
      <w:r w:rsidRPr="00B41CCC">
        <w:t>Neither Stefanik's office nor her campaign responded to a request for comment on Santos, who is the subject of multiple investigations into his background and -- more perilously -- the sources of his personal wealth and campaign funds.</w:t>
      </w:r>
      <w:r>
        <w:t> </w:t>
      </w:r>
      <w:r w:rsidRPr="00B41CCC">
        <w:t>Instead, Stefanik has focused public messaging on how Republicans will coalesce when they take control of the chamber -- and the more immediate challenge of electing a new speaker of the House despite opposition to presumptive GOP leader Kevin McCarthy from some far-right members.</w:t>
      </w:r>
      <w:r>
        <w:t xml:space="preserve">” [Albany Times-Union, </w:t>
      </w:r>
      <w:hyperlink r:id="rId72" w:history="1">
        <w:r w:rsidRPr="003D6497">
          <w:rPr>
            <w:rStyle w:val="Hyperlink"/>
          </w:rPr>
          <w:t>1/2/23</w:t>
        </w:r>
      </w:hyperlink>
      <w:r>
        <w:t>]</w:t>
      </w:r>
    </w:p>
    <w:p w14:paraId="387B1AAB" w14:textId="77777777" w:rsidR="00807DD4" w:rsidRDefault="00807DD4" w:rsidP="002E51B0"/>
    <w:p w14:paraId="64D26114" w14:textId="52AC119C" w:rsidR="005D58F6" w:rsidRPr="00710FF9" w:rsidRDefault="00470DD9" w:rsidP="00C9450D">
      <w:pPr>
        <w:pStyle w:val="Heading3"/>
      </w:pPr>
      <w:r>
        <w:rPr>
          <w:caps w:val="0"/>
        </w:rPr>
        <w:t xml:space="preserve">2023: </w:t>
      </w:r>
      <w:r w:rsidR="00F54418">
        <w:rPr>
          <w:caps w:val="0"/>
        </w:rPr>
        <w:t xml:space="preserve">STEFANIK VOTED AGAINST EXPELLING </w:t>
      </w:r>
      <w:r>
        <w:rPr>
          <w:caps w:val="0"/>
        </w:rPr>
        <w:t xml:space="preserve">SANTOS FROM CONGRESS </w:t>
      </w:r>
      <w:r w:rsidR="00F54418">
        <w:rPr>
          <w:caps w:val="0"/>
        </w:rPr>
        <w:t>EVEN THOUGH HE WAS INDICTED ON 23 COUNTS,</w:t>
      </w:r>
      <w:r>
        <w:rPr>
          <w:caps w:val="0"/>
        </w:rPr>
        <w:t xml:space="preserve"> INCLUDING FALSIFYING CAMPAIGN FINANCE RECORDS, MONEY LAUNDERING, UNEMPLOYMENT FRAUD, AND EMBEZZLEMENT </w:t>
      </w:r>
    </w:p>
    <w:p w14:paraId="75E31EB8" w14:textId="77777777" w:rsidR="005D58F6" w:rsidRDefault="005D58F6" w:rsidP="005D58F6"/>
    <w:p w14:paraId="251E6C9C" w14:textId="39FDADE0" w:rsidR="005D58F6" w:rsidRDefault="00470DD9" w:rsidP="00C9450D">
      <w:pPr>
        <w:pStyle w:val="Heading4"/>
      </w:pPr>
      <w:r>
        <w:rPr>
          <w:caps w:val="0"/>
        </w:rPr>
        <w:t>2023: SANTOS</w:t>
      </w:r>
      <w:r w:rsidRPr="00380790">
        <w:rPr>
          <w:caps w:val="0"/>
        </w:rPr>
        <w:t xml:space="preserve"> </w:t>
      </w:r>
      <w:r>
        <w:rPr>
          <w:caps w:val="0"/>
        </w:rPr>
        <w:t>WAS INDICTED ON</w:t>
      </w:r>
      <w:r w:rsidRPr="00380790">
        <w:rPr>
          <w:caps w:val="0"/>
        </w:rPr>
        <w:t xml:space="preserve"> 23 </w:t>
      </w:r>
      <w:r>
        <w:rPr>
          <w:caps w:val="0"/>
        </w:rPr>
        <w:t>COUNTS</w:t>
      </w:r>
      <w:r w:rsidRPr="00380790">
        <w:rPr>
          <w:caps w:val="0"/>
        </w:rPr>
        <w:t>, INCLUDING FALSIFYING CAMPAIGN FINANCE RECORDS, MONEY LAUNDERING, UNEMPLOYMENT FRAUD AND EMBEZZLEMENT</w:t>
      </w:r>
    </w:p>
    <w:p w14:paraId="1B396894" w14:textId="77777777" w:rsidR="005D58F6" w:rsidRDefault="005D58F6" w:rsidP="005D58F6"/>
    <w:p w14:paraId="046DA952" w14:textId="77777777" w:rsidR="005D58F6" w:rsidRDefault="005D58F6" w:rsidP="005D58F6">
      <w:r>
        <w:rPr>
          <w:b/>
        </w:rPr>
        <w:t xml:space="preserve">October 2023: Santos Was Charged With Embezzling Cash And Conspiring To Falsify Campaign Donations. </w:t>
      </w:r>
      <w:r>
        <w:t xml:space="preserve">“Federal prosecutors on Tuesday accused Rep. George Santos of stealing donors’ identities and running up thousands of dollars in fraudulent charges on their credit cards. The 10 new charges against Santos also include allegations that the New York Republican embezzled cash from his company and conspired with his former campaign treasurer to falsify donation totals in order to hit fundraising targets set by national Republicans, among other offenses.” [CNN Politics, </w:t>
      </w:r>
      <w:hyperlink r:id="rId73" w:history="1">
        <w:r w:rsidRPr="000E235F">
          <w:rPr>
            <w:rStyle w:val="Hyperlink"/>
          </w:rPr>
          <w:t>10/10/23</w:t>
        </w:r>
      </w:hyperlink>
      <w:r>
        <w:t>]</w:t>
      </w:r>
    </w:p>
    <w:p w14:paraId="7E056110" w14:textId="77777777" w:rsidR="005D58F6" w:rsidRDefault="005D58F6" w:rsidP="005D58F6"/>
    <w:p w14:paraId="2F699E72" w14:textId="77777777" w:rsidR="005D58F6" w:rsidRDefault="005D58F6" w:rsidP="005D58F6">
      <w:r>
        <w:rPr>
          <w:b/>
        </w:rPr>
        <w:t xml:space="preserve">May 2023: Santos Was Charged With Wire Fraud, Money Laundering, And Theft Of Public Funds. </w:t>
      </w:r>
      <w:r>
        <w:t xml:space="preserve">“Federal prosecutors on Tuesday accused Rep. George Santos of stealing donors’ identities and running up thousands of dollars in fraudulent charges on their credit cards. […] </w:t>
      </w:r>
      <w:r w:rsidRPr="00CB4F30">
        <w:t>In May, Santos, 35, pleaded not guilty to 13 federal charges. Those initial charges included seven counts of wire fraud, three counts of money laundering, one count of theft of public funds and two counts of making materially false statements to the US House of Representatives.</w:t>
      </w:r>
      <w:r>
        <w:t xml:space="preserve">” [CNN Politics, </w:t>
      </w:r>
      <w:hyperlink r:id="rId74" w:history="1">
        <w:r w:rsidRPr="000E235F">
          <w:rPr>
            <w:rStyle w:val="Hyperlink"/>
          </w:rPr>
          <w:t>10/10/23</w:t>
        </w:r>
      </w:hyperlink>
      <w:r>
        <w:t>]</w:t>
      </w:r>
    </w:p>
    <w:p w14:paraId="01F04A2B" w14:textId="77777777" w:rsidR="005D58F6" w:rsidRDefault="005D58F6" w:rsidP="005D58F6"/>
    <w:p w14:paraId="7A5A036C" w14:textId="77777777" w:rsidR="005D58F6" w:rsidRPr="00CB4F30" w:rsidRDefault="005D58F6" w:rsidP="005D58F6">
      <w:pPr>
        <w:pStyle w:val="ListParagraph"/>
        <w:numPr>
          <w:ilvl w:val="0"/>
          <w:numId w:val="31"/>
        </w:numPr>
        <w:spacing w:line="20" w:lineRule="atLeast"/>
      </w:pPr>
      <w:r>
        <w:rPr>
          <w:b/>
        </w:rPr>
        <w:t xml:space="preserve">Santos’s May Charges Also Included Unemployment Fraud. </w:t>
      </w:r>
      <w:r>
        <w:t>“</w:t>
      </w:r>
      <w:r w:rsidRPr="00CB4F30">
        <w:t>U.S. Representative George Santos was hit with more criminal charges on Tuesday, with prosecutors accusing him of inflating his campaign's fundraising numbers and charging campaign contributors' credit cards without their consent.</w:t>
      </w:r>
      <w:r>
        <w:t xml:space="preserve"> […] </w:t>
      </w:r>
      <w:r w:rsidRPr="00CB4F30">
        <w:t>Santos, 35, pleaded not guilty in May to a 13-count indictment charging him with defrauding prospective political supporters by laundering funds to pay for his personal expenses, illegally receiving unemployment benefits while he was employed and lying to the House of Representatives about his assets.</w:t>
      </w:r>
      <w:r>
        <w:t xml:space="preserve">” [Reuters, </w:t>
      </w:r>
      <w:hyperlink r:id="rId75" w:history="1">
        <w:r w:rsidRPr="00CB4F30">
          <w:rPr>
            <w:rStyle w:val="Hyperlink"/>
          </w:rPr>
          <w:t>10/10/23</w:t>
        </w:r>
      </w:hyperlink>
      <w:r>
        <w:t>]</w:t>
      </w:r>
    </w:p>
    <w:p w14:paraId="6A424217" w14:textId="77777777" w:rsidR="005D58F6" w:rsidRDefault="005D58F6" w:rsidP="005D58F6"/>
    <w:p w14:paraId="0AEE66DE" w14:textId="791A1F77" w:rsidR="005D58F6" w:rsidRDefault="00470DD9" w:rsidP="00C9450D">
      <w:pPr>
        <w:pStyle w:val="Heading4"/>
      </w:pPr>
      <w:r>
        <w:rPr>
          <w:caps w:val="0"/>
        </w:rPr>
        <w:t xml:space="preserve">DECEMBER 2023: </w:t>
      </w:r>
      <w:r w:rsidR="00F54418">
        <w:rPr>
          <w:caps w:val="0"/>
        </w:rPr>
        <w:t>STEFANIK VOTED AGAINST EXPELLING SANTOS FROM CONGRESS</w:t>
      </w:r>
    </w:p>
    <w:p w14:paraId="15B656B0" w14:textId="77777777" w:rsidR="002E51B0" w:rsidRDefault="002E51B0" w:rsidP="002E51B0"/>
    <w:p w14:paraId="17BBADAA" w14:textId="77777777" w:rsidR="00CC7F65" w:rsidRDefault="00CC7F65" w:rsidP="00CC7F65">
      <w:r>
        <w:rPr>
          <w:b/>
        </w:rPr>
        <w:t xml:space="preserve">December 2023: The House Of Representatives Expelled Santos In A Vote Of 311 To 114. </w:t>
      </w:r>
      <w:r>
        <w:t>“</w:t>
      </w:r>
      <w:r w:rsidRPr="00380790">
        <w:t>Members of the House of Representatives voted 311-114 Friday morning to expel New York Republican George Santos from Congress. Santos is the sixth House member ever to be expelled from Congress.</w:t>
      </w:r>
      <w:r>
        <w:t xml:space="preserve">” [NPR, </w:t>
      </w:r>
      <w:hyperlink r:id="rId76" w:history="1">
        <w:r w:rsidRPr="00380790">
          <w:rPr>
            <w:rStyle w:val="Hyperlink"/>
          </w:rPr>
          <w:t>12/1/23</w:t>
        </w:r>
      </w:hyperlink>
      <w:r>
        <w:t>]</w:t>
      </w:r>
    </w:p>
    <w:p w14:paraId="16A01E6B" w14:textId="77777777" w:rsidR="00CC7F65" w:rsidRDefault="00CC7F65" w:rsidP="002E51B0"/>
    <w:p w14:paraId="00DDB7E2" w14:textId="77777777" w:rsidR="00495E93" w:rsidRDefault="00495E93" w:rsidP="00495E93">
      <w:r>
        <w:rPr>
          <w:b/>
          <w:bCs/>
        </w:rPr>
        <w:lastRenderedPageBreak/>
        <w:t>2023: Stefanik Voted Against Removing George Santos From Congress.</w:t>
      </w:r>
      <w:r>
        <w:t xml:space="preserve"> “</w:t>
      </w:r>
      <w:r w:rsidRPr="00E704D7">
        <w:t>Notably absent from the committee, which was set up on Nov. 27, is specific fund sharing for the 3rd Congressional District, which was represented by former Republican U.S. Rep. George Santos -- who was expelled from Congress on Friday.</w:t>
      </w:r>
      <w:r>
        <w:t> </w:t>
      </w:r>
      <w:r w:rsidRPr="00E704D7">
        <w:t>While Stefanik voted against removing Santos from Congress, she has said she would not support his re-election campaign had he mounted one.</w:t>
      </w:r>
      <w:r>
        <w:t xml:space="preserve">” [Albany Times-Union, </w:t>
      </w:r>
      <w:hyperlink r:id="rId77" w:history="1">
        <w:r w:rsidRPr="001D4D77">
          <w:rPr>
            <w:rStyle w:val="Hyperlink"/>
          </w:rPr>
          <w:t>12/6/23</w:t>
        </w:r>
      </w:hyperlink>
      <w:r>
        <w:t>]</w:t>
      </w:r>
    </w:p>
    <w:p w14:paraId="313C40EA" w14:textId="77777777" w:rsidR="00C87909" w:rsidRDefault="00C87909" w:rsidP="00C87909">
      <w:pPr>
        <w:rPr>
          <w:b/>
          <w:bCs/>
          <w:color w:val="22282F"/>
          <w:szCs w:val="20"/>
        </w:rPr>
      </w:pPr>
      <w:r>
        <w:rPr>
          <w:b/>
          <w:bCs/>
          <w:color w:val="22282F"/>
          <w:szCs w:val="20"/>
        </w:rPr>
        <w:t xml:space="preserve">2023: </w:t>
      </w:r>
      <w:r w:rsidRPr="0012559A">
        <w:rPr>
          <w:b/>
          <w:bCs/>
          <w:color w:val="22282F"/>
          <w:szCs w:val="20"/>
        </w:rPr>
        <w:t>Stefanik Said That She Voted To Allow George Santos To Stay In Congress Because She Had Significant Concerns About Due Process Protections During An Ongoing Investigation.</w:t>
      </w:r>
      <w:r>
        <w:rPr>
          <w:b/>
          <w:bCs/>
          <w:color w:val="22282F"/>
          <w:szCs w:val="20"/>
        </w:rPr>
        <w:t xml:space="preserve"> </w:t>
      </w:r>
      <w:r>
        <w:rPr>
          <w:bCs/>
          <w:color w:val="22282F"/>
          <w:szCs w:val="20"/>
        </w:rPr>
        <w:t>[00:23] HOST: “</w:t>
      </w:r>
      <w:r w:rsidRPr="00136F2E">
        <w:rPr>
          <w:bCs/>
          <w:color w:val="22282F"/>
          <w:szCs w:val="20"/>
        </w:rPr>
        <w:t>George Santos was thrown out by a vote of 311 to 114</w:t>
      </w:r>
      <w:r>
        <w:rPr>
          <w:bCs/>
          <w:color w:val="22282F"/>
          <w:szCs w:val="20"/>
        </w:rPr>
        <w:t xml:space="preserve">. </w:t>
      </w:r>
      <w:r w:rsidRPr="00136F2E">
        <w:rPr>
          <w:bCs/>
          <w:color w:val="22282F"/>
          <w:szCs w:val="20"/>
        </w:rPr>
        <w:t>105 Republicans sided with almost every Democrat to remove him. So you the others in leadership and the majority of Republicans voted to allow Santos to stay. So why did you do that</w:t>
      </w:r>
      <w:r>
        <w:rPr>
          <w:bCs/>
          <w:color w:val="22282F"/>
          <w:szCs w:val="20"/>
        </w:rPr>
        <w:t>?” [00:40] STEFANIK: “</w:t>
      </w:r>
      <w:r w:rsidRPr="00136F2E">
        <w:rPr>
          <w:bCs/>
          <w:color w:val="22282F"/>
          <w:szCs w:val="20"/>
        </w:rPr>
        <w:t>So I had very significant concerns about due process protections. This is the first time a member of the House has been expelled before conviction</w:t>
      </w:r>
      <w:r>
        <w:rPr>
          <w:bCs/>
          <w:color w:val="22282F"/>
          <w:szCs w:val="20"/>
        </w:rPr>
        <w:t>. A</w:t>
      </w:r>
      <w:r w:rsidRPr="00136F2E">
        <w:rPr>
          <w:bCs/>
          <w:color w:val="22282F"/>
          <w:szCs w:val="20"/>
        </w:rPr>
        <w:t>nd as his district knows, and the American people and certainly his colleagues know, there is ongoing prosecution against Mr. Santos, and that's going to play itself out in the courts. It's going to play itself out through that proper legal process. I thought it was unacceptable to set a new precedent, to start expelling members prior to a conviction. Ultimately, the House worked its will. House Republicans are committed to holding that seat to make sure that we have a Republican member as the next member representing New York's third district.</w:t>
      </w:r>
      <w:r>
        <w:rPr>
          <w:bCs/>
          <w:color w:val="22282F"/>
          <w:szCs w:val="20"/>
        </w:rPr>
        <w:t xml:space="preserve">” [YouTube, Rep. Elise Stefanik, 00:23, </w:t>
      </w:r>
      <w:hyperlink r:id="rId78" w:history="1">
        <w:r w:rsidRPr="00136F2E">
          <w:rPr>
            <w:rStyle w:val="Hyperlink"/>
            <w:bCs/>
            <w:szCs w:val="20"/>
          </w:rPr>
          <w:t>12/5/23</w:t>
        </w:r>
      </w:hyperlink>
      <w:r>
        <w:rPr>
          <w:bCs/>
          <w:color w:val="22282F"/>
          <w:szCs w:val="20"/>
        </w:rPr>
        <w:t>] (VIDEO)</w:t>
      </w:r>
    </w:p>
    <w:p w14:paraId="41C1C819" w14:textId="77777777" w:rsidR="00BF067F" w:rsidRPr="002E51B0" w:rsidRDefault="00BF067F" w:rsidP="002E51B0"/>
    <w:p w14:paraId="3BB2A0DE" w14:textId="77777777" w:rsidR="000C144D" w:rsidRDefault="000C144D" w:rsidP="000C144D">
      <w:pPr>
        <w:pStyle w:val="Heading2"/>
      </w:pPr>
      <w:r>
        <w:t>2019 – 2024: STEFANIK TOOK $17,200 FROM CASINO MAGNATE STEVE WYNN AFTER HE WAS ACCUSED OF SEXUAL ASSAULT</w:t>
      </w:r>
    </w:p>
    <w:p w14:paraId="4ED22B3B" w14:textId="77777777" w:rsidR="000C144D" w:rsidRDefault="000C144D" w:rsidP="000C144D"/>
    <w:p w14:paraId="6FD15451" w14:textId="77777777" w:rsidR="000C144D" w:rsidRDefault="000C144D" w:rsidP="000C144D">
      <w:pPr>
        <w:pStyle w:val="Heading3"/>
      </w:pPr>
      <w:r>
        <w:t>2019 – 2024: STEFANIK TOOK $17,200 FROM STEVE WYNN</w:t>
      </w:r>
    </w:p>
    <w:p w14:paraId="4C9C981E" w14:textId="77777777" w:rsidR="000C144D" w:rsidRDefault="000C144D" w:rsidP="000C144D"/>
    <w:p w14:paraId="2E8497EF" w14:textId="77777777" w:rsidR="000C144D" w:rsidRPr="001E4B21" w:rsidRDefault="000C144D" w:rsidP="000C144D">
      <w:pPr>
        <w:rPr>
          <w:b/>
          <w:bCs/>
        </w:rPr>
      </w:pPr>
      <w:r>
        <w:rPr>
          <w:b/>
          <w:bCs/>
        </w:rPr>
        <w:t>2019 – 2024: Steve Wynn Contributed $20,000 To Stefanik’s Campaigns And Leadership PAC.</w:t>
      </w:r>
    </w:p>
    <w:p w14:paraId="2FC567EB" w14:textId="77777777" w:rsidR="000C144D" w:rsidRDefault="000C144D" w:rsidP="000C144D"/>
    <w:tbl>
      <w:tblPr>
        <w:tblStyle w:val="TableGrid"/>
        <w:tblW w:w="0" w:type="auto"/>
        <w:tblLook w:val="04A0" w:firstRow="1" w:lastRow="0" w:firstColumn="1" w:lastColumn="0" w:noHBand="0" w:noVBand="1"/>
      </w:tblPr>
      <w:tblGrid>
        <w:gridCol w:w="2697"/>
        <w:gridCol w:w="2697"/>
        <w:gridCol w:w="2698"/>
        <w:gridCol w:w="2698"/>
      </w:tblGrid>
      <w:tr w:rsidR="000C144D" w:rsidRPr="005E264D" w14:paraId="343CCAC2" w14:textId="77777777" w:rsidTr="00A05EA9">
        <w:trPr>
          <w:cantSplit/>
          <w:tblHeader/>
        </w:trPr>
        <w:tc>
          <w:tcPr>
            <w:tcW w:w="10790" w:type="dxa"/>
            <w:gridSpan w:val="4"/>
            <w:shd w:val="clear" w:color="auto" w:fill="000000" w:themeFill="text1"/>
          </w:tcPr>
          <w:p w14:paraId="43306FC6" w14:textId="77777777" w:rsidR="000C144D" w:rsidRPr="005E264D" w:rsidRDefault="000C144D" w:rsidP="00A05EA9">
            <w:pPr>
              <w:jc w:val="center"/>
              <w:rPr>
                <w:b/>
                <w:bCs/>
              </w:rPr>
            </w:pPr>
            <w:r>
              <w:rPr>
                <w:b/>
                <w:bCs/>
              </w:rPr>
              <w:t>STEFANIK CONTRIBUTIONS FROM STEVE WYNN</w:t>
            </w:r>
          </w:p>
        </w:tc>
      </w:tr>
      <w:tr w:rsidR="000C144D" w:rsidRPr="00E97E4F" w14:paraId="61146FE1" w14:textId="77777777" w:rsidTr="00A05EA9">
        <w:trPr>
          <w:cantSplit/>
          <w:tblHeader/>
        </w:trPr>
        <w:tc>
          <w:tcPr>
            <w:tcW w:w="2697" w:type="dxa"/>
            <w:shd w:val="clear" w:color="auto" w:fill="D9D9D9" w:themeFill="background1" w:themeFillShade="D9"/>
          </w:tcPr>
          <w:p w14:paraId="1B3B476D" w14:textId="77777777" w:rsidR="000C144D" w:rsidRPr="00E97E4F" w:rsidRDefault="000C144D" w:rsidP="00A05EA9">
            <w:pPr>
              <w:rPr>
                <w:b/>
                <w:bCs/>
              </w:rPr>
            </w:pPr>
            <w:r>
              <w:rPr>
                <w:b/>
                <w:bCs/>
              </w:rPr>
              <w:t>Date</w:t>
            </w:r>
          </w:p>
        </w:tc>
        <w:tc>
          <w:tcPr>
            <w:tcW w:w="2697" w:type="dxa"/>
            <w:shd w:val="clear" w:color="auto" w:fill="D9D9D9" w:themeFill="background1" w:themeFillShade="D9"/>
          </w:tcPr>
          <w:p w14:paraId="4C2FD6FF" w14:textId="77777777" w:rsidR="000C144D" w:rsidRPr="00E97E4F" w:rsidRDefault="000C144D" w:rsidP="00A05EA9">
            <w:pPr>
              <w:rPr>
                <w:b/>
                <w:bCs/>
              </w:rPr>
            </w:pPr>
            <w:r>
              <w:rPr>
                <w:b/>
                <w:bCs/>
              </w:rPr>
              <w:t>Contributor</w:t>
            </w:r>
          </w:p>
        </w:tc>
        <w:tc>
          <w:tcPr>
            <w:tcW w:w="2698" w:type="dxa"/>
            <w:shd w:val="clear" w:color="auto" w:fill="D9D9D9" w:themeFill="background1" w:themeFillShade="D9"/>
          </w:tcPr>
          <w:p w14:paraId="6257C987" w14:textId="77777777" w:rsidR="000C144D" w:rsidRPr="00E97E4F" w:rsidRDefault="000C144D" w:rsidP="00A05EA9">
            <w:pPr>
              <w:rPr>
                <w:b/>
                <w:bCs/>
              </w:rPr>
            </w:pPr>
            <w:r>
              <w:rPr>
                <w:b/>
                <w:bCs/>
              </w:rPr>
              <w:t>Recipient</w:t>
            </w:r>
          </w:p>
        </w:tc>
        <w:tc>
          <w:tcPr>
            <w:tcW w:w="2698" w:type="dxa"/>
            <w:shd w:val="clear" w:color="auto" w:fill="D9D9D9" w:themeFill="background1" w:themeFillShade="D9"/>
          </w:tcPr>
          <w:p w14:paraId="5CDB3887" w14:textId="77777777" w:rsidR="000C144D" w:rsidRPr="00E97E4F" w:rsidRDefault="000C144D" w:rsidP="00A05EA9">
            <w:pPr>
              <w:rPr>
                <w:b/>
                <w:bCs/>
              </w:rPr>
            </w:pPr>
            <w:r>
              <w:rPr>
                <w:b/>
                <w:bCs/>
              </w:rPr>
              <w:t>Amount</w:t>
            </w:r>
          </w:p>
        </w:tc>
      </w:tr>
      <w:tr w:rsidR="000C144D" w14:paraId="70D12E7C" w14:textId="77777777" w:rsidTr="00A05EA9">
        <w:tc>
          <w:tcPr>
            <w:tcW w:w="2697" w:type="dxa"/>
          </w:tcPr>
          <w:p w14:paraId="6814E699" w14:textId="77777777" w:rsidR="000C144D" w:rsidRDefault="000C144D" w:rsidP="00A05EA9">
            <w:pPr>
              <w:tabs>
                <w:tab w:val="center" w:pos="1240"/>
              </w:tabs>
            </w:pPr>
            <w:r>
              <w:t>2/20/24</w:t>
            </w:r>
          </w:p>
        </w:tc>
        <w:tc>
          <w:tcPr>
            <w:tcW w:w="2697" w:type="dxa"/>
          </w:tcPr>
          <w:p w14:paraId="04DF6FF3" w14:textId="77777777" w:rsidR="000C144D" w:rsidRDefault="000C144D" w:rsidP="00A05EA9">
            <w:r>
              <w:t>Stephen Wynn</w:t>
            </w:r>
          </w:p>
        </w:tc>
        <w:tc>
          <w:tcPr>
            <w:tcW w:w="2698" w:type="dxa"/>
          </w:tcPr>
          <w:p w14:paraId="0AD67421" w14:textId="77777777" w:rsidR="000C144D" w:rsidRDefault="000C144D" w:rsidP="00A05EA9">
            <w:r>
              <w:t>Elise for Congress</w:t>
            </w:r>
          </w:p>
        </w:tc>
        <w:tc>
          <w:tcPr>
            <w:tcW w:w="2698" w:type="dxa"/>
          </w:tcPr>
          <w:p w14:paraId="6031C7F7" w14:textId="77777777" w:rsidR="000C144D" w:rsidRDefault="000C144D" w:rsidP="00A05EA9">
            <w:r>
              <w:t>$3,300</w:t>
            </w:r>
          </w:p>
        </w:tc>
      </w:tr>
      <w:tr w:rsidR="000C144D" w14:paraId="68E0B1FA" w14:textId="77777777" w:rsidTr="00A05EA9">
        <w:tc>
          <w:tcPr>
            <w:tcW w:w="2697" w:type="dxa"/>
          </w:tcPr>
          <w:p w14:paraId="23F1507F" w14:textId="77777777" w:rsidR="000C144D" w:rsidRDefault="000C144D" w:rsidP="00A05EA9">
            <w:pPr>
              <w:tabs>
                <w:tab w:val="center" w:pos="1240"/>
              </w:tabs>
            </w:pPr>
            <w:r>
              <w:t>2/20/24</w:t>
            </w:r>
          </w:p>
        </w:tc>
        <w:tc>
          <w:tcPr>
            <w:tcW w:w="2697" w:type="dxa"/>
          </w:tcPr>
          <w:p w14:paraId="7BA9DEF1" w14:textId="77777777" w:rsidR="000C144D" w:rsidRDefault="000C144D" w:rsidP="00A05EA9">
            <w:r>
              <w:t>Stephen Wynn</w:t>
            </w:r>
          </w:p>
        </w:tc>
        <w:tc>
          <w:tcPr>
            <w:tcW w:w="2698" w:type="dxa"/>
          </w:tcPr>
          <w:p w14:paraId="3EDAB657" w14:textId="77777777" w:rsidR="000C144D" w:rsidRDefault="000C144D" w:rsidP="00A05EA9">
            <w:r>
              <w:t>Elise for Congress</w:t>
            </w:r>
          </w:p>
        </w:tc>
        <w:tc>
          <w:tcPr>
            <w:tcW w:w="2698" w:type="dxa"/>
          </w:tcPr>
          <w:p w14:paraId="67920BEF" w14:textId="77777777" w:rsidR="000C144D" w:rsidRDefault="000C144D" w:rsidP="00A05EA9">
            <w:r>
              <w:t>$3,300</w:t>
            </w:r>
          </w:p>
        </w:tc>
      </w:tr>
      <w:tr w:rsidR="000C144D" w14:paraId="51D4E200" w14:textId="77777777" w:rsidTr="00A05EA9">
        <w:tc>
          <w:tcPr>
            <w:tcW w:w="2697" w:type="dxa"/>
          </w:tcPr>
          <w:p w14:paraId="0F18C214" w14:textId="77777777" w:rsidR="000C144D" w:rsidRDefault="000C144D" w:rsidP="00A05EA9">
            <w:pPr>
              <w:tabs>
                <w:tab w:val="center" w:pos="1240"/>
              </w:tabs>
            </w:pPr>
            <w:r>
              <w:t>2/20/24</w:t>
            </w:r>
          </w:p>
        </w:tc>
        <w:tc>
          <w:tcPr>
            <w:tcW w:w="2697" w:type="dxa"/>
          </w:tcPr>
          <w:p w14:paraId="43DA2F37" w14:textId="77777777" w:rsidR="000C144D" w:rsidRDefault="000C144D" w:rsidP="00A05EA9">
            <w:r>
              <w:t>Stephen Wynn</w:t>
            </w:r>
          </w:p>
        </w:tc>
        <w:tc>
          <w:tcPr>
            <w:tcW w:w="2698" w:type="dxa"/>
          </w:tcPr>
          <w:p w14:paraId="2452226E" w14:textId="77777777" w:rsidR="000C144D" w:rsidRDefault="000C144D" w:rsidP="00A05EA9">
            <w:r>
              <w:t>E-PAC</w:t>
            </w:r>
          </w:p>
        </w:tc>
        <w:tc>
          <w:tcPr>
            <w:tcW w:w="2698" w:type="dxa"/>
          </w:tcPr>
          <w:p w14:paraId="7DFF9A71" w14:textId="77777777" w:rsidR="000C144D" w:rsidRDefault="000C144D" w:rsidP="00A05EA9">
            <w:r>
              <w:t>$5,000</w:t>
            </w:r>
          </w:p>
        </w:tc>
      </w:tr>
      <w:tr w:rsidR="000C144D" w14:paraId="6AA9AE9D" w14:textId="77777777" w:rsidTr="00A05EA9">
        <w:tc>
          <w:tcPr>
            <w:tcW w:w="2697" w:type="dxa"/>
          </w:tcPr>
          <w:p w14:paraId="6EEF0B10" w14:textId="77777777" w:rsidR="000C144D" w:rsidRDefault="000C144D" w:rsidP="00A05EA9">
            <w:pPr>
              <w:tabs>
                <w:tab w:val="center" w:pos="1240"/>
              </w:tabs>
            </w:pPr>
            <w:r>
              <w:t>12/17/19</w:t>
            </w:r>
          </w:p>
        </w:tc>
        <w:tc>
          <w:tcPr>
            <w:tcW w:w="2697" w:type="dxa"/>
          </w:tcPr>
          <w:p w14:paraId="638868AF" w14:textId="77777777" w:rsidR="000C144D" w:rsidRDefault="000C144D" w:rsidP="00A05EA9">
            <w:r>
              <w:t>Stephen Wynn</w:t>
            </w:r>
          </w:p>
        </w:tc>
        <w:tc>
          <w:tcPr>
            <w:tcW w:w="2698" w:type="dxa"/>
          </w:tcPr>
          <w:p w14:paraId="0324F5CB" w14:textId="77777777" w:rsidR="000C144D" w:rsidRDefault="000C144D" w:rsidP="00A05EA9">
            <w:r>
              <w:t>Elise for Congress</w:t>
            </w:r>
          </w:p>
        </w:tc>
        <w:tc>
          <w:tcPr>
            <w:tcW w:w="2698" w:type="dxa"/>
          </w:tcPr>
          <w:p w14:paraId="3BF615A8" w14:textId="77777777" w:rsidR="000C144D" w:rsidRDefault="000C144D" w:rsidP="00A05EA9">
            <w:r>
              <w:t>$2,800</w:t>
            </w:r>
          </w:p>
        </w:tc>
      </w:tr>
      <w:tr w:rsidR="000C144D" w14:paraId="531BEE50" w14:textId="77777777" w:rsidTr="00A05EA9">
        <w:tc>
          <w:tcPr>
            <w:tcW w:w="2697" w:type="dxa"/>
          </w:tcPr>
          <w:p w14:paraId="0A9CB30D" w14:textId="77777777" w:rsidR="000C144D" w:rsidRDefault="000C144D" w:rsidP="00A05EA9">
            <w:pPr>
              <w:tabs>
                <w:tab w:val="center" w:pos="1240"/>
              </w:tabs>
            </w:pPr>
            <w:r>
              <w:t>11/26/19</w:t>
            </w:r>
          </w:p>
        </w:tc>
        <w:tc>
          <w:tcPr>
            <w:tcW w:w="2697" w:type="dxa"/>
          </w:tcPr>
          <w:p w14:paraId="388DB06C" w14:textId="77777777" w:rsidR="000C144D" w:rsidRDefault="000C144D" w:rsidP="00A05EA9">
            <w:r>
              <w:t>Stephen Wynn</w:t>
            </w:r>
          </w:p>
        </w:tc>
        <w:tc>
          <w:tcPr>
            <w:tcW w:w="2698" w:type="dxa"/>
          </w:tcPr>
          <w:p w14:paraId="2EB5E9A4" w14:textId="77777777" w:rsidR="000C144D" w:rsidRDefault="000C144D" w:rsidP="00A05EA9">
            <w:r>
              <w:t>Elise for Congress</w:t>
            </w:r>
          </w:p>
        </w:tc>
        <w:tc>
          <w:tcPr>
            <w:tcW w:w="2698" w:type="dxa"/>
          </w:tcPr>
          <w:p w14:paraId="13D0FA38" w14:textId="77777777" w:rsidR="000C144D" w:rsidRDefault="000C144D" w:rsidP="00A05EA9">
            <w:r>
              <w:t>$2,800</w:t>
            </w:r>
          </w:p>
        </w:tc>
      </w:tr>
      <w:tr w:rsidR="000C144D" w14:paraId="72E3BCB1" w14:textId="77777777" w:rsidTr="00A05EA9">
        <w:tc>
          <w:tcPr>
            <w:tcW w:w="2697" w:type="dxa"/>
          </w:tcPr>
          <w:p w14:paraId="71926733" w14:textId="77777777" w:rsidR="000C144D" w:rsidRDefault="000C144D" w:rsidP="00A05EA9">
            <w:pPr>
              <w:tabs>
                <w:tab w:val="center" w:pos="1240"/>
              </w:tabs>
            </w:pPr>
            <w:r>
              <w:t>11/26/19</w:t>
            </w:r>
          </w:p>
        </w:tc>
        <w:tc>
          <w:tcPr>
            <w:tcW w:w="2697" w:type="dxa"/>
          </w:tcPr>
          <w:p w14:paraId="188DFE33" w14:textId="77777777" w:rsidR="000C144D" w:rsidRDefault="000C144D" w:rsidP="00A05EA9">
            <w:r>
              <w:t>Stephen Wynn</w:t>
            </w:r>
          </w:p>
        </w:tc>
        <w:tc>
          <w:tcPr>
            <w:tcW w:w="2698" w:type="dxa"/>
          </w:tcPr>
          <w:p w14:paraId="1A5DA8F2" w14:textId="77777777" w:rsidR="000C144D" w:rsidRDefault="000C144D" w:rsidP="00A05EA9">
            <w:r>
              <w:t>Elise for Congress</w:t>
            </w:r>
          </w:p>
        </w:tc>
        <w:tc>
          <w:tcPr>
            <w:tcW w:w="2698" w:type="dxa"/>
          </w:tcPr>
          <w:p w14:paraId="16270B28" w14:textId="77777777" w:rsidR="000C144D" w:rsidRDefault="000C144D" w:rsidP="00A05EA9">
            <w:r>
              <w:t>$2,800</w:t>
            </w:r>
          </w:p>
        </w:tc>
      </w:tr>
      <w:tr w:rsidR="000C144D" w:rsidRPr="005F5B4A" w14:paraId="666F717B" w14:textId="77777777" w:rsidTr="00A05EA9">
        <w:tc>
          <w:tcPr>
            <w:tcW w:w="2697" w:type="dxa"/>
            <w:shd w:val="clear" w:color="auto" w:fill="D9D9D9" w:themeFill="background1" w:themeFillShade="D9"/>
          </w:tcPr>
          <w:p w14:paraId="25CAD73A" w14:textId="77777777" w:rsidR="000C144D" w:rsidRPr="005F5B4A" w:rsidRDefault="000C144D" w:rsidP="00A05EA9">
            <w:pPr>
              <w:rPr>
                <w:b/>
                <w:bCs/>
              </w:rPr>
            </w:pPr>
          </w:p>
        </w:tc>
        <w:tc>
          <w:tcPr>
            <w:tcW w:w="2697" w:type="dxa"/>
            <w:shd w:val="clear" w:color="auto" w:fill="D9D9D9" w:themeFill="background1" w:themeFillShade="D9"/>
          </w:tcPr>
          <w:p w14:paraId="71AF8889" w14:textId="77777777" w:rsidR="000C144D" w:rsidRPr="005F5B4A" w:rsidRDefault="000C144D" w:rsidP="00A05EA9">
            <w:pPr>
              <w:rPr>
                <w:b/>
                <w:bCs/>
              </w:rPr>
            </w:pPr>
          </w:p>
        </w:tc>
        <w:tc>
          <w:tcPr>
            <w:tcW w:w="2698" w:type="dxa"/>
            <w:shd w:val="clear" w:color="auto" w:fill="D9D9D9" w:themeFill="background1" w:themeFillShade="D9"/>
          </w:tcPr>
          <w:p w14:paraId="7615E002" w14:textId="77777777" w:rsidR="000C144D" w:rsidRPr="005F5B4A" w:rsidRDefault="000C144D" w:rsidP="00A05EA9">
            <w:pPr>
              <w:jc w:val="right"/>
              <w:rPr>
                <w:b/>
                <w:bCs/>
              </w:rPr>
            </w:pPr>
            <w:r>
              <w:rPr>
                <w:b/>
                <w:bCs/>
              </w:rPr>
              <w:t>TOTAL:</w:t>
            </w:r>
          </w:p>
        </w:tc>
        <w:tc>
          <w:tcPr>
            <w:tcW w:w="2698" w:type="dxa"/>
            <w:shd w:val="clear" w:color="auto" w:fill="D9D9D9" w:themeFill="background1" w:themeFillShade="D9"/>
          </w:tcPr>
          <w:p w14:paraId="403FB0D3" w14:textId="77777777" w:rsidR="000C144D" w:rsidRPr="005F5B4A" w:rsidRDefault="000C144D" w:rsidP="00A05EA9">
            <w:pPr>
              <w:rPr>
                <w:b/>
                <w:bCs/>
              </w:rPr>
            </w:pPr>
            <w:r>
              <w:rPr>
                <w:b/>
                <w:bCs/>
              </w:rPr>
              <w:t>$20,000</w:t>
            </w:r>
          </w:p>
        </w:tc>
      </w:tr>
    </w:tbl>
    <w:p w14:paraId="5C616BED" w14:textId="77777777" w:rsidR="000C144D" w:rsidRDefault="000C144D" w:rsidP="000C144D">
      <w:pPr>
        <w:jc w:val="right"/>
      </w:pPr>
      <w:r>
        <w:t xml:space="preserve">[FEC, accessed </w:t>
      </w:r>
      <w:hyperlink r:id="rId79" w:history="1">
        <w:r w:rsidRPr="00D14C1B">
          <w:rPr>
            <w:rStyle w:val="Hyperlink"/>
          </w:rPr>
          <w:t>9/15/25</w:t>
        </w:r>
      </w:hyperlink>
      <w:r>
        <w:t>]</w:t>
      </w:r>
    </w:p>
    <w:p w14:paraId="207640AF" w14:textId="77777777" w:rsidR="000C144D" w:rsidRDefault="000C144D" w:rsidP="000C144D"/>
    <w:p w14:paraId="739C4E64" w14:textId="77777777" w:rsidR="000C144D" w:rsidRDefault="000C144D" w:rsidP="000C144D">
      <w:pPr>
        <w:pStyle w:val="Heading4"/>
      </w:pPr>
      <w:r>
        <w:t>2019: STEFANIK REFUNDED AN EXCESS CONTRIBUTION OF $2,800 TO WYNN</w:t>
      </w:r>
    </w:p>
    <w:p w14:paraId="4E7843D8" w14:textId="77777777" w:rsidR="000C144D" w:rsidRDefault="000C144D" w:rsidP="000C144D"/>
    <w:p w14:paraId="76CF967F" w14:textId="77777777" w:rsidR="000C144D" w:rsidRPr="001E4B21" w:rsidRDefault="000C144D" w:rsidP="000C144D">
      <w:pPr>
        <w:rPr>
          <w:b/>
          <w:bCs/>
        </w:rPr>
      </w:pPr>
      <w:r>
        <w:rPr>
          <w:b/>
          <w:bCs/>
        </w:rPr>
        <w:t>2019: Stefanik Refunded An Excess Contribution Of $2,800 To Steve Wynn.</w:t>
      </w:r>
    </w:p>
    <w:p w14:paraId="14CD8EF5" w14:textId="77777777" w:rsidR="000C144D" w:rsidRDefault="000C144D" w:rsidP="000C144D"/>
    <w:tbl>
      <w:tblPr>
        <w:tblStyle w:val="TableGrid"/>
        <w:tblW w:w="0" w:type="auto"/>
        <w:tblLook w:val="04A0" w:firstRow="1" w:lastRow="0" w:firstColumn="1" w:lastColumn="0" w:noHBand="0" w:noVBand="1"/>
      </w:tblPr>
      <w:tblGrid>
        <w:gridCol w:w="2697"/>
        <w:gridCol w:w="2697"/>
        <w:gridCol w:w="2698"/>
        <w:gridCol w:w="2698"/>
      </w:tblGrid>
      <w:tr w:rsidR="000C144D" w:rsidRPr="005E264D" w14:paraId="5EF19359" w14:textId="77777777" w:rsidTr="00A05EA9">
        <w:trPr>
          <w:cantSplit/>
          <w:tblHeader/>
        </w:trPr>
        <w:tc>
          <w:tcPr>
            <w:tcW w:w="10790" w:type="dxa"/>
            <w:gridSpan w:val="4"/>
            <w:shd w:val="clear" w:color="auto" w:fill="000000" w:themeFill="text1"/>
          </w:tcPr>
          <w:p w14:paraId="2CF21A8E" w14:textId="77777777" w:rsidR="000C144D" w:rsidRPr="005E264D" w:rsidRDefault="000C144D" w:rsidP="00A05EA9">
            <w:pPr>
              <w:jc w:val="center"/>
              <w:rPr>
                <w:b/>
                <w:bCs/>
              </w:rPr>
            </w:pPr>
            <w:r>
              <w:rPr>
                <w:b/>
                <w:bCs/>
              </w:rPr>
              <w:t>STEFANIK REFUNDS TO STEVE WYNN</w:t>
            </w:r>
          </w:p>
        </w:tc>
      </w:tr>
      <w:tr w:rsidR="000C144D" w:rsidRPr="00E97E4F" w14:paraId="43F819E1" w14:textId="77777777" w:rsidTr="00A05EA9">
        <w:trPr>
          <w:cantSplit/>
          <w:tblHeader/>
        </w:trPr>
        <w:tc>
          <w:tcPr>
            <w:tcW w:w="2697" w:type="dxa"/>
            <w:shd w:val="clear" w:color="auto" w:fill="D9D9D9" w:themeFill="background1" w:themeFillShade="D9"/>
          </w:tcPr>
          <w:p w14:paraId="74AEAE65" w14:textId="77777777" w:rsidR="000C144D" w:rsidRPr="00E97E4F" w:rsidRDefault="000C144D" w:rsidP="00A05EA9">
            <w:pPr>
              <w:rPr>
                <w:b/>
                <w:bCs/>
              </w:rPr>
            </w:pPr>
            <w:r>
              <w:rPr>
                <w:b/>
                <w:bCs/>
              </w:rPr>
              <w:t>Date</w:t>
            </w:r>
          </w:p>
        </w:tc>
        <w:tc>
          <w:tcPr>
            <w:tcW w:w="2697" w:type="dxa"/>
            <w:shd w:val="clear" w:color="auto" w:fill="D9D9D9" w:themeFill="background1" w:themeFillShade="D9"/>
          </w:tcPr>
          <w:p w14:paraId="6C655C90" w14:textId="77777777" w:rsidR="000C144D" w:rsidRPr="00E97E4F" w:rsidRDefault="000C144D" w:rsidP="00A05EA9">
            <w:pPr>
              <w:rPr>
                <w:b/>
                <w:bCs/>
              </w:rPr>
            </w:pPr>
            <w:r>
              <w:rPr>
                <w:b/>
                <w:bCs/>
              </w:rPr>
              <w:t>Refunder</w:t>
            </w:r>
          </w:p>
        </w:tc>
        <w:tc>
          <w:tcPr>
            <w:tcW w:w="2698" w:type="dxa"/>
            <w:shd w:val="clear" w:color="auto" w:fill="D9D9D9" w:themeFill="background1" w:themeFillShade="D9"/>
          </w:tcPr>
          <w:p w14:paraId="079CF488" w14:textId="77777777" w:rsidR="000C144D" w:rsidRPr="00E97E4F" w:rsidRDefault="000C144D" w:rsidP="00A05EA9">
            <w:pPr>
              <w:rPr>
                <w:b/>
                <w:bCs/>
              </w:rPr>
            </w:pPr>
            <w:r>
              <w:rPr>
                <w:b/>
                <w:bCs/>
              </w:rPr>
              <w:t>Contributor</w:t>
            </w:r>
          </w:p>
        </w:tc>
        <w:tc>
          <w:tcPr>
            <w:tcW w:w="2698" w:type="dxa"/>
            <w:shd w:val="clear" w:color="auto" w:fill="D9D9D9" w:themeFill="background1" w:themeFillShade="D9"/>
          </w:tcPr>
          <w:p w14:paraId="2B5DAE65" w14:textId="77777777" w:rsidR="000C144D" w:rsidRPr="00E97E4F" w:rsidRDefault="000C144D" w:rsidP="00A05EA9">
            <w:pPr>
              <w:rPr>
                <w:b/>
                <w:bCs/>
              </w:rPr>
            </w:pPr>
            <w:r>
              <w:rPr>
                <w:b/>
                <w:bCs/>
              </w:rPr>
              <w:t>Amount</w:t>
            </w:r>
          </w:p>
        </w:tc>
      </w:tr>
      <w:tr w:rsidR="000C144D" w14:paraId="6442A0B1" w14:textId="77777777" w:rsidTr="00A05EA9">
        <w:tc>
          <w:tcPr>
            <w:tcW w:w="2697" w:type="dxa"/>
          </w:tcPr>
          <w:p w14:paraId="2005A7A1" w14:textId="77777777" w:rsidR="000C144D" w:rsidRDefault="000C144D" w:rsidP="00A05EA9">
            <w:pPr>
              <w:tabs>
                <w:tab w:val="center" w:pos="1240"/>
              </w:tabs>
            </w:pPr>
            <w:r>
              <w:t>12/17/19</w:t>
            </w:r>
          </w:p>
        </w:tc>
        <w:tc>
          <w:tcPr>
            <w:tcW w:w="2697" w:type="dxa"/>
          </w:tcPr>
          <w:p w14:paraId="13FC8BA1" w14:textId="77777777" w:rsidR="000C144D" w:rsidRDefault="000C144D" w:rsidP="00A05EA9">
            <w:r>
              <w:t>Elise for Congress</w:t>
            </w:r>
          </w:p>
        </w:tc>
        <w:tc>
          <w:tcPr>
            <w:tcW w:w="2698" w:type="dxa"/>
          </w:tcPr>
          <w:p w14:paraId="5A85658C" w14:textId="77777777" w:rsidR="000C144D" w:rsidRDefault="000C144D" w:rsidP="00A05EA9">
            <w:r>
              <w:t>Stephen Wynn</w:t>
            </w:r>
          </w:p>
        </w:tc>
        <w:tc>
          <w:tcPr>
            <w:tcW w:w="2698" w:type="dxa"/>
          </w:tcPr>
          <w:p w14:paraId="4A957F54" w14:textId="77777777" w:rsidR="000C144D" w:rsidRDefault="000C144D" w:rsidP="00A05EA9">
            <w:r>
              <w:t>$2,800</w:t>
            </w:r>
          </w:p>
        </w:tc>
      </w:tr>
      <w:tr w:rsidR="000C144D" w:rsidRPr="005F5B4A" w14:paraId="1B70237E" w14:textId="77777777" w:rsidTr="00A05EA9">
        <w:tc>
          <w:tcPr>
            <w:tcW w:w="2697" w:type="dxa"/>
            <w:shd w:val="clear" w:color="auto" w:fill="D9D9D9" w:themeFill="background1" w:themeFillShade="D9"/>
          </w:tcPr>
          <w:p w14:paraId="6B1B84B5" w14:textId="77777777" w:rsidR="000C144D" w:rsidRPr="005F5B4A" w:rsidRDefault="000C144D" w:rsidP="00A05EA9">
            <w:pPr>
              <w:rPr>
                <w:b/>
                <w:bCs/>
              </w:rPr>
            </w:pPr>
          </w:p>
        </w:tc>
        <w:tc>
          <w:tcPr>
            <w:tcW w:w="2697" w:type="dxa"/>
            <w:shd w:val="clear" w:color="auto" w:fill="D9D9D9" w:themeFill="background1" w:themeFillShade="D9"/>
          </w:tcPr>
          <w:p w14:paraId="19BF0EDD" w14:textId="77777777" w:rsidR="000C144D" w:rsidRPr="005F5B4A" w:rsidRDefault="000C144D" w:rsidP="00A05EA9">
            <w:pPr>
              <w:rPr>
                <w:b/>
                <w:bCs/>
              </w:rPr>
            </w:pPr>
          </w:p>
        </w:tc>
        <w:tc>
          <w:tcPr>
            <w:tcW w:w="2698" w:type="dxa"/>
            <w:shd w:val="clear" w:color="auto" w:fill="D9D9D9" w:themeFill="background1" w:themeFillShade="D9"/>
          </w:tcPr>
          <w:p w14:paraId="51A9F88B" w14:textId="77777777" w:rsidR="000C144D" w:rsidRPr="005F5B4A" w:rsidRDefault="000C144D" w:rsidP="00A05EA9">
            <w:pPr>
              <w:jc w:val="right"/>
              <w:rPr>
                <w:b/>
                <w:bCs/>
              </w:rPr>
            </w:pPr>
            <w:r>
              <w:rPr>
                <w:b/>
                <w:bCs/>
              </w:rPr>
              <w:t>TOTAL:</w:t>
            </w:r>
          </w:p>
        </w:tc>
        <w:tc>
          <w:tcPr>
            <w:tcW w:w="2698" w:type="dxa"/>
            <w:shd w:val="clear" w:color="auto" w:fill="D9D9D9" w:themeFill="background1" w:themeFillShade="D9"/>
          </w:tcPr>
          <w:p w14:paraId="00B0D88C" w14:textId="77777777" w:rsidR="000C144D" w:rsidRPr="005F5B4A" w:rsidRDefault="000C144D" w:rsidP="00A05EA9">
            <w:pPr>
              <w:rPr>
                <w:b/>
                <w:bCs/>
              </w:rPr>
            </w:pPr>
            <w:r>
              <w:rPr>
                <w:b/>
                <w:bCs/>
              </w:rPr>
              <w:t>$2,800</w:t>
            </w:r>
          </w:p>
        </w:tc>
      </w:tr>
    </w:tbl>
    <w:p w14:paraId="380E47D5" w14:textId="77777777" w:rsidR="000C144D" w:rsidRDefault="000C144D" w:rsidP="000C144D">
      <w:pPr>
        <w:jc w:val="right"/>
      </w:pPr>
      <w:r>
        <w:t xml:space="preserve">[FEC, accessed </w:t>
      </w:r>
      <w:hyperlink r:id="rId80" w:history="1">
        <w:r w:rsidRPr="00D14C1B">
          <w:rPr>
            <w:rStyle w:val="Hyperlink"/>
          </w:rPr>
          <w:t>9/15/25</w:t>
        </w:r>
      </w:hyperlink>
      <w:r>
        <w:t>]</w:t>
      </w:r>
    </w:p>
    <w:p w14:paraId="16E6780E" w14:textId="77777777" w:rsidR="000C144D" w:rsidRDefault="000C144D" w:rsidP="000C144D"/>
    <w:p w14:paraId="22987FC3" w14:textId="77777777" w:rsidR="000C144D" w:rsidRDefault="000C144D" w:rsidP="000C144D">
      <w:pPr>
        <w:pStyle w:val="Heading4"/>
      </w:pPr>
      <w:r>
        <w:t>STEFANIK FIRST RECEIVED MONEY FROM WYNN IN 2019 AND DECLINED TO RETURN ALL OF THE CONTRIBUTIONS</w:t>
      </w:r>
    </w:p>
    <w:p w14:paraId="4F6A2B0A" w14:textId="77777777" w:rsidR="000C144D" w:rsidRDefault="000C144D" w:rsidP="000C144D"/>
    <w:p w14:paraId="3701F83F" w14:textId="77777777" w:rsidR="000C144D" w:rsidRPr="005E1376" w:rsidRDefault="000C144D" w:rsidP="000C144D">
      <w:pPr>
        <w:rPr>
          <w:b/>
        </w:rPr>
      </w:pPr>
      <w:r w:rsidRPr="005E1376">
        <w:rPr>
          <w:b/>
          <w:bCs/>
        </w:rPr>
        <w:t>HEADLINE: “NY21: Stefanik Draws Fire For Accepting Max Cash From Wynn Despite Sex Assault Claims.”</w:t>
      </w:r>
      <w:r>
        <w:rPr>
          <w:bCs/>
        </w:rPr>
        <w:t xml:space="preserve"> [NCPR, </w:t>
      </w:r>
      <w:hyperlink r:id="rId81" w:history="1">
        <w:r w:rsidRPr="005E1376">
          <w:rPr>
            <w:rStyle w:val="Hyperlink"/>
            <w:bCs/>
          </w:rPr>
          <w:t>2/20/20</w:t>
        </w:r>
      </w:hyperlink>
      <w:r>
        <w:rPr>
          <w:bCs/>
        </w:rPr>
        <w:t>]</w:t>
      </w:r>
    </w:p>
    <w:p w14:paraId="619D6C04" w14:textId="77777777" w:rsidR="000C144D" w:rsidRDefault="000C144D" w:rsidP="000C144D">
      <w:pPr>
        <w:rPr>
          <w:bCs/>
        </w:rPr>
      </w:pPr>
    </w:p>
    <w:p w14:paraId="6F45BB34" w14:textId="77777777" w:rsidR="000C144D" w:rsidRPr="00990EC4" w:rsidRDefault="000C144D" w:rsidP="000C144D">
      <w:pPr>
        <w:rPr>
          <w:bCs/>
        </w:rPr>
      </w:pPr>
      <w:r w:rsidRPr="00747EEB">
        <w:rPr>
          <w:b/>
        </w:rPr>
        <w:t xml:space="preserve">2019: Stefanik Accepted A Maximum Contribution From Steve Wynn, A Casino Developer Who Was Forced Out Of His Company After Facing Allegations Of Sexual Assault. </w:t>
      </w:r>
      <w:r w:rsidRPr="000E188D">
        <w:rPr>
          <w:bCs/>
        </w:rPr>
        <w:t>“In November and December, Stefanik accepted the maximum contribution from Steve Wynn, a casino developer forced out of his company after facing accusations of sexual assault and misconduct. The donations totaled more than $5,000. The donations came more than a year after Wynn was embroiled in scandal.</w:t>
      </w:r>
      <w:r>
        <w:rPr>
          <w:bCs/>
        </w:rPr>
        <w:t xml:space="preserve"> ‘</w:t>
      </w:r>
      <w:r w:rsidRPr="000E188D">
        <w:rPr>
          <w:bCs/>
        </w:rPr>
        <w:t>Right now it's under investigation that he coerced some of his employees to give him massages and then to have sex with him in some of the hotel rooms at the Wynn Las Vegas,</w:t>
      </w:r>
      <w:r>
        <w:rPr>
          <w:bCs/>
        </w:rPr>
        <w:t>’</w:t>
      </w:r>
      <w:r w:rsidRPr="000E188D">
        <w:rPr>
          <w:bCs/>
        </w:rPr>
        <w:t xml:space="preserve"> said Rick Velotta, with the Las Vegas Review Journal newspaper, speaking on PBS in 2018.</w:t>
      </w:r>
      <w:r>
        <w:rPr>
          <w:bCs/>
        </w:rPr>
        <w:t xml:space="preserve"> </w:t>
      </w:r>
      <w:r w:rsidRPr="00990EC4">
        <w:rPr>
          <w:bCs/>
        </w:rPr>
        <w:t>Wynn eventually resigned from the head of his company and was forced out as Republican National Committee finance chair</w:t>
      </w:r>
      <w:r w:rsidRPr="000E188D">
        <w:rPr>
          <w:bCs/>
        </w:rPr>
        <w:t xml:space="preserve">.” [NCPR, </w:t>
      </w:r>
      <w:hyperlink r:id="rId82" w:history="1">
        <w:r w:rsidRPr="000E188D">
          <w:rPr>
            <w:rStyle w:val="Hyperlink"/>
            <w:bCs/>
          </w:rPr>
          <w:t>2/20/20</w:t>
        </w:r>
      </w:hyperlink>
      <w:r w:rsidRPr="000E188D">
        <w:rPr>
          <w:bCs/>
        </w:rPr>
        <w:t>]</w:t>
      </w:r>
    </w:p>
    <w:p w14:paraId="612BAD5A" w14:textId="77777777" w:rsidR="000C144D" w:rsidRDefault="000C144D" w:rsidP="000C144D"/>
    <w:p w14:paraId="63A65273" w14:textId="77777777" w:rsidR="000C144D" w:rsidRPr="00183A65" w:rsidRDefault="000C144D" w:rsidP="000C144D">
      <w:pPr>
        <w:pStyle w:val="ListParagraph"/>
        <w:numPr>
          <w:ilvl w:val="0"/>
          <w:numId w:val="32"/>
        </w:numPr>
        <w:contextualSpacing w:val="0"/>
        <w:rPr>
          <w:bCs/>
        </w:rPr>
      </w:pPr>
      <w:r w:rsidRPr="000E188D">
        <w:rPr>
          <w:b/>
        </w:rPr>
        <w:t xml:space="preserve">Stefanik Declined To Return The Money. </w:t>
      </w:r>
      <w:r w:rsidRPr="000E188D">
        <w:rPr>
          <w:bCs/>
        </w:rPr>
        <w:t>“In November and December, Stefanik accepted the maximum contribution from Steve Wynn, a casino developer forced out of his company after facing accusations of sexual assault and misconduct. The donations totaled more than $5,000. The donations came more than a year after Wynn was embroiled in scandal. ‘Right now it's under investigation that he coerced some of his employees to give him massages and then to have sex with him in some of the hotel rooms at the Wynn Las Vegas,’ said Rick Velotta, with the Las Vegas Review Journal newspaper, speaking on PBS in 2018.  Wynn eventually resigned from the head of his company and was forced out as Republican National Committee finance chair. Despite Wynn's controversial history, Stefanik accepted his cash and has declined to return it.</w:t>
      </w:r>
      <w:r>
        <w:rPr>
          <w:bCs/>
        </w:rPr>
        <w:t xml:space="preserve"> […] </w:t>
      </w:r>
      <w:r w:rsidRPr="000E188D">
        <w:rPr>
          <w:bCs/>
        </w:rPr>
        <w:t xml:space="preserve">Stefanik spokeswoman Maddie Anderson declined to answer, but so far as NCPR could determine her campaign has made no move to return Wynn's money.” [NCPR, </w:t>
      </w:r>
      <w:hyperlink r:id="rId83" w:history="1">
        <w:r w:rsidRPr="000E188D">
          <w:rPr>
            <w:rStyle w:val="Hyperlink"/>
            <w:bCs/>
          </w:rPr>
          <w:t>2/20/20</w:t>
        </w:r>
      </w:hyperlink>
      <w:r w:rsidRPr="000E188D">
        <w:rPr>
          <w:bCs/>
        </w:rPr>
        <w:t>]</w:t>
      </w:r>
    </w:p>
    <w:p w14:paraId="7EB5F02C" w14:textId="77777777" w:rsidR="000C144D" w:rsidRDefault="000C144D" w:rsidP="000C144D"/>
    <w:p w14:paraId="24CBC57E" w14:textId="77777777" w:rsidR="000C144D" w:rsidRDefault="000C144D" w:rsidP="000C144D">
      <w:pPr>
        <w:pStyle w:val="Heading3"/>
      </w:pPr>
      <w:r>
        <w:t>2018: THE WALL STREET JOURNAL REPORTED THAT “DOZENS” OF PEOPLE HAD ACCUSED WYNN OF SEXUAL MISCONDUCT</w:t>
      </w:r>
    </w:p>
    <w:p w14:paraId="38642FD7" w14:textId="77777777" w:rsidR="000C144D" w:rsidRDefault="000C144D" w:rsidP="000C144D"/>
    <w:p w14:paraId="768C265D" w14:textId="77777777" w:rsidR="000C144D" w:rsidRDefault="000C144D" w:rsidP="000C144D">
      <w:r>
        <w:rPr>
          <w:b/>
          <w:bCs/>
        </w:rPr>
        <w:t>HEADLINE: “</w:t>
      </w:r>
      <w:r w:rsidRPr="00A050FC">
        <w:rPr>
          <w:b/>
          <w:bCs/>
        </w:rPr>
        <w:t>Dozens of People Recount Pattern of Sexual Misconduct by Las Vegas Mogul Steve Wynn</w:t>
      </w:r>
      <w:r>
        <w:rPr>
          <w:b/>
          <w:bCs/>
        </w:rPr>
        <w:t>.”</w:t>
      </w:r>
      <w:r>
        <w:t xml:space="preserve"> [WSJ, </w:t>
      </w:r>
      <w:hyperlink r:id="rId84" w:history="1">
        <w:r w:rsidRPr="00A050FC">
          <w:rPr>
            <w:rStyle w:val="Hyperlink"/>
          </w:rPr>
          <w:t>1/27/18</w:t>
        </w:r>
      </w:hyperlink>
      <w:r>
        <w:t>]</w:t>
      </w:r>
    </w:p>
    <w:p w14:paraId="79A8C720" w14:textId="77777777" w:rsidR="000C144D" w:rsidRDefault="000C144D" w:rsidP="000C144D"/>
    <w:p w14:paraId="5AEC14E1" w14:textId="77777777" w:rsidR="000C144D" w:rsidRDefault="000C144D" w:rsidP="000C144D">
      <w:r>
        <w:rPr>
          <w:b/>
          <w:bCs/>
        </w:rPr>
        <w:t xml:space="preserve">Wall Street Journal: “Dozens Of People The Wall Street Journal Interviewed Who Have Worked at Mr. Wynn’s Casinos Told Of Behavior That Cumulatively Would Amount To A Decades-Long Patter Of Sexual Misconduct By Wynn.” </w:t>
      </w:r>
      <w:r>
        <w:t>“</w:t>
      </w:r>
      <w:r w:rsidRPr="00821E83">
        <w:t>Not long after the billionaire casino mogul Steve Wynn opened his flagship Wynn Las Vegas in 2005, a manicurist who worked there arrived at the on-site salon visibly distressed following an appointment in Mr. Wynn’s office.</w:t>
      </w:r>
      <w:r>
        <w:t> </w:t>
      </w:r>
      <w:r w:rsidRPr="00821E83">
        <w:t>Sobbing, she told a colleague Mr. Wynn had forced her to have sex, and she repeated that to others later.</w:t>
      </w:r>
      <w:r>
        <w:t> </w:t>
      </w:r>
      <w:r w:rsidRPr="00821E83">
        <w:t>[…] Beyond this incident, dozens of people The Wall Street Journal interviewed who have worked at Mr. Wynn’s casinos told of behavior that cumulatively would amount to a decades-long pattern of sexual misconduct by Mr. Wynn. Some described him pressuring employees to perform sex acts.</w:t>
      </w:r>
      <w:r>
        <w:t xml:space="preserve">” [WSJ, </w:t>
      </w:r>
      <w:hyperlink r:id="rId85" w:history="1">
        <w:r w:rsidRPr="00A050FC">
          <w:rPr>
            <w:rStyle w:val="Hyperlink"/>
          </w:rPr>
          <w:t>1/27/18</w:t>
        </w:r>
      </w:hyperlink>
      <w:r>
        <w:t>]</w:t>
      </w:r>
    </w:p>
    <w:p w14:paraId="2DE9D820" w14:textId="77777777" w:rsidR="000C144D" w:rsidRPr="00A050FC" w:rsidRDefault="000C144D" w:rsidP="000C144D"/>
    <w:p w14:paraId="0D53BD6A" w14:textId="611E3835" w:rsidR="004D3F0A" w:rsidRDefault="00F827BC" w:rsidP="004D3F0A">
      <w:pPr>
        <w:pStyle w:val="Heading2"/>
      </w:pPr>
      <w:r>
        <w:t xml:space="preserve">STEFANIK </w:t>
      </w:r>
      <w:r w:rsidR="00B209BC">
        <w:t xml:space="preserve">ENDORSED </w:t>
      </w:r>
      <w:r w:rsidR="00470A08">
        <w:t>AND DONATED TO LAUREN BOEBERT, WHO MADE BIGOTED COMMENTS ABOUT OTHER MEMBERS OF CONGRESS</w:t>
      </w:r>
    </w:p>
    <w:p w14:paraId="3425F402" w14:textId="3425FAF1" w:rsidR="002224F2" w:rsidRDefault="002224F2" w:rsidP="002224F2"/>
    <w:p w14:paraId="5D421BEA" w14:textId="4C060897" w:rsidR="00B209BC" w:rsidRDefault="00B209BC" w:rsidP="00B209BC">
      <w:pPr>
        <w:pStyle w:val="Heading3"/>
      </w:pPr>
      <w:r>
        <w:t>2020 – 2023: STEFANIK ENDORSED BOEBERT AND GAVE $14,000 TO HER CAMPAIGNS</w:t>
      </w:r>
    </w:p>
    <w:p w14:paraId="44FC41EF" w14:textId="77777777" w:rsidR="00B209BC" w:rsidRDefault="00B209BC" w:rsidP="002224F2"/>
    <w:p w14:paraId="697B2492" w14:textId="0EE8D5DF" w:rsidR="002D12B8" w:rsidRPr="002D12B8" w:rsidRDefault="002D12B8" w:rsidP="002224F2">
      <w:pPr>
        <w:rPr>
          <w:b/>
          <w:bCs/>
        </w:rPr>
      </w:pPr>
      <w:r>
        <w:rPr>
          <w:b/>
          <w:bCs/>
        </w:rPr>
        <w:t>2020 – 2023: Stefanik Contributed $14,000 To Lauren Boebert’s Campaigns.</w:t>
      </w:r>
    </w:p>
    <w:p w14:paraId="3ADE4388" w14:textId="77777777" w:rsidR="002D12B8" w:rsidRDefault="002D12B8" w:rsidP="002224F2"/>
    <w:tbl>
      <w:tblPr>
        <w:tblStyle w:val="TableGrid"/>
        <w:tblW w:w="0" w:type="auto"/>
        <w:tblLook w:val="04A0" w:firstRow="1" w:lastRow="0" w:firstColumn="1" w:lastColumn="0" w:noHBand="0" w:noVBand="1"/>
      </w:tblPr>
      <w:tblGrid>
        <w:gridCol w:w="2697"/>
        <w:gridCol w:w="2697"/>
        <w:gridCol w:w="2698"/>
        <w:gridCol w:w="2698"/>
      </w:tblGrid>
      <w:tr w:rsidR="001C6C73" w:rsidRPr="005E264D" w14:paraId="6794E95A" w14:textId="77777777" w:rsidTr="00F97499">
        <w:trPr>
          <w:cantSplit/>
          <w:tblHeader/>
        </w:trPr>
        <w:tc>
          <w:tcPr>
            <w:tcW w:w="10790" w:type="dxa"/>
            <w:gridSpan w:val="4"/>
            <w:shd w:val="clear" w:color="auto" w:fill="000000" w:themeFill="text1"/>
          </w:tcPr>
          <w:p w14:paraId="4A097331" w14:textId="67B8CB33" w:rsidR="001C6C73" w:rsidRPr="005E264D" w:rsidRDefault="001C6C73" w:rsidP="00F97499">
            <w:pPr>
              <w:jc w:val="center"/>
              <w:rPr>
                <w:b/>
                <w:bCs/>
              </w:rPr>
            </w:pPr>
            <w:r>
              <w:rPr>
                <w:b/>
                <w:bCs/>
              </w:rPr>
              <w:t xml:space="preserve">STEFANIK CONTRIBUTIONS TO </w:t>
            </w:r>
            <w:r w:rsidR="000F07FE">
              <w:rPr>
                <w:b/>
                <w:bCs/>
              </w:rPr>
              <w:t>LAUREN BOEBERT</w:t>
            </w:r>
          </w:p>
        </w:tc>
      </w:tr>
      <w:tr w:rsidR="001C6C73" w:rsidRPr="00E97E4F" w14:paraId="1AD943EC" w14:textId="77777777" w:rsidTr="00F97499">
        <w:trPr>
          <w:cantSplit/>
          <w:tblHeader/>
        </w:trPr>
        <w:tc>
          <w:tcPr>
            <w:tcW w:w="2697" w:type="dxa"/>
            <w:shd w:val="clear" w:color="auto" w:fill="D9D9D9" w:themeFill="background1" w:themeFillShade="D9"/>
          </w:tcPr>
          <w:p w14:paraId="56C917A2" w14:textId="77777777" w:rsidR="001C6C73" w:rsidRPr="00E97E4F" w:rsidRDefault="001C6C73" w:rsidP="00F97499">
            <w:pPr>
              <w:rPr>
                <w:b/>
                <w:bCs/>
              </w:rPr>
            </w:pPr>
            <w:r>
              <w:rPr>
                <w:b/>
                <w:bCs/>
              </w:rPr>
              <w:t>Date</w:t>
            </w:r>
          </w:p>
        </w:tc>
        <w:tc>
          <w:tcPr>
            <w:tcW w:w="2697" w:type="dxa"/>
            <w:shd w:val="clear" w:color="auto" w:fill="D9D9D9" w:themeFill="background1" w:themeFillShade="D9"/>
          </w:tcPr>
          <w:p w14:paraId="7B9C77F1" w14:textId="77777777" w:rsidR="001C6C73" w:rsidRPr="00E97E4F" w:rsidRDefault="001C6C73" w:rsidP="00F97499">
            <w:pPr>
              <w:rPr>
                <w:b/>
                <w:bCs/>
              </w:rPr>
            </w:pPr>
            <w:r>
              <w:rPr>
                <w:b/>
                <w:bCs/>
              </w:rPr>
              <w:t>Contributor</w:t>
            </w:r>
          </w:p>
        </w:tc>
        <w:tc>
          <w:tcPr>
            <w:tcW w:w="2698" w:type="dxa"/>
            <w:shd w:val="clear" w:color="auto" w:fill="D9D9D9" w:themeFill="background1" w:themeFillShade="D9"/>
          </w:tcPr>
          <w:p w14:paraId="3CB24D70" w14:textId="77777777" w:rsidR="001C6C73" w:rsidRPr="00E97E4F" w:rsidRDefault="001C6C73" w:rsidP="00F97499">
            <w:pPr>
              <w:rPr>
                <w:b/>
                <w:bCs/>
              </w:rPr>
            </w:pPr>
            <w:r>
              <w:rPr>
                <w:b/>
                <w:bCs/>
              </w:rPr>
              <w:t>Recipient</w:t>
            </w:r>
          </w:p>
        </w:tc>
        <w:tc>
          <w:tcPr>
            <w:tcW w:w="2698" w:type="dxa"/>
            <w:shd w:val="clear" w:color="auto" w:fill="D9D9D9" w:themeFill="background1" w:themeFillShade="D9"/>
          </w:tcPr>
          <w:p w14:paraId="1F51A951" w14:textId="77777777" w:rsidR="001C6C73" w:rsidRPr="00E97E4F" w:rsidRDefault="001C6C73" w:rsidP="00F97499">
            <w:pPr>
              <w:rPr>
                <w:b/>
                <w:bCs/>
              </w:rPr>
            </w:pPr>
            <w:r>
              <w:rPr>
                <w:b/>
                <w:bCs/>
              </w:rPr>
              <w:t>Amount</w:t>
            </w:r>
          </w:p>
        </w:tc>
      </w:tr>
      <w:tr w:rsidR="000F07FE" w14:paraId="648B90D8" w14:textId="77777777" w:rsidTr="00F97499">
        <w:tc>
          <w:tcPr>
            <w:tcW w:w="2697" w:type="dxa"/>
          </w:tcPr>
          <w:p w14:paraId="7D1BCB06" w14:textId="1E40442D" w:rsidR="000F07FE" w:rsidRDefault="000F07FE" w:rsidP="000F07FE">
            <w:pPr>
              <w:tabs>
                <w:tab w:val="center" w:pos="1240"/>
              </w:tabs>
            </w:pPr>
            <w:r>
              <w:t>6/15/23</w:t>
            </w:r>
          </w:p>
        </w:tc>
        <w:tc>
          <w:tcPr>
            <w:tcW w:w="2697" w:type="dxa"/>
          </w:tcPr>
          <w:p w14:paraId="2E48B15F" w14:textId="59915A33" w:rsidR="000F07FE" w:rsidRDefault="000F07FE" w:rsidP="000F07FE">
            <w:r>
              <w:t>Elise for Congress</w:t>
            </w:r>
          </w:p>
        </w:tc>
        <w:tc>
          <w:tcPr>
            <w:tcW w:w="2698" w:type="dxa"/>
          </w:tcPr>
          <w:p w14:paraId="35C95DA8" w14:textId="0C84B6D3" w:rsidR="000F07FE" w:rsidRDefault="000F07FE" w:rsidP="000F07FE">
            <w:r>
              <w:t>Lauren Boebert for Congress</w:t>
            </w:r>
          </w:p>
        </w:tc>
        <w:tc>
          <w:tcPr>
            <w:tcW w:w="2698" w:type="dxa"/>
          </w:tcPr>
          <w:p w14:paraId="091ACF33" w14:textId="1E5A207E" w:rsidR="000F07FE" w:rsidRDefault="000F07FE" w:rsidP="000F07FE">
            <w:r>
              <w:t>$2,000</w:t>
            </w:r>
          </w:p>
        </w:tc>
      </w:tr>
      <w:tr w:rsidR="000F07FE" w14:paraId="3776C3B5" w14:textId="77777777" w:rsidTr="00F97499">
        <w:tc>
          <w:tcPr>
            <w:tcW w:w="2697" w:type="dxa"/>
          </w:tcPr>
          <w:p w14:paraId="5940ACF2" w14:textId="4FE814F2" w:rsidR="000F07FE" w:rsidRDefault="000F07FE" w:rsidP="000F07FE">
            <w:pPr>
              <w:tabs>
                <w:tab w:val="center" w:pos="1240"/>
              </w:tabs>
            </w:pPr>
            <w:r>
              <w:t>6/15/23</w:t>
            </w:r>
          </w:p>
        </w:tc>
        <w:tc>
          <w:tcPr>
            <w:tcW w:w="2697" w:type="dxa"/>
          </w:tcPr>
          <w:p w14:paraId="2137B122" w14:textId="157859BD" w:rsidR="000F07FE" w:rsidRDefault="000F07FE" w:rsidP="000F07FE">
            <w:r>
              <w:t>Elise for Congress</w:t>
            </w:r>
          </w:p>
        </w:tc>
        <w:tc>
          <w:tcPr>
            <w:tcW w:w="2698" w:type="dxa"/>
          </w:tcPr>
          <w:p w14:paraId="70932A6F" w14:textId="4517689F" w:rsidR="000F07FE" w:rsidRDefault="000F07FE" w:rsidP="000F07FE">
            <w:r>
              <w:t>Lauren Boebert for Congress</w:t>
            </w:r>
          </w:p>
        </w:tc>
        <w:tc>
          <w:tcPr>
            <w:tcW w:w="2698" w:type="dxa"/>
          </w:tcPr>
          <w:p w14:paraId="58CFD04B" w14:textId="2E15881C" w:rsidR="000F07FE" w:rsidRDefault="000F07FE" w:rsidP="000F07FE">
            <w:r>
              <w:t>$2,000</w:t>
            </w:r>
          </w:p>
        </w:tc>
      </w:tr>
      <w:tr w:rsidR="000F07FE" w14:paraId="613604D9" w14:textId="77777777" w:rsidTr="00F97499">
        <w:tc>
          <w:tcPr>
            <w:tcW w:w="2697" w:type="dxa"/>
          </w:tcPr>
          <w:p w14:paraId="1C0F70C1" w14:textId="44494799" w:rsidR="000F07FE" w:rsidRDefault="000F07FE" w:rsidP="000F07FE">
            <w:pPr>
              <w:tabs>
                <w:tab w:val="center" w:pos="1240"/>
              </w:tabs>
            </w:pPr>
            <w:r>
              <w:t>3/28/23</w:t>
            </w:r>
          </w:p>
        </w:tc>
        <w:tc>
          <w:tcPr>
            <w:tcW w:w="2697" w:type="dxa"/>
          </w:tcPr>
          <w:p w14:paraId="1765628C" w14:textId="3A7919A0" w:rsidR="000F07FE" w:rsidRDefault="000F07FE" w:rsidP="000F07FE">
            <w:r>
              <w:t>E-PAC</w:t>
            </w:r>
          </w:p>
        </w:tc>
        <w:tc>
          <w:tcPr>
            <w:tcW w:w="2698" w:type="dxa"/>
          </w:tcPr>
          <w:p w14:paraId="278264CF" w14:textId="66A4BAF1" w:rsidR="000F07FE" w:rsidRDefault="000F07FE" w:rsidP="000F07FE">
            <w:r>
              <w:t>Lauren Boebert for Congress</w:t>
            </w:r>
          </w:p>
        </w:tc>
        <w:tc>
          <w:tcPr>
            <w:tcW w:w="2698" w:type="dxa"/>
          </w:tcPr>
          <w:p w14:paraId="50622BC5" w14:textId="40A9B447" w:rsidR="000F07FE" w:rsidRDefault="000F07FE" w:rsidP="000F07FE">
            <w:r>
              <w:t>$5,000</w:t>
            </w:r>
          </w:p>
        </w:tc>
      </w:tr>
      <w:tr w:rsidR="000F07FE" w14:paraId="167DBF22" w14:textId="77777777" w:rsidTr="00F97499">
        <w:tc>
          <w:tcPr>
            <w:tcW w:w="2697" w:type="dxa"/>
          </w:tcPr>
          <w:p w14:paraId="7064E254" w14:textId="194A1B99" w:rsidR="000F07FE" w:rsidRDefault="000F07FE" w:rsidP="000F07FE">
            <w:r>
              <w:t>9/15/20</w:t>
            </w:r>
          </w:p>
        </w:tc>
        <w:tc>
          <w:tcPr>
            <w:tcW w:w="2697" w:type="dxa"/>
          </w:tcPr>
          <w:p w14:paraId="694BA720" w14:textId="56DA4876" w:rsidR="000F07FE" w:rsidRDefault="000F07FE" w:rsidP="000F07FE">
            <w:r>
              <w:t>E-PAC</w:t>
            </w:r>
          </w:p>
        </w:tc>
        <w:tc>
          <w:tcPr>
            <w:tcW w:w="2698" w:type="dxa"/>
          </w:tcPr>
          <w:p w14:paraId="16576526" w14:textId="5CFD456E" w:rsidR="000F07FE" w:rsidRDefault="000F07FE" w:rsidP="000F07FE">
            <w:r>
              <w:t>Lauren Boebert for Congress</w:t>
            </w:r>
          </w:p>
        </w:tc>
        <w:tc>
          <w:tcPr>
            <w:tcW w:w="2698" w:type="dxa"/>
          </w:tcPr>
          <w:p w14:paraId="31D01336" w14:textId="55EC1A8B" w:rsidR="000F07FE" w:rsidRDefault="000F07FE" w:rsidP="000F07FE">
            <w:r>
              <w:t>$5,000</w:t>
            </w:r>
          </w:p>
        </w:tc>
      </w:tr>
      <w:tr w:rsidR="000F07FE" w:rsidRPr="005F5B4A" w14:paraId="469B58D6" w14:textId="77777777" w:rsidTr="00F97499">
        <w:tc>
          <w:tcPr>
            <w:tcW w:w="2697" w:type="dxa"/>
            <w:shd w:val="clear" w:color="auto" w:fill="D9D9D9" w:themeFill="background1" w:themeFillShade="D9"/>
          </w:tcPr>
          <w:p w14:paraId="711A3DE3" w14:textId="77777777" w:rsidR="000F07FE" w:rsidRPr="005F5B4A" w:rsidRDefault="000F07FE" w:rsidP="000F07FE">
            <w:pPr>
              <w:rPr>
                <w:b/>
                <w:bCs/>
              </w:rPr>
            </w:pPr>
          </w:p>
        </w:tc>
        <w:tc>
          <w:tcPr>
            <w:tcW w:w="2697" w:type="dxa"/>
            <w:shd w:val="clear" w:color="auto" w:fill="D9D9D9" w:themeFill="background1" w:themeFillShade="D9"/>
          </w:tcPr>
          <w:p w14:paraId="16C512B2" w14:textId="77777777" w:rsidR="000F07FE" w:rsidRPr="005F5B4A" w:rsidRDefault="000F07FE" w:rsidP="000F07FE">
            <w:pPr>
              <w:rPr>
                <w:b/>
                <w:bCs/>
              </w:rPr>
            </w:pPr>
          </w:p>
        </w:tc>
        <w:tc>
          <w:tcPr>
            <w:tcW w:w="2698" w:type="dxa"/>
            <w:shd w:val="clear" w:color="auto" w:fill="D9D9D9" w:themeFill="background1" w:themeFillShade="D9"/>
          </w:tcPr>
          <w:p w14:paraId="216AF96D" w14:textId="77777777" w:rsidR="000F07FE" w:rsidRPr="005F5B4A" w:rsidRDefault="000F07FE" w:rsidP="000F07FE">
            <w:pPr>
              <w:jc w:val="right"/>
              <w:rPr>
                <w:b/>
                <w:bCs/>
              </w:rPr>
            </w:pPr>
            <w:r>
              <w:rPr>
                <w:b/>
                <w:bCs/>
              </w:rPr>
              <w:t>TOTAL:</w:t>
            </w:r>
          </w:p>
        </w:tc>
        <w:tc>
          <w:tcPr>
            <w:tcW w:w="2698" w:type="dxa"/>
            <w:shd w:val="clear" w:color="auto" w:fill="D9D9D9" w:themeFill="background1" w:themeFillShade="D9"/>
          </w:tcPr>
          <w:p w14:paraId="1FEF9E5F" w14:textId="2BFC621E" w:rsidR="000F07FE" w:rsidRPr="005F5B4A" w:rsidRDefault="000F07FE" w:rsidP="000F07FE">
            <w:pPr>
              <w:rPr>
                <w:b/>
                <w:bCs/>
              </w:rPr>
            </w:pPr>
            <w:r>
              <w:rPr>
                <w:b/>
                <w:bCs/>
              </w:rPr>
              <w:t>$14,000</w:t>
            </w:r>
          </w:p>
        </w:tc>
      </w:tr>
    </w:tbl>
    <w:p w14:paraId="71AB0C72" w14:textId="03FD4A91" w:rsidR="001C6C73" w:rsidRDefault="002D12B8" w:rsidP="002D12B8">
      <w:pPr>
        <w:jc w:val="right"/>
      </w:pPr>
      <w:r>
        <w:t xml:space="preserve">[FEC, accessed </w:t>
      </w:r>
      <w:hyperlink r:id="rId86" w:history="1">
        <w:r w:rsidRPr="002D12B8">
          <w:rPr>
            <w:rStyle w:val="Hyperlink"/>
          </w:rPr>
          <w:t>9/15/25</w:t>
        </w:r>
      </w:hyperlink>
      <w:r>
        <w:t>]</w:t>
      </w:r>
    </w:p>
    <w:p w14:paraId="1A9EB64A" w14:textId="77777777" w:rsidR="002D12B8" w:rsidRDefault="002D12B8" w:rsidP="002224F2"/>
    <w:p w14:paraId="50ACEDF9" w14:textId="77777777" w:rsidR="00BD741C" w:rsidRDefault="00BD741C" w:rsidP="00BD741C">
      <w:r>
        <w:rPr>
          <w:b/>
          <w:bCs/>
        </w:rPr>
        <w:t>2020: Stefanik Endorsed Lauren Boebert.</w:t>
      </w:r>
      <w:r>
        <w:t xml:space="preserve"> “</w:t>
      </w:r>
      <w:r w:rsidRPr="00610A24">
        <w:t xml:space="preserve">Here’s a </w:t>
      </w:r>
      <w:r w:rsidRPr="00A15A58">
        <w:t>look at three of Stefanik’s more controversial endorsements in the midterm cycle. […] Lauren Boebert</w:t>
      </w:r>
      <w:r>
        <w:t> </w:t>
      </w:r>
      <w:r w:rsidRPr="00A15A58">
        <w:t>Colorado 3rd District</w:t>
      </w:r>
      <w:r>
        <w:t>  </w:t>
      </w:r>
      <w:r w:rsidRPr="00A15A58">
        <w:t xml:space="preserve">Campaigning in 2020, Lauren Boebert was part of a crop of candidates openly dabbling in Q-Anon. During an interview Boebert had said </w:t>
      </w:r>
      <w:r>
        <w:t>‘</w:t>
      </w:r>
      <w:r w:rsidRPr="00A15A58">
        <w:t>Everything that I’ve heard of Q, I hope that this is real because it only means that America is getting stronger and better, and people are returning to conservative values.</w:t>
      </w:r>
      <w:r>
        <w:t>’</w:t>
      </w:r>
      <w:r w:rsidRPr="00A15A58">
        <w:t xml:space="preserve"> In her fall 2020 endorsement of Boebert Stefanik said </w:t>
      </w:r>
      <w:r>
        <w:t>‘</w:t>
      </w:r>
      <w:r w:rsidRPr="00A15A58">
        <w:t>Lauren is a true conservative and a great fighter for our 2nd amendment rights!</w:t>
      </w:r>
      <w:r>
        <w:t>’</w:t>
      </w:r>
      <w:r w:rsidRPr="00A15A58">
        <w:t xml:space="preserve"> </w:t>
      </w:r>
      <w:r>
        <w:t>  </w:t>
      </w:r>
      <w:r w:rsidRPr="00A15A58">
        <w:t xml:space="preserve">Now in Congress, Rep. Boebert has continued making a name for herself. She’s said LGBT civil rights legislation was a </w:t>
      </w:r>
      <w:r>
        <w:t>‘</w:t>
      </w:r>
      <w:r w:rsidRPr="00A15A58">
        <w:t>supremacy of gays</w:t>
      </w:r>
      <w:r>
        <w:t>’</w:t>
      </w:r>
      <w:r w:rsidRPr="00A15A58">
        <w:t xml:space="preserve"> and joined in on the </w:t>
      </w:r>
      <w:r>
        <w:t>‘</w:t>
      </w:r>
      <w:r w:rsidRPr="00A15A58">
        <w:t>great replacement theory</w:t>
      </w:r>
      <w:r>
        <w:t>’</w:t>
      </w:r>
      <w:r w:rsidRPr="00A15A58">
        <w:t xml:space="preserve"> chorus. In May, a Colorado television station dug up a video of Boebert saying </w:t>
      </w:r>
      <w:r>
        <w:t>‘</w:t>
      </w:r>
      <w:r w:rsidRPr="00A15A58">
        <w:t>guess there is definitely a replacement theory that's going on right now.</w:t>
      </w:r>
      <w:r>
        <w:t>’</w:t>
      </w:r>
      <w:r w:rsidRPr="00A15A58">
        <w:t xml:space="preserve"> Boebert continued </w:t>
      </w:r>
      <w:r>
        <w:t>‘</w:t>
      </w:r>
      <w:r w:rsidRPr="00A15A58">
        <w:t>We are killing American jobs and bringing in illegal aliens from all over the world to replace them if Americans will not comply.</w:t>
      </w:r>
      <w:r>
        <w:t>’</w:t>
      </w:r>
      <w:r w:rsidRPr="00A15A58">
        <w:t xml:space="preserve"> The first-termer has also been linked to organizers of the January 6th riots.</w:t>
      </w:r>
      <w:r>
        <w:t xml:space="preserve">” [City &amp; State, </w:t>
      </w:r>
      <w:hyperlink r:id="rId87" w:history="1">
        <w:r w:rsidRPr="008E5054">
          <w:rPr>
            <w:rStyle w:val="Hyperlink"/>
          </w:rPr>
          <w:t>6/22/22</w:t>
        </w:r>
      </w:hyperlink>
      <w:r>
        <w:t>]</w:t>
      </w:r>
    </w:p>
    <w:p w14:paraId="32F734AF" w14:textId="77777777" w:rsidR="00BD741C" w:rsidRDefault="00BD741C" w:rsidP="002224F2"/>
    <w:p w14:paraId="72608512" w14:textId="32237970" w:rsidR="00B209BC" w:rsidRDefault="00B209BC" w:rsidP="00B209BC">
      <w:pPr>
        <w:pStyle w:val="Heading3"/>
      </w:pPr>
      <w:r>
        <w:lastRenderedPageBreak/>
        <w:t xml:space="preserve">BOEBERT MADE RACIST COMMENTS ABOUT </w:t>
      </w:r>
      <w:r w:rsidR="000C144D">
        <w:t xml:space="preserve">REP. </w:t>
      </w:r>
      <w:r>
        <w:t>AL GREEN, ACCUSING HIM OF SHAKING HIS “PIMP CANE” AT TRUMP</w:t>
      </w:r>
    </w:p>
    <w:p w14:paraId="0DA75431" w14:textId="77777777" w:rsidR="00B209BC" w:rsidRDefault="00B209BC" w:rsidP="002224F2"/>
    <w:p w14:paraId="3F15D3FA" w14:textId="120C4B04" w:rsidR="002E51B0" w:rsidRPr="0077277E" w:rsidRDefault="0077277E" w:rsidP="002224F2">
      <w:r>
        <w:rPr>
          <w:b/>
          <w:bCs/>
        </w:rPr>
        <w:t>HEADLINE: “</w:t>
      </w:r>
      <w:r w:rsidRPr="0077277E">
        <w:rPr>
          <w:b/>
          <w:bCs/>
        </w:rPr>
        <w:t>Boebert Stands By ‘Pimp Cane’ Comments About Texas Representative Al Green, Even As She Faces Censure</w:t>
      </w:r>
      <w:r>
        <w:rPr>
          <w:b/>
          <w:bCs/>
        </w:rPr>
        <w:t>.”</w:t>
      </w:r>
      <w:r>
        <w:t xml:space="preserve"> [CPR, </w:t>
      </w:r>
      <w:hyperlink r:id="rId88" w:history="1">
        <w:r w:rsidRPr="0077277E">
          <w:rPr>
            <w:rStyle w:val="Hyperlink"/>
          </w:rPr>
          <w:t>3/12/25</w:t>
        </w:r>
      </w:hyperlink>
      <w:r>
        <w:t>]</w:t>
      </w:r>
    </w:p>
    <w:p w14:paraId="086766DA" w14:textId="24FCE49F" w:rsidR="002E51B0" w:rsidRDefault="002E51B0" w:rsidP="002224F2"/>
    <w:p w14:paraId="1710DF84" w14:textId="354498DD" w:rsidR="008E3CEA" w:rsidRDefault="000916F7" w:rsidP="008E3CEA">
      <w:r>
        <w:rPr>
          <w:b/>
          <w:bCs/>
        </w:rPr>
        <w:t xml:space="preserve">2025: </w:t>
      </w:r>
      <w:r w:rsidR="008E3CEA">
        <w:rPr>
          <w:b/>
          <w:bCs/>
        </w:rPr>
        <w:t>Boebert</w:t>
      </w:r>
      <w:r>
        <w:rPr>
          <w:b/>
          <w:bCs/>
        </w:rPr>
        <w:t xml:space="preserve"> Accused A 77-Year Old Black Congressman Of Shaking His “Pimp Cane” When He Disrupted Trump’s Address To Congress</w:t>
      </w:r>
      <w:r w:rsidR="008E3CEA">
        <w:rPr>
          <w:b/>
          <w:bCs/>
        </w:rPr>
        <w:t>.</w:t>
      </w:r>
      <w:r w:rsidR="008E3CEA">
        <w:t xml:space="preserve"> “Republican Rep. </w:t>
      </w:r>
      <w:r w:rsidR="008E3CEA" w:rsidRPr="008E3CEA">
        <w:t>Lauren Boebert is not backing down from a derogatory comment she made about a Democrat colleague who disrupted President Donald Trump’s address to Congress last week.</w:t>
      </w:r>
      <w:r w:rsidR="008E3CEA">
        <w:t>  </w:t>
      </w:r>
      <w:r w:rsidR="008E3CEA" w:rsidRPr="008E3CEA">
        <w:t xml:space="preserve">Instead, she’s doubling down, writing on social media that. </w:t>
      </w:r>
      <w:r w:rsidR="008E3CEA">
        <w:t>‘</w:t>
      </w:r>
      <w:r w:rsidR="008E3CEA" w:rsidRPr="008E3CEA">
        <w:t>I stand by what I said!</w:t>
      </w:r>
      <w:r w:rsidR="008E3CEA">
        <w:t>’  </w:t>
      </w:r>
      <w:r w:rsidR="008E3CEA" w:rsidRPr="008E3CEA">
        <w:t xml:space="preserve">What Boebert said was </w:t>
      </w:r>
      <w:r w:rsidR="008E3CEA">
        <w:t>‘</w:t>
      </w:r>
      <w:r w:rsidR="008E3CEA" w:rsidRPr="008E3CEA">
        <w:t>pimp cane</w:t>
      </w:r>
      <w:r w:rsidR="008E3CEA">
        <w:t>’</w:t>
      </w:r>
      <w:r w:rsidR="008E3CEA" w:rsidRPr="008E3CEA">
        <w:t xml:space="preserve"> in referencing Rep. Al Green, a 77-year-old Black congressman from Texas, who shook his cane at the president before being removed from the chamber.</w:t>
      </w:r>
      <w:r w:rsidR="008E3CEA">
        <w:t xml:space="preserve">” [CPR, </w:t>
      </w:r>
      <w:hyperlink r:id="rId89" w:history="1">
        <w:r w:rsidR="008E3CEA" w:rsidRPr="0077277E">
          <w:rPr>
            <w:rStyle w:val="Hyperlink"/>
          </w:rPr>
          <w:t>3/12/25</w:t>
        </w:r>
      </w:hyperlink>
      <w:r w:rsidR="008E3CEA">
        <w:t>]</w:t>
      </w:r>
    </w:p>
    <w:p w14:paraId="428BBE86" w14:textId="77777777" w:rsidR="000916F7" w:rsidRDefault="000916F7" w:rsidP="008E3CEA"/>
    <w:p w14:paraId="2124837E" w14:textId="030F1151" w:rsidR="00B209BC" w:rsidRDefault="000C144D" w:rsidP="00B209BC">
      <w:pPr>
        <w:pStyle w:val="Heading3"/>
      </w:pPr>
      <w:r>
        <w:t>2021: BOEBERT JOKED ABOUT REP. ILHAN OMAR BEING A SUICIDE BOMBER</w:t>
      </w:r>
    </w:p>
    <w:p w14:paraId="5F488B50" w14:textId="77777777" w:rsidR="00B209BC" w:rsidRDefault="00B209BC" w:rsidP="008E3CEA"/>
    <w:p w14:paraId="3B4D41DC" w14:textId="17E31594" w:rsidR="000916F7" w:rsidRPr="0077277E" w:rsidRDefault="000916F7" w:rsidP="000916F7">
      <w:r>
        <w:rPr>
          <w:b/>
          <w:bCs/>
        </w:rPr>
        <w:t xml:space="preserve">2021: </w:t>
      </w:r>
      <w:r w:rsidR="00FC4647">
        <w:rPr>
          <w:b/>
          <w:bCs/>
        </w:rPr>
        <w:t xml:space="preserve">Boebert Joked About Rep. Ilhan Omar Being A Suicide Bomber. </w:t>
      </w:r>
      <w:r>
        <w:t xml:space="preserve">“This is not the </w:t>
      </w:r>
      <w:r w:rsidRPr="000916F7">
        <w:t>first time Boebert has been accused of mocking her colleagues with racial stereotypes. In her first term, a Democrat introduced a resolution to remove the firebrand from her committee assignments after she joked about Rep. Ilhan Omar being a suicide bomber.</w:t>
      </w:r>
      <w:r>
        <w:t>  </w:t>
      </w:r>
      <w:r w:rsidRPr="000916F7">
        <w:t>Back then, Boebert apologized for her words, but</w:t>
      </w:r>
      <w:r>
        <w:t xml:space="preserve"> not to Omar.” [CPR, </w:t>
      </w:r>
      <w:hyperlink r:id="rId90" w:history="1">
        <w:r w:rsidRPr="0077277E">
          <w:rPr>
            <w:rStyle w:val="Hyperlink"/>
          </w:rPr>
          <w:t>3/12/25</w:t>
        </w:r>
      </w:hyperlink>
      <w:r>
        <w:t>]</w:t>
      </w:r>
    </w:p>
    <w:p w14:paraId="4EDACF3D" w14:textId="77777777" w:rsidR="000916F7" w:rsidRPr="0077277E" w:rsidRDefault="000916F7" w:rsidP="008E3CEA"/>
    <w:p w14:paraId="1D360151" w14:textId="1039891A" w:rsidR="008E3CEA" w:rsidRDefault="00FC4647" w:rsidP="00FC4647">
      <w:pPr>
        <w:pStyle w:val="ListParagraph"/>
        <w:numPr>
          <w:ilvl w:val="0"/>
          <w:numId w:val="31"/>
        </w:numPr>
      </w:pPr>
      <w:r w:rsidRPr="00FC4647">
        <w:rPr>
          <w:b/>
          <w:bCs/>
        </w:rPr>
        <w:t xml:space="preserve">2021: Boebert </w:t>
      </w:r>
      <w:r>
        <w:rPr>
          <w:b/>
          <w:bCs/>
        </w:rPr>
        <w:t>Said</w:t>
      </w:r>
      <w:r w:rsidRPr="00FC4647">
        <w:rPr>
          <w:b/>
          <w:bCs/>
        </w:rPr>
        <w:t xml:space="preserve"> That When She Got In An Elevator With Rep. Omar, She Said “Well, She Doesn’t Have A Backpack.” </w:t>
      </w:r>
      <w:r>
        <w:t>“</w:t>
      </w:r>
      <w:r w:rsidR="00683D6A">
        <w:t xml:space="preserve">When </w:t>
      </w:r>
      <w:r w:rsidR="00683D6A" w:rsidRPr="00726CC1">
        <w:t>Republican Rep. Lauren Boebert cracked a racist, Islamophobic joke about Democratic Rep. Ilhan Omar, it wasn’t the first time she mocked the Muslim congresswoman from Minnesota.</w:t>
      </w:r>
      <w:r w:rsidR="00726CC1">
        <w:t>  </w:t>
      </w:r>
      <w:r w:rsidR="00683D6A" w:rsidRPr="00726CC1">
        <w:t xml:space="preserve">Boebert had derided Omar during a House floor debate last month, taunting the Somali-born, Muslim-American immigrant as a member of the </w:t>
      </w:r>
      <w:r w:rsidR="00726CC1">
        <w:t>‘</w:t>
      </w:r>
      <w:r w:rsidR="00683D6A" w:rsidRPr="00726CC1">
        <w:t>jihad squad</w:t>
      </w:r>
      <w:r w:rsidR="00726CC1">
        <w:t>’</w:t>
      </w:r>
      <w:r w:rsidR="00683D6A" w:rsidRPr="00726CC1">
        <w:t xml:space="preserve"> of liberal lawmakers.</w:t>
      </w:r>
      <w:r w:rsidR="00726CC1" w:rsidRPr="00726CC1">
        <w:t xml:space="preserve"> […] Boebert set off the firestorm around Thanksgiving after a video posted to Facebook showed her telling constituents about an interaction with Omar at a House elevator.</w:t>
      </w:r>
      <w:r w:rsidR="00726CC1">
        <w:t>  </w:t>
      </w:r>
      <w:r w:rsidR="00726CC1" w:rsidRPr="00726CC1">
        <w:t xml:space="preserve">As she stepped on the elevator, Boebert said she spotted Omar. </w:t>
      </w:r>
      <w:r w:rsidR="00726CC1">
        <w:t>‘</w:t>
      </w:r>
      <w:r w:rsidR="00726CC1" w:rsidRPr="00726CC1">
        <w:t>Well, she doesn’t have a backpack,</w:t>
      </w:r>
      <w:r w:rsidR="00726CC1">
        <w:t>’</w:t>
      </w:r>
      <w:r w:rsidR="00726CC1" w:rsidRPr="00726CC1">
        <w:t xml:space="preserve"> Boebert recalled saying, an apparent reference to a suicide bomb. </w:t>
      </w:r>
      <w:r w:rsidR="00726CC1">
        <w:t>‘</w:t>
      </w:r>
      <w:r w:rsidR="00726CC1" w:rsidRPr="00726CC1">
        <w:t>We should be fine.</w:t>
      </w:r>
      <w:r w:rsidR="00726CC1">
        <w:t>” [</w:t>
      </w:r>
      <w:r w:rsidR="000916F7">
        <w:t xml:space="preserve">PBS, </w:t>
      </w:r>
      <w:hyperlink r:id="rId91" w:history="1">
        <w:r w:rsidR="000916F7" w:rsidRPr="000916F7">
          <w:rPr>
            <w:rStyle w:val="Hyperlink"/>
          </w:rPr>
          <w:t>12/15/21</w:t>
        </w:r>
      </w:hyperlink>
      <w:r w:rsidR="000916F7">
        <w:t>]</w:t>
      </w:r>
      <w:r w:rsidR="00726CC1">
        <w:t> </w:t>
      </w:r>
    </w:p>
    <w:p w14:paraId="407F65F9" w14:textId="77777777" w:rsidR="008E3CEA" w:rsidRDefault="008E3CEA" w:rsidP="008E3CEA"/>
    <w:p w14:paraId="62FFCB0E" w14:textId="4007C1ED" w:rsidR="002224F2" w:rsidRDefault="008F34F1" w:rsidP="002224F2">
      <w:pPr>
        <w:pStyle w:val="Heading2"/>
      </w:pPr>
      <w:r>
        <w:t xml:space="preserve">STEFANIK ENDORSED AND DONATED TO KARI LAKE, WHO HAD TIES TO WHITE NATIONALIST SUPPORTERS AND </w:t>
      </w:r>
      <w:r w:rsidR="006238FA">
        <w:t>SPREAD “BIRTHER” CONSPIRACY THEORIES</w:t>
      </w:r>
    </w:p>
    <w:p w14:paraId="2AC20C2A" w14:textId="77777777" w:rsidR="008676C7" w:rsidRDefault="008676C7" w:rsidP="008676C7"/>
    <w:p w14:paraId="244B1E12" w14:textId="39DB901A" w:rsidR="00D14EB1" w:rsidRDefault="00D14EB1" w:rsidP="00D14EB1">
      <w:pPr>
        <w:pStyle w:val="Heading3"/>
      </w:pPr>
      <w:r>
        <w:t>2023: STEFANIK ENDORSED LAKE AND CONTRIBUTED $10,000 TO HER SENATE CAMPAIGN</w:t>
      </w:r>
    </w:p>
    <w:p w14:paraId="10C731A9" w14:textId="77777777" w:rsidR="00D14EB1" w:rsidRDefault="00D14EB1" w:rsidP="008676C7"/>
    <w:p w14:paraId="4ADF858E" w14:textId="453AAF20" w:rsidR="00775D82" w:rsidRPr="00775D82" w:rsidRDefault="00775D82" w:rsidP="008676C7">
      <w:pPr>
        <w:rPr>
          <w:b/>
          <w:bCs/>
        </w:rPr>
      </w:pPr>
      <w:r>
        <w:rPr>
          <w:b/>
          <w:bCs/>
        </w:rPr>
        <w:t>2023: Stefanik Contributed $10,000 To Kari Lake’s Senate Campaign.</w:t>
      </w:r>
    </w:p>
    <w:p w14:paraId="13ABD3A8" w14:textId="77777777" w:rsidR="00775D82" w:rsidRDefault="00775D82" w:rsidP="008676C7"/>
    <w:tbl>
      <w:tblPr>
        <w:tblStyle w:val="TableGrid"/>
        <w:tblW w:w="0" w:type="auto"/>
        <w:tblLook w:val="04A0" w:firstRow="1" w:lastRow="0" w:firstColumn="1" w:lastColumn="0" w:noHBand="0" w:noVBand="1"/>
      </w:tblPr>
      <w:tblGrid>
        <w:gridCol w:w="2697"/>
        <w:gridCol w:w="2697"/>
        <w:gridCol w:w="2698"/>
        <w:gridCol w:w="2698"/>
      </w:tblGrid>
      <w:tr w:rsidR="007D147F" w:rsidRPr="005E264D" w14:paraId="561474C9" w14:textId="77777777" w:rsidTr="00F97499">
        <w:trPr>
          <w:cantSplit/>
          <w:tblHeader/>
        </w:trPr>
        <w:tc>
          <w:tcPr>
            <w:tcW w:w="10790" w:type="dxa"/>
            <w:gridSpan w:val="4"/>
            <w:shd w:val="clear" w:color="auto" w:fill="000000" w:themeFill="text1"/>
          </w:tcPr>
          <w:p w14:paraId="11D5E73B" w14:textId="5A27A378" w:rsidR="007D147F" w:rsidRPr="005E264D" w:rsidRDefault="007D147F" w:rsidP="00F97499">
            <w:pPr>
              <w:jc w:val="center"/>
              <w:rPr>
                <w:b/>
                <w:bCs/>
              </w:rPr>
            </w:pPr>
            <w:r>
              <w:rPr>
                <w:b/>
                <w:bCs/>
              </w:rPr>
              <w:t>STEFANIK CONTRIBUTIONS TO KARI LAKE</w:t>
            </w:r>
          </w:p>
        </w:tc>
      </w:tr>
      <w:tr w:rsidR="007D147F" w:rsidRPr="00E97E4F" w14:paraId="24444E1E" w14:textId="77777777" w:rsidTr="00F97499">
        <w:trPr>
          <w:cantSplit/>
          <w:tblHeader/>
        </w:trPr>
        <w:tc>
          <w:tcPr>
            <w:tcW w:w="2697" w:type="dxa"/>
            <w:shd w:val="clear" w:color="auto" w:fill="D9D9D9" w:themeFill="background1" w:themeFillShade="D9"/>
          </w:tcPr>
          <w:p w14:paraId="69D11F41" w14:textId="77777777" w:rsidR="007D147F" w:rsidRPr="00E97E4F" w:rsidRDefault="007D147F" w:rsidP="00F97499">
            <w:pPr>
              <w:rPr>
                <w:b/>
                <w:bCs/>
              </w:rPr>
            </w:pPr>
            <w:r>
              <w:rPr>
                <w:b/>
                <w:bCs/>
              </w:rPr>
              <w:t>Date</w:t>
            </w:r>
          </w:p>
        </w:tc>
        <w:tc>
          <w:tcPr>
            <w:tcW w:w="2697" w:type="dxa"/>
            <w:shd w:val="clear" w:color="auto" w:fill="D9D9D9" w:themeFill="background1" w:themeFillShade="D9"/>
          </w:tcPr>
          <w:p w14:paraId="16A8F175" w14:textId="77777777" w:rsidR="007D147F" w:rsidRPr="00E97E4F" w:rsidRDefault="007D147F" w:rsidP="00F97499">
            <w:pPr>
              <w:rPr>
                <w:b/>
                <w:bCs/>
              </w:rPr>
            </w:pPr>
            <w:r>
              <w:rPr>
                <w:b/>
                <w:bCs/>
              </w:rPr>
              <w:t>Contributor</w:t>
            </w:r>
          </w:p>
        </w:tc>
        <w:tc>
          <w:tcPr>
            <w:tcW w:w="2698" w:type="dxa"/>
            <w:shd w:val="clear" w:color="auto" w:fill="D9D9D9" w:themeFill="background1" w:themeFillShade="D9"/>
          </w:tcPr>
          <w:p w14:paraId="6A43DE1B" w14:textId="77777777" w:rsidR="007D147F" w:rsidRPr="00E97E4F" w:rsidRDefault="007D147F" w:rsidP="00F97499">
            <w:pPr>
              <w:rPr>
                <w:b/>
                <w:bCs/>
              </w:rPr>
            </w:pPr>
            <w:r>
              <w:rPr>
                <w:b/>
                <w:bCs/>
              </w:rPr>
              <w:t>Recipient</w:t>
            </w:r>
          </w:p>
        </w:tc>
        <w:tc>
          <w:tcPr>
            <w:tcW w:w="2698" w:type="dxa"/>
            <w:shd w:val="clear" w:color="auto" w:fill="D9D9D9" w:themeFill="background1" w:themeFillShade="D9"/>
          </w:tcPr>
          <w:p w14:paraId="48ACB263" w14:textId="77777777" w:rsidR="007D147F" w:rsidRPr="00E97E4F" w:rsidRDefault="007D147F" w:rsidP="00F97499">
            <w:pPr>
              <w:rPr>
                <w:b/>
                <w:bCs/>
              </w:rPr>
            </w:pPr>
            <w:r>
              <w:rPr>
                <w:b/>
                <w:bCs/>
              </w:rPr>
              <w:t>Amount</w:t>
            </w:r>
          </w:p>
        </w:tc>
      </w:tr>
      <w:tr w:rsidR="007D147F" w14:paraId="4A900533" w14:textId="77777777" w:rsidTr="00F97499">
        <w:tc>
          <w:tcPr>
            <w:tcW w:w="2697" w:type="dxa"/>
          </w:tcPr>
          <w:p w14:paraId="6B7599AE" w14:textId="36A54ABD" w:rsidR="007D147F" w:rsidRDefault="007D147F" w:rsidP="00F97499">
            <w:pPr>
              <w:tabs>
                <w:tab w:val="center" w:pos="1240"/>
              </w:tabs>
            </w:pPr>
            <w:r>
              <w:t>11/15/23</w:t>
            </w:r>
          </w:p>
        </w:tc>
        <w:tc>
          <w:tcPr>
            <w:tcW w:w="2697" w:type="dxa"/>
          </w:tcPr>
          <w:p w14:paraId="19959EAD" w14:textId="77777777" w:rsidR="007D147F" w:rsidRDefault="007D147F" w:rsidP="00F97499">
            <w:r>
              <w:t>E-PAC</w:t>
            </w:r>
          </w:p>
        </w:tc>
        <w:tc>
          <w:tcPr>
            <w:tcW w:w="2698" w:type="dxa"/>
          </w:tcPr>
          <w:p w14:paraId="1BF50D12" w14:textId="6835914F" w:rsidR="007D147F" w:rsidRDefault="007D147F" w:rsidP="00F97499">
            <w:r>
              <w:t>Kari Lake for Senate</w:t>
            </w:r>
          </w:p>
        </w:tc>
        <w:tc>
          <w:tcPr>
            <w:tcW w:w="2698" w:type="dxa"/>
          </w:tcPr>
          <w:p w14:paraId="23032430" w14:textId="77777777" w:rsidR="007D147F" w:rsidRDefault="007D147F" w:rsidP="00F97499">
            <w:r>
              <w:t>$5,000</w:t>
            </w:r>
          </w:p>
        </w:tc>
      </w:tr>
      <w:tr w:rsidR="007D147F" w14:paraId="1A001A4C" w14:textId="77777777" w:rsidTr="00F97499">
        <w:tc>
          <w:tcPr>
            <w:tcW w:w="2697" w:type="dxa"/>
          </w:tcPr>
          <w:p w14:paraId="12246579" w14:textId="4E90B67D" w:rsidR="007D147F" w:rsidRDefault="007D147F" w:rsidP="007D147F">
            <w:pPr>
              <w:tabs>
                <w:tab w:val="center" w:pos="1240"/>
              </w:tabs>
            </w:pPr>
            <w:r>
              <w:t>11/15/23</w:t>
            </w:r>
          </w:p>
        </w:tc>
        <w:tc>
          <w:tcPr>
            <w:tcW w:w="2697" w:type="dxa"/>
          </w:tcPr>
          <w:p w14:paraId="195594AC" w14:textId="77777777" w:rsidR="007D147F" w:rsidRDefault="007D147F" w:rsidP="007D147F">
            <w:r>
              <w:t>E-PAC</w:t>
            </w:r>
          </w:p>
        </w:tc>
        <w:tc>
          <w:tcPr>
            <w:tcW w:w="2698" w:type="dxa"/>
          </w:tcPr>
          <w:p w14:paraId="0335496E" w14:textId="1643F1E3" w:rsidR="007D147F" w:rsidRDefault="007D147F" w:rsidP="007D147F">
            <w:r>
              <w:t>Kari Lake for Senate</w:t>
            </w:r>
          </w:p>
        </w:tc>
        <w:tc>
          <w:tcPr>
            <w:tcW w:w="2698" w:type="dxa"/>
          </w:tcPr>
          <w:p w14:paraId="2E4EA441" w14:textId="77777777" w:rsidR="007D147F" w:rsidRDefault="007D147F" w:rsidP="007D147F">
            <w:r>
              <w:t>$5,000</w:t>
            </w:r>
          </w:p>
        </w:tc>
      </w:tr>
      <w:tr w:rsidR="007D147F" w:rsidRPr="005F5B4A" w14:paraId="3BB38BD8" w14:textId="77777777" w:rsidTr="00F97499">
        <w:tc>
          <w:tcPr>
            <w:tcW w:w="2697" w:type="dxa"/>
            <w:shd w:val="clear" w:color="auto" w:fill="D9D9D9" w:themeFill="background1" w:themeFillShade="D9"/>
          </w:tcPr>
          <w:p w14:paraId="10FDA76F" w14:textId="77777777" w:rsidR="007D147F" w:rsidRPr="005F5B4A" w:rsidRDefault="007D147F" w:rsidP="00F97499">
            <w:pPr>
              <w:rPr>
                <w:b/>
                <w:bCs/>
              </w:rPr>
            </w:pPr>
          </w:p>
        </w:tc>
        <w:tc>
          <w:tcPr>
            <w:tcW w:w="2697" w:type="dxa"/>
            <w:shd w:val="clear" w:color="auto" w:fill="D9D9D9" w:themeFill="background1" w:themeFillShade="D9"/>
          </w:tcPr>
          <w:p w14:paraId="6E0D0E49" w14:textId="77777777" w:rsidR="007D147F" w:rsidRPr="005F5B4A" w:rsidRDefault="007D147F" w:rsidP="00F97499">
            <w:pPr>
              <w:rPr>
                <w:b/>
                <w:bCs/>
              </w:rPr>
            </w:pPr>
          </w:p>
        </w:tc>
        <w:tc>
          <w:tcPr>
            <w:tcW w:w="2698" w:type="dxa"/>
            <w:shd w:val="clear" w:color="auto" w:fill="D9D9D9" w:themeFill="background1" w:themeFillShade="D9"/>
          </w:tcPr>
          <w:p w14:paraId="05E9F2DF" w14:textId="77777777" w:rsidR="007D147F" w:rsidRPr="005F5B4A" w:rsidRDefault="007D147F" w:rsidP="00F97499">
            <w:pPr>
              <w:jc w:val="right"/>
              <w:rPr>
                <w:b/>
                <w:bCs/>
              </w:rPr>
            </w:pPr>
            <w:r>
              <w:rPr>
                <w:b/>
                <w:bCs/>
              </w:rPr>
              <w:t>TOTAL:</w:t>
            </w:r>
          </w:p>
        </w:tc>
        <w:tc>
          <w:tcPr>
            <w:tcW w:w="2698" w:type="dxa"/>
            <w:shd w:val="clear" w:color="auto" w:fill="D9D9D9" w:themeFill="background1" w:themeFillShade="D9"/>
          </w:tcPr>
          <w:p w14:paraId="7B16FB4C" w14:textId="77777777" w:rsidR="007D147F" w:rsidRPr="005F5B4A" w:rsidRDefault="007D147F" w:rsidP="00F97499">
            <w:pPr>
              <w:rPr>
                <w:b/>
                <w:bCs/>
              </w:rPr>
            </w:pPr>
            <w:r>
              <w:rPr>
                <w:b/>
                <w:bCs/>
              </w:rPr>
              <w:t>$10,000</w:t>
            </w:r>
          </w:p>
        </w:tc>
      </w:tr>
    </w:tbl>
    <w:p w14:paraId="0561BE80" w14:textId="787EB759" w:rsidR="007D147F" w:rsidRDefault="007D147F" w:rsidP="007D147F">
      <w:pPr>
        <w:jc w:val="right"/>
      </w:pPr>
      <w:r>
        <w:t xml:space="preserve">[FEC, accessed </w:t>
      </w:r>
      <w:hyperlink r:id="rId92" w:history="1">
        <w:r w:rsidRPr="007D147F">
          <w:rPr>
            <w:rStyle w:val="Hyperlink"/>
          </w:rPr>
          <w:t>9/15/25</w:t>
        </w:r>
      </w:hyperlink>
      <w:r>
        <w:t>]</w:t>
      </w:r>
    </w:p>
    <w:p w14:paraId="36FC7B1A" w14:textId="77777777" w:rsidR="007D147F" w:rsidRDefault="007D147F" w:rsidP="008676C7"/>
    <w:p w14:paraId="3D6AC206" w14:textId="77777777" w:rsidR="0092276A" w:rsidRDefault="0092276A" w:rsidP="0092276A">
      <w:r>
        <w:rPr>
          <w:b/>
          <w:bCs/>
        </w:rPr>
        <w:t>2023: Stefanik Endorsed Kari Lake’s 2024 Campaign.</w:t>
      </w:r>
      <w:r>
        <w:t xml:space="preserve"> “</w:t>
      </w:r>
      <w:r w:rsidRPr="000349C1">
        <w:t>Former news reader, current professional campaigner and Republican candidate for the U.S. Senate Kari Lake is positively giddy after receiving the endorsement of New York Republican Rep. Elise Stefanik, who is the No. 3-ranking member of GOP leadership in the House of Representatives.</w:t>
      </w:r>
      <w:r>
        <w:t> </w:t>
      </w:r>
      <w:r w:rsidRPr="000349C1">
        <w:t>This is great news, particularly for … Democrats.</w:t>
      </w:r>
      <w:r>
        <w:t> </w:t>
      </w:r>
      <w:r w:rsidRPr="000349C1">
        <w:t>Stefanik used to be one of those seemingly normal, intelligent, conservative Republicans who one day painted her face white, stuck a red foam ball on her nose, slipped into a pair of enormous shoes and waddled off to join the Trump circus.</w:t>
      </w:r>
      <w:r>
        <w:t> ‘</w:t>
      </w:r>
      <w:r w:rsidRPr="000349C1">
        <w:t>Kari Lake is a proven conservative fighter who will secure the border, reduce the cost of living, protect our values, and save America,</w:t>
      </w:r>
      <w:r>
        <w:t>’</w:t>
      </w:r>
      <w:r w:rsidRPr="000349C1">
        <w:t xml:space="preserve"> Stefanik said in a statement.</w:t>
      </w:r>
      <w:r>
        <w:t> </w:t>
      </w:r>
      <w:r w:rsidRPr="000349C1">
        <w:t>Stefanik once endorsed George Santos</w:t>
      </w:r>
      <w:r>
        <w:t> </w:t>
      </w:r>
      <w:r w:rsidRPr="000349C1">
        <w:t xml:space="preserve">It is a Ringling Bros., Barnum &amp; Bailey endorsement, something along the lines of that time Stefanik stood next to Republican Rep. George Santos, proudly posing with him above the declaration that he represented the </w:t>
      </w:r>
      <w:r>
        <w:t>‘</w:t>
      </w:r>
      <w:r w:rsidRPr="000349C1">
        <w:t>next generation of Republican leadership.</w:t>
      </w:r>
      <w:r>
        <w:t xml:space="preserve">” [AZ Central, </w:t>
      </w:r>
      <w:hyperlink r:id="rId93" w:history="1">
        <w:r w:rsidRPr="00081DF2">
          <w:rPr>
            <w:rStyle w:val="Hyperlink"/>
          </w:rPr>
          <w:t>11/17/23</w:t>
        </w:r>
      </w:hyperlink>
      <w:r>
        <w:t>]</w:t>
      </w:r>
    </w:p>
    <w:p w14:paraId="4C3825A4" w14:textId="77777777" w:rsidR="002E51B0" w:rsidRDefault="002E51B0" w:rsidP="00E232EC"/>
    <w:p w14:paraId="7DED02D4" w14:textId="14C52BA1" w:rsidR="00D14EB1" w:rsidRDefault="00D14EB1" w:rsidP="00D14EB1">
      <w:pPr>
        <w:pStyle w:val="Heading3"/>
      </w:pPr>
      <w:r>
        <w:t>2024: LAKE REFUSED TO SAY IF A WHITE NATIONALIST SUPPORTER WAS WORKING FOR HER CAMPAIGN</w:t>
      </w:r>
    </w:p>
    <w:p w14:paraId="7638C3BF" w14:textId="77777777" w:rsidR="00D14EB1" w:rsidRDefault="00D14EB1" w:rsidP="00E232EC"/>
    <w:p w14:paraId="4ABDA9C1" w14:textId="1761053F" w:rsidR="00761860" w:rsidRPr="00761860" w:rsidRDefault="00761860" w:rsidP="00E232EC">
      <w:r>
        <w:rPr>
          <w:b/>
          <w:bCs/>
        </w:rPr>
        <w:t>HEADLINE: “</w:t>
      </w:r>
      <w:r w:rsidRPr="00761860">
        <w:rPr>
          <w:b/>
          <w:bCs/>
        </w:rPr>
        <w:t>Is A White Nationalist Part Of Kari Lake’s Team? Her Campaign Won’t Say.</w:t>
      </w:r>
      <w:r>
        <w:rPr>
          <w:b/>
          <w:bCs/>
        </w:rPr>
        <w:t>”</w:t>
      </w:r>
      <w:r>
        <w:t xml:space="preserve"> [AZ Mirror, </w:t>
      </w:r>
      <w:hyperlink r:id="rId94" w:history="1">
        <w:r w:rsidR="00195263" w:rsidRPr="00195263">
          <w:rPr>
            <w:rStyle w:val="Hyperlink"/>
          </w:rPr>
          <w:t>3/4/24</w:t>
        </w:r>
      </w:hyperlink>
      <w:r w:rsidR="00195263">
        <w:t>]</w:t>
      </w:r>
    </w:p>
    <w:p w14:paraId="7872E280" w14:textId="77777777" w:rsidR="00761860" w:rsidRDefault="00761860" w:rsidP="00E232EC"/>
    <w:p w14:paraId="542E2A1A" w14:textId="6A3EBC86" w:rsidR="003A3982" w:rsidRPr="00761860" w:rsidRDefault="00A96C29" w:rsidP="003A3982">
      <w:r>
        <w:rPr>
          <w:b/>
          <w:bCs/>
        </w:rPr>
        <w:t xml:space="preserve">Lake Refused To Say If A White Nationalist Supporter Was Working For Her Campaign. </w:t>
      </w:r>
      <w:r w:rsidR="00195263">
        <w:t xml:space="preserve">“Kari Lake </w:t>
      </w:r>
      <w:r w:rsidR="00195263" w:rsidRPr="003A3982">
        <w:t xml:space="preserve">grinned widely and flashed a thumbs up as she posed for a photo Sunday with a far-right political operative who is reportedly a fervent follower and close associate of white nationalist Nick Fuentes. </w:t>
      </w:r>
      <w:r w:rsidR="003A3982">
        <w:t>  </w:t>
      </w:r>
      <w:r w:rsidR="00195263" w:rsidRPr="003A3982">
        <w:t xml:space="preserve">A few days before the event for campaign volunteers, Wade Searle, who worked as the digital director for U.S. Rep. Paul Gosar until shortly after he was unmasked as one the </w:t>
      </w:r>
      <w:r w:rsidR="003A3982">
        <w:t>‘</w:t>
      </w:r>
      <w:r w:rsidR="00195263" w:rsidRPr="003A3982">
        <w:t>strongest soldiers</w:t>
      </w:r>
      <w:r w:rsidR="003A3982">
        <w:t>’</w:t>
      </w:r>
      <w:r w:rsidR="00195263" w:rsidRPr="003A3982">
        <w:t xml:space="preserve"> for white nationalist leader Nick Fuentes, was standing almost directly behind Lake at a press conference where Wyoming U.S. Sen. John Barrasso endorsed her.</w:t>
      </w:r>
      <w:r w:rsidR="003A3982">
        <w:t>  </w:t>
      </w:r>
      <w:r w:rsidR="00195263" w:rsidRPr="003A3982">
        <w:t>It’s unclear if Searle is working for Lake or what ties he has to her campaign for U.S. Senate.</w:t>
      </w:r>
      <w:r w:rsidR="003A3982" w:rsidRPr="003A3982">
        <w:t xml:space="preserve"> […] The Lake campaign did not respond to requests for comment on what role, if any, Searle has within the Lake campaign. Attempts to contact Searle, who has recently been marketing himself as a consultant for conservative political campaigns, were unsuccessful.</w:t>
      </w:r>
      <w:r w:rsidR="003A3982">
        <w:t xml:space="preserve">” [AZ Mirror, </w:t>
      </w:r>
      <w:hyperlink r:id="rId95" w:history="1">
        <w:r w:rsidR="003A3982" w:rsidRPr="00195263">
          <w:rPr>
            <w:rStyle w:val="Hyperlink"/>
          </w:rPr>
          <w:t>3/4/24</w:t>
        </w:r>
      </w:hyperlink>
      <w:r w:rsidR="003A3982">
        <w:t>]</w:t>
      </w:r>
    </w:p>
    <w:p w14:paraId="6838D5AC" w14:textId="0A121166" w:rsidR="003A3982" w:rsidRDefault="003A3982" w:rsidP="003A3982"/>
    <w:p w14:paraId="5B7C921E" w14:textId="043F2076" w:rsidR="00EC683D" w:rsidRDefault="00EC683D" w:rsidP="00EC683D">
      <w:pPr>
        <w:pStyle w:val="Heading3"/>
      </w:pPr>
      <w:r>
        <w:t>2023: LAKE ECHOED THE RACIST “BIRTHER” CONSPIRACY THEORY ABOUT OBAMA IN HER BOOK</w:t>
      </w:r>
    </w:p>
    <w:p w14:paraId="3E697AF8" w14:textId="77777777" w:rsidR="00EC683D" w:rsidRPr="003A3982" w:rsidRDefault="00EC683D" w:rsidP="003A3982"/>
    <w:p w14:paraId="16C4F904" w14:textId="09EEA6E7" w:rsidR="00195263" w:rsidRDefault="00D14EB1" w:rsidP="009E3C24">
      <w:r>
        <w:rPr>
          <w:b/>
          <w:bCs/>
        </w:rPr>
        <w:t xml:space="preserve">2023: </w:t>
      </w:r>
      <w:r w:rsidR="009E3C24">
        <w:rPr>
          <w:b/>
          <w:bCs/>
        </w:rPr>
        <w:t>Kari Lake</w:t>
      </w:r>
      <w:r w:rsidR="00EC683D">
        <w:rPr>
          <w:b/>
          <w:bCs/>
        </w:rPr>
        <w:t xml:space="preserve"> Echoed The Racist “Birther” Conspiracy Theory About Obama In Her Book.</w:t>
      </w:r>
      <w:r w:rsidR="009E3C24">
        <w:rPr>
          <w:b/>
          <w:bCs/>
        </w:rPr>
        <w:t xml:space="preserve"> </w:t>
      </w:r>
      <w:r w:rsidR="00763349">
        <w:t>“</w:t>
      </w:r>
      <w:r w:rsidR="00763349" w:rsidRPr="00763349">
        <w:t xml:space="preserve">In a new </w:t>
      </w:r>
      <w:r w:rsidR="00763349" w:rsidRPr="009E3C24">
        <w:t xml:space="preserve">book, the Trump ally and potential running mate Kari Lake blows a </w:t>
      </w:r>
      <w:r w:rsidR="009E3C24">
        <w:t>‘</w:t>
      </w:r>
      <w:r w:rsidR="00763349" w:rsidRPr="009E3C24">
        <w:t>birther</w:t>
      </w:r>
      <w:r w:rsidR="009E3C24">
        <w:t>’</w:t>
      </w:r>
      <w:r w:rsidR="00763349" w:rsidRPr="009E3C24">
        <w:t xml:space="preserve"> racist dog whistle to supporters, claiming Barack Obama had a </w:t>
      </w:r>
      <w:r w:rsidR="009E3C24">
        <w:t>‘</w:t>
      </w:r>
      <w:r w:rsidR="00763349" w:rsidRPr="009E3C24">
        <w:t>mysterious past</w:t>
      </w:r>
      <w:r w:rsidR="009E3C24">
        <w:t>’</w:t>
      </w:r>
      <w:r w:rsidR="00763349" w:rsidRPr="009E3C24">
        <w:t xml:space="preserve"> when he ran for president – but does not mention that she donated to Obama in 2008 and reportedly campaigned for him door-to-door. […] </w:t>
      </w:r>
      <w:r w:rsidR="00B83D4D" w:rsidRPr="009E3C24">
        <w:t xml:space="preserve">Rightwing extremist Lake, who supports Trump’s lie about voter fraud in 2020 and maintains despite repeated court defeats that her defeat for Arizona governor last year was also the result of cheating, also complains that the US media </w:t>
      </w:r>
      <w:r w:rsidR="009E3C24">
        <w:t>‘</w:t>
      </w:r>
      <w:r w:rsidR="00B83D4D" w:rsidRPr="009E3C24">
        <w:t>swarm[ed] any independent journalist who attempted to give [Obama] a proper vetting</w:t>
      </w:r>
      <w:r w:rsidR="009E3C24">
        <w:t>’</w:t>
      </w:r>
      <w:r w:rsidR="00B83D4D" w:rsidRPr="009E3C24">
        <w:t>.</w:t>
      </w:r>
      <w:r w:rsidR="009E3C24">
        <w:t> </w:t>
      </w:r>
      <w:r w:rsidR="009E3C24" w:rsidRPr="009E3C24">
        <w:t xml:space="preserve">The </w:t>
      </w:r>
      <w:r w:rsidR="009E3C24">
        <w:t>‘</w:t>
      </w:r>
      <w:r w:rsidR="009E3C24" w:rsidRPr="009E3C24">
        <w:t>birther conspiracy</w:t>
      </w:r>
      <w:r w:rsidR="009E3C24">
        <w:t>’</w:t>
      </w:r>
      <w:r w:rsidR="009E3C24" w:rsidRPr="009E3C24">
        <w:t>, long championed by Donald Trump, holds that Obama was not a US citizen, having been born overseas to a Kenyan father, and thus should have been disqualified from becoming president.</w:t>
      </w:r>
      <w:r w:rsidR="009E3C24">
        <w:t>  </w:t>
      </w:r>
      <w:r w:rsidR="009E3C24" w:rsidRPr="009E3C24">
        <w:t>Though disproven by Obama himself, the racist birther rhetoric lingers on the US right, including Islamophobic overtones invoked by Lake’s use of Obama’s middle name.</w:t>
      </w:r>
      <w:r w:rsidR="009E3C24">
        <w:t>” [</w:t>
      </w:r>
      <w:r w:rsidR="00EC683D">
        <w:t>The Guardian</w:t>
      </w:r>
      <w:r w:rsidR="009E3C24">
        <w:t xml:space="preserve">, </w:t>
      </w:r>
      <w:hyperlink r:id="rId96" w:history="1">
        <w:r w:rsidR="009E3C24" w:rsidRPr="009E3C24">
          <w:rPr>
            <w:rStyle w:val="Hyperlink"/>
          </w:rPr>
          <w:t>6/27/23</w:t>
        </w:r>
      </w:hyperlink>
      <w:r w:rsidR="009E3C24">
        <w:t>]</w:t>
      </w:r>
    </w:p>
    <w:p w14:paraId="2841B92F" w14:textId="77777777" w:rsidR="009E3C24" w:rsidRDefault="009E3C24" w:rsidP="009E3C24"/>
    <w:p w14:paraId="19563B55" w14:textId="052651BE" w:rsidR="00E232EC" w:rsidRDefault="000C144D" w:rsidP="00C34CFB">
      <w:pPr>
        <w:pStyle w:val="Heading2"/>
      </w:pPr>
      <w:r>
        <w:t xml:space="preserve">2023: STEFANIK </w:t>
      </w:r>
      <w:r w:rsidR="00470A08">
        <w:t>ENDORSED AND CONTRIBUTED TO SARAH PALIN, WHO</w:t>
      </w:r>
      <w:r w:rsidR="007E6EC7">
        <w:t xml:space="preserve"> TRAFFICKED IN RACIST STEREOTYPES</w:t>
      </w:r>
    </w:p>
    <w:p w14:paraId="23436B8A" w14:textId="77777777" w:rsidR="002E6537" w:rsidRDefault="002E6537" w:rsidP="002E6537"/>
    <w:p w14:paraId="52A3AE33" w14:textId="34676210" w:rsidR="00BA1803" w:rsidRDefault="00BA1803" w:rsidP="00BA1803">
      <w:pPr>
        <w:pStyle w:val="Heading3"/>
      </w:pPr>
      <w:r>
        <w:t>2022: STEFANIK CONTRIBUTED $10,000 TO PALIN’S CONGRESSIONAL CAMPAIGN</w:t>
      </w:r>
    </w:p>
    <w:p w14:paraId="074E966E" w14:textId="77777777" w:rsidR="00BA1803" w:rsidRDefault="00BA1803" w:rsidP="002E6537"/>
    <w:p w14:paraId="4D7188BB" w14:textId="349C936C" w:rsidR="00775D82" w:rsidRPr="00775D82" w:rsidRDefault="00775D82" w:rsidP="002E6537">
      <w:pPr>
        <w:rPr>
          <w:b/>
          <w:bCs/>
        </w:rPr>
      </w:pPr>
      <w:r>
        <w:rPr>
          <w:b/>
          <w:bCs/>
        </w:rPr>
        <w:t>202</w:t>
      </w:r>
      <w:r w:rsidR="00BA1803">
        <w:rPr>
          <w:b/>
          <w:bCs/>
        </w:rPr>
        <w:t>2</w:t>
      </w:r>
      <w:r>
        <w:rPr>
          <w:b/>
          <w:bCs/>
        </w:rPr>
        <w:t>: Stefanik Contributed $10,000 To Sarah Palin’s Congressional Campaign.</w:t>
      </w:r>
    </w:p>
    <w:p w14:paraId="228F3E42" w14:textId="77777777" w:rsidR="00775D82" w:rsidRDefault="00775D82" w:rsidP="002E6537"/>
    <w:tbl>
      <w:tblPr>
        <w:tblStyle w:val="TableGrid"/>
        <w:tblW w:w="0" w:type="auto"/>
        <w:tblLook w:val="04A0" w:firstRow="1" w:lastRow="0" w:firstColumn="1" w:lastColumn="0" w:noHBand="0" w:noVBand="1"/>
      </w:tblPr>
      <w:tblGrid>
        <w:gridCol w:w="2697"/>
        <w:gridCol w:w="2697"/>
        <w:gridCol w:w="2698"/>
        <w:gridCol w:w="2698"/>
      </w:tblGrid>
      <w:tr w:rsidR="006F72E4" w:rsidRPr="005E264D" w14:paraId="58A2BE13" w14:textId="77777777" w:rsidTr="00F97499">
        <w:trPr>
          <w:cantSplit/>
          <w:tblHeader/>
        </w:trPr>
        <w:tc>
          <w:tcPr>
            <w:tcW w:w="10790" w:type="dxa"/>
            <w:gridSpan w:val="4"/>
            <w:shd w:val="clear" w:color="auto" w:fill="000000" w:themeFill="text1"/>
          </w:tcPr>
          <w:p w14:paraId="3FAFDC49" w14:textId="4BE38368" w:rsidR="006F72E4" w:rsidRPr="005E264D" w:rsidRDefault="006F72E4" w:rsidP="00F97499">
            <w:pPr>
              <w:jc w:val="center"/>
              <w:rPr>
                <w:b/>
                <w:bCs/>
              </w:rPr>
            </w:pPr>
            <w:r>
              <w:rPr>
                <w:b/>
                <w:bCs/>
              </w:rPr>
              <w:t xml:space="preserve">STEFANIK CONTRIBUTIONS TO </w:t>
            </w:r>
            <w:r w:rsidR="00B65C1B">
              <w:rPr>
                <w:b/>
                <w:bCs/>
              </w:rPr>
              <w:t>SARAH PALIN</w:t>
            </w:r>
          </w:p>
        </w:tc>
      </w:tr>
      <w:tr w:rsidR="006F72E4" w:rsidRPr="00E97E4F" w14:paraId="5997438A" w14:textId="77777777" w:rsidTr="00F97499">
        <w:trPr>
          <w:cantSplit/>
          <w:tblHeader/>
        </w:trPr>
        <w:tc>
          <w:tcPr>
            <w:tcW w:w="2697" w:type="dxa"/>
            <w:shd w:val="clear" w:color="auto" w:fill="D9D9D9" w:themeFill="background1" w:themeFillShade="D9"/>
          </w:tcPr>
          <w:p w14:paraId="7662CBC5" w14:textId="77777777" w:rsidR="006F72E4" w:rsidRPr="00E97E4F" w:rsidRDefault="006F72E4" w:rsidP="00F97499">
            <w:pPr>
              <w:rPr>
                <w:b/>
                <w:bCs/>
              </w:rPr>
            </w:pPr>
            <w:r>
              <w:rPr>
                <w:b/>
                <w:bCs/>
              </w:rPr>
              <w:t>Date</w:t>
            </w:r>
          </w:p>
        </w:tc>
        <w:tc>
          <w:tcPr>
            <w:tcW w:w="2697" w:type="dxa"/>
            <w:shd w:val="clear" w:color="auto" w:fill="D9D9D9" w:themeFill="background1" w:themeFillShade="D9"/>
          </w:tcPr>
          <w:p w14:paraId="473041D9" w14:textId="77777777" w:rsidR="006F72E4" w:rsidRPr="00E97E4F" w:rsidRDefault="006F72E4" w:rsidP="00F97499">
            <w:pPr>
              <w:rPr>
                <w:b/>
                <w:bCs/>
              </w:rPr>
            </w:pPr>
            <w:r>
              <w:rPr>
                <w:b/>
                <w:bCs/>
              </w:rPr>
              <w:t>Contributor</w:t>
            </w:r>
          </w:p>
        </w:tc>
        <w:tc>
          <w:tcPr>
            <w:tcW w:w="2698" w:type="dxa"/>
            <w:shd w:val="clear" w:color="auto" w:fill="D9D9D9" w:themeFill="background1" w:themeFillShade="D9"/>
          </w:tcPr>
          <w:p w14:paraId="215AF049" w14:textId="77777777" w:rsidR="006F72E4" w:rsidRPr="00E97E4F" w:rsidRDefault="006F72E4" w:rsidP="00F97499">
            <w:pPr>
              <w:rPr>
                <w:b/>
                <w:bCs/>
              </w:rPr>
            </w:pPr>
            <w:r>
              <w:rPr>
                <w:b/>
                <w:bCs/>
              </w:rPr>
              <w:t>Recipient</w:t>
            </w:r>
          </w:p>
        </w:tc>
        <w:tc>
          <w:tcPr>
            <w:tcW w:w="2698" w:type="dxa"/>
            <w:shd w:val="clear" w:color="auto" w:fill="D9D9D9" w:themeFill="background1" w:themeFillShade="D9"/>
          </w:tcPr>
          <w:p w14:paraId="38C0DAD1" w14:textId="77777777" w:rsidR="006F72E4" w:rsidRPr="00E97E4F" w:rsidRDefault="006F72E4" w:rsidP="00F97499">
            <w:pPr>
              <w:rPr>
                <w:b/>
                <w:bCs/>
              </w:rPr>
            </w:pPr>
            <w:r>
              <w:rPr>
                <w:b/>
                <w:bCs/>
              </w:rPr>
              <w:t>Amount</w:t>
            </w:r>
          </w:p>
        </w:tc>
      </w:tr>
      <w:tr w:rsidR="00B65C1B" w14:paraId="7AC7F9F1" w14:textId="77777777" w:rsidTr="00F97499">
        <w:tc>
          <w:tcPr>
            <w:tcW w:w="2697" w:type="dxa"/>
          </w:tcPr>
          <w:p w14:paraId="1B06E724" w14:textId="0F7B7763" w:rsidR="00B65C1B" w:rsidRDefault="00F905A0" w:rsidP="00B65C1B">
            <w:pPr>
              <w:tabs>
                <w:tab w:val="center" w:pos="1240"/>
              </w:tabs>
            </w:pPr>
            <w:r>
              <w:t>5/12/22</w:t>
            </w:r>
          </w:p>
        </w:tc>
        <w:tc>
          <w:tcPr>
            <w:tcW w:w="2697" w:type="dxa"/>
          </w:tcPr>
          <w:p w14:paraId="72DE1A08" w14:textId="23910450" w:rsidR="00B65C1B" w:rsidRDefault="00B65C1B" w:rsidP="00B65C1B">
            <w:r>
              <w:t>E-PAC</w:t>
            </w:r>
          </w:p>
        </w:tc>
        <w:tc>
          <w:tcPr>
            <w:tcW w:w="2698" w:type="dxa"/>
          </w:tcPr>
          <w:p w14:paraId="4D998976" w14:textId="45180F24" w:rsidR="00B65C1B" w:rsidRDefault="00B65C1B" w:rsidP="00B65C1B">
            <w:r>
              <w:t>Sarah for Alaska</w:t>
            </w:r>
          </w:p>
        </w:tc>
        <w:tc>
          <w:tcPr>
            <w:tcW w:w="2698" w:type="dxa"/>
          </w:tcPr>
          <w:p w14:paraId="163B44B8" w14:textId="5C84F8D0" w:rsidR="00B65C1B" w:rsidRDefault="00B65C1B" w:rsidP="00B65C1B">
            <w:r>
              <w:t>$5,000</w:t>
            </w:r>
          </w:p>
        </w:tc>
      </w:tr>
      <w:tr w:rsidR="00F905A0" w14:paraId="735BEC96" w14:textId="77777777" w:rsidTr="00F97499">
        <w:tc>
          <w:tcPr>
            <w:tcW w:w="2697" w:type="dxa"/>
          </w:tcPr>
          <w:p w14:paraId="64CC8E1B" w14:textId="4A697F7E" w:rsidR="00F905A0" w:rsidRDefault="00F905A0" w:rsidP="00F905A0">
            <w:pPr>
              <w:tabs>
                <w:tab w:val="center" w:pos="1240"/>
              </w:tabs>
            </w:pPr>
            <w:r>
              <w:t>5/12/22</w:t>
            </w:r>
          </w:p>
        </w:tc>
        <w:tc>
          <w:tcPr>
            <w:tcW w:w="2697" w:type="dxa"/>
          </w:tcPr>
          <w:p w14:paraId="16748FE2" w14:textId="770E0857" w:rsidR="00F905A0" w:rsidRDefault="00F905A0" w:rsidP="00F905A0">
            <w:r>
              <w:t>E-PAC</w:t>
            </w:r>
          </w:p>
        </w:tc>
        <w:tc>
          <w:tcPr>
            <w:tcW w:w="2698" w:type="dxa"/>
          </w:tcPr>
          <w:p w14:paraId="10C07E10" w14:textId="1CD27BBF" w:rsidR="00F905A0" w:rsidRDefault="00F905A0" w:rsidP="00F905A0">
            <w:r>
              <w:t>Sarah for Alaska</w:t>
            </w:r>
          </w:p>
        </w:tc>
        <w:tc>
          <w:tcPr>
            <w:tcW w:w="2698" w:type="dxa"/>
          </w:tcPr>
          <w:p w14:paraId="43B0DEB0" w14:textId="66125118" w:rsidR="00F905A0" w:rsidRDefault="00F905A0" w:rsidP="00F905A0">
            <w:r>
              <w:t>$5,000</w:t>
            </w:r>
          </w:p>
        </w:tc>
      </w:tr>
      <w:tr w:rsidR="006F72E4" w:rsidRPr="005F5B4A" w14:paraId="262EA90A" w14:textId="77777777" w:rsidTr="00F97499">
        <w:tc>
          <w:tcPr>
            <w:tcW w:w="2697" w:type="dxa"/>
            <w:shd w:val="clear" w:color="auto" w:fill="D9D9D9" w:themeFill="background1" w:themeFillShade="D9"/>
          </w:tcPr>
          <w:p w14:paraId="4D9B5DD7" w14:textId="77777777" w:rsidR="006F72E4" w:rsidRPr="005F5B4A" w:rsidRDefault="006F72E4" w:rsidP="00F97499">
            <w:pPr>
              <w:rPr>
                <w:b/>
                <w:bCs/>
              </w:rPr>
            </w:pPr>
          </w:p>
        </w:tc>
        <w:tc>
          <w:tcPr>
            <w:tcW w:w="2697" w:type="dxa"/>
            <w:shd w:val="clear" w:color="auto" w:fill="D9D9D9" w:themeFill="background1" w:themeFillShade="D9"/>
          </w:tcPr>
          <w:p w14:paraId="5C6BE356" w14:textId="77777777" w:rsidR="006F72E4" w:rsidRPr="005F5B4A" w:rsidRDefault="006F72E4" w:rsidP="00F97499">
            <w:pPr>
              <w:rPr>
                <w:b/>
                <w:bCs/>
              </w:rPr>
            </w:pPr>
          </w:p>
        </w:tc>
        <w:tc>
          <w:tcPr>
            <w:tcW w:w="2698" w:type="dxa"/>
            <w:shd w:val="clear" w:color="auto" w:fill="D9D9D9" w:themeFill="background1" w:themeFillShade="D9"/>
          </w:tcPr>
          <w:p w14:paraId="31FD391A" w14:textId="77777777" w:rsidR="006F72E4" w:rsidRPr="005F5B4A" w:rsidRDefault="006F72E4" w:rsidP="00F97499">
            <w:pPr>
              <w:jc w:val="right"/>
              <w:rPr>
                <w:b/>
                <w:bCs/>
              </w:rPr>
            </w:pPr>
            <w:r>
              <w:rPr>
                <w:b/>
                <w:bCs/>
              </w:rPr>
              <w:t>TOTAL:</w:t>
            </w:r>
          </w:p>
        </w:tc>
        <w:tc>
          <w:tcPr>
            <w:tcW w:w="2698" w:type="dxa"/>
            <w:shd w:val="clear" w:color="auto" w:fill="D9D9D9" w:themeFill="background1" w:themeFillShade="D9"/>
          </w:tcPr>
          <w:p w14:paraId="5A8472A2" w14:textId="2FBD539E" w:rsidR="006F72E4" w:rsidRPr="005F5B4A" w:rsidRDefault="006F72E4" w:rsidP="00F97499">
            <w:pPr>
              <w:rPr>
                <w:b/>
                <w:bCs/>
              </w:rPr>
            </w:pPr>
            <w:r>
              <w:rPr>
                <w:b/>
                <w:bCs/>
              </w:rPr>
              <w:t>$1</w:t>
            </w:r>
            <w:r w:rsidR="00B65C1B">
              <w:rPr>
                <w:b/>
                <w:bCs/>
              </w:rPr>
              <w:t>0</w:t>
            </w:r>
            <w:r>
              <w:rPr>
                <w:b/>
                <w:bCs/>
              </w:rPr>
              <w:t>,000</w:t>
            </w:r>
          </w:p>
        </w:tc>
      </w:tr>
    </w:tbl>
    <w:p w14:paraId="040B4702" w14:textId="4FD0D5AD" w:rsidR="006F72E4" w:rsidRDefault="00CC7149" w:rsidP="00CC7149">
      <w:pPr>
        <w:jc w:val="right"/>
      </w:pPr>
      <w:r>
        <w:t xml:space="preserve">[FEC, accessed </w:t>
      </w:r>
      <w:hyperlink r:id="rId97" w:history="1">
        <w:r w:rsidRPr="00CC7149">
          <w:rPr>
            <w:rStyle w:val="Hyperlink"/>
          </w:rPr>
          <w:t>9/15/25</w:t>
        </w:r>
      </w:hyperlink>
      <w:r>
        <w:t>]</w:t>
      </w:r>
    </w:p>
    <w:p w14:paraId="399D6CCB" w14:textId="77777777" w:rsidR="00CC7149" w:rsidRDefault="00CC7149" w:rsidP="00CC7149">
      <w:pPr>
        <w:jc w:val="right"/>
      </w:pPr>
    </w:p>
    <w:p w14:paraId="3E767B60" w14:textId="77777777" w:rsidR="00161C66" w:rsidRDefault="00161C66" w:rsidP="00161C66">
      <w:r>
        <w:rPr>
          <w:b/>
          <w:bCs/>
        </w:rPr>
        <w:t>2022: Stefanik Endorsed Sarah Palin For Congress.</w:t>
      </w:r>
      <w:r>
        <w:t xml:space="preserve"> “</w:t>
      </w:r>
      <w:r w:rsidRPr="008E5054">
        <w:t>Here’s a look at three of Stefanik’s more controversial endorsements in the midterm cycle.</w:t>
      </w:r>
      <w:r>
        <w:t>  </w:t>
      </w:r>
      <w:r w:rsidRPr="008E5054">
        <w:t>Sarah Palin</w:t>
      </w:r>
      <w:r>
        <w:t> </w:t>
      </w:r>
      <w:r w:rsidRPr="008E5054">
        <w:t>Alaska at-large</w:t>
      </w:r>
      <w:r>
        <w:t>  </w:t>
      </w:r>
      <w:r w:rsidRPr="008E5054">
        <w:t xml:space="preserve">The former Alaska governor and 2008 vice-presidential candidate is running for an at-large seat to represent Alaska in Congress. Palin has been a frequent pusher of conspiracy theories and, along with Donald Trump, an early adopter of the </w:t>
      </w:r>
      <w:r>
        <w:t>‘</w:t>
      </w:r>
      <w:r w:rsidRPr="008E5054">
        <w:t>birther</w:t>
      </w:r>
      <w:r>
        <w:t>’</w:t>
      </w:r>
      <w:r w:rsidRPr="008E5054">
        <w:t xml:space="preserve"> conspiracy – falsely claiming Barack Obama was not a U.S. citizen. And she has been considered on the vanguard of the post-truth era claiming Barack Obama supported medical </w:t>
      </w:r>
      <w:r>
        <w:t>‘</w:t>
      </w:r>
      <w:r w:rsidRPr="008E5054">
        <w:t>death panels.</w:t>
      </w:r>
      <w:r>
        <w:t>’  </w:t>
      </w:r>
      <w:r w:rsidRPr="008E5054">
        <w:t xml:space="preserve">More recently Palin has been echoing Donald Trump's claims that the 2020 election was stolen and suggesting that the January 6th mob was due to plants. Stefanik's PAC endorsed Palin in May, stating Palin was a </w:t>
      </w:r>
      <w:r>
        <w:t>‘</w:t>
      </w:r>
      <w:r w:rsidRPr="008E5054">
        <w:t>national leader for the America First movement</w:t>
      </w:r>
      <w:r>
        <w:t>’</w:t>
      </w:r>
      <w:r w:rsidRPr="008E5054">
        <w:t xml:space="preserve"> and that Stefanik was </w:t>
      </w:r>
      <w:r>
        <w:t>‘</w:t>
      </w:r>
      <w:r w:rsidRPr="008E5054">
        <w:t>thrilled to join President Trump</w:t>
      </w:r>
      <w:r>
        <w:t>’</w:t>
      </w:r>
      <w:r w:rsidRPr="008E5054">
        <w:t xml:space="preserve"> in supporting Palin’s campaign. The former governor is now in a runoff with two other candidates for an August special election.</w:t>
      </w:r>
      <w:r>
        <w:t xml:space="preserve">” [City &amp; State, </w:t>
      </w:r>
      <w:hyperlink r:id="rId98" w:history="1">
        <w:r w:rsidRPr="008E5054">
          <w:rPr>
            <w:rStyle w:val="Hyperlink"/>
          </w:rPr>
          <w:t>6/22/22</w:t>
        </w:r>
      </w:hyperlink>
      <w:r>
        <w:t>]</w:t>
      </w:r>
    </w:p>
    <w:p w14:paraId="75539ED2" w14:textId="77777777" w:rsidR="002E51B0" w:rsidRDefault="002E51B0" w:rsidP="002E6537"/>
    <w:p w14:paraId="4E0D998E" w14:textId="5DA1352D" w:rsidR="00375578" w:rsidRDefault="00375578" w:rsidP="00375578">
      <w:pPr>
        <w:pStyle w:val="Heading3"/>
      </w:pPr>
      <w:r>
        <w:t>PALIN HAD A LONG HISTORY OF TRAFFICKING IN RACIST STEREOTYPES</w:t>
      </w:r>
    </w:p>
    <w:p w14:paraId="033EABED" w14:textId="77777777" w:rsidR="00375578" w:rsidRDefault="00375578" w:rsidP="002E6537"/>
    <w:p w14:paraId="657FBDAE" w14:textId="4FD94337" w:rsidR="00BA7E8B" w:rsidRDefault="004A3456" w:rsidP="00110297">
      <w:r>
        <w:rPr>
          <w:b/>
          <w:bCs/>
        </w:rPr>
        <w:t xml:space="preserve">2012: </w:t>
      </w:r>
      <w:r w:rsidR="00110297">
        <w:rPr>
          <w:b/>
          <w:bCs/>
        </w:rPr>
        <w:t>Palin Remarks About “Obama’s Shuck And Jive Schtick”</w:t>
      </w:r>
      <w:r w:rsidR="00041366">
        <w:rPr>
          <w:b/>
          <w:bCs/>
        </w:rPr>
        <w:t xml:space="preserve"> Were Condemned For Being Racially Inflammatory.</w:t>
      </w:r>
      <w:r w:rsidR="00110297">
        <w:rPr>
          <w:b/>
          <w:bCs/>
        </w:rPr>
        <w:t xml:space="preserve"> </w:t>
      </w:r>
      <w:r w:rsidR="00BA7E8B">
        <w:t xml:space="preserve">“Former </w:t>
      </w:r>
      <w:r w:rsidR="00BA7E8B" w:rsidRPr="00110297">
        <w:t xml:space="preserve">Alaska Gov. Sarah Palin is blasting critics who considered her use of the phrase </w:t>
      </w:r>
      <w:r w:rsidR="00CD70B1" w:rsidRPr="00110297">
        <w:t>‘</w:t>
      </w:r>
      <w:r w:rsidR="00BA7E8B" w:rsidRPr="00110297">
        <w:t>shuck and jive</w:t>
      </w:r>
      <w:r w:rsidR="00CD70B1" w:rsidRPr="00110297">
        <w:t>’</w:t>
      </w:r>
      <w:r w:rsidR="00BA7E8B" w:rsidRPr="00110297">
        <w:t xml:space="preserve"> about President Barack Obama to be racially inflammatory.</w:t>
      </w:r>
      <w:r w:rsidR="00CD70B1" w:rsidRPr="00110297">
        <w:t>  ‘</w:t>
      </w:r>
      <w:r w:rsidR="00BA7E8B" w:rsidRPr="00110297">
        <w:t>I would have used the exact same expression if I had been writing about President Carter, whose foreign policy rivaled Obama’s in its ineptitude, or about the Nixon administration, which was also famously rocked by a cover-up,</w:t>
      </w:r>
      <w:r w:rsidR="00CD70B1" w:rsidRPr="00110297">
        <w:t>’</w:t>
      </w:r>
      <w:r w:rsidR="00BA7E8B" w:rsidRPr="00110297">
        <w:t xml:space="preserve"> Palin wrote on Facebook on Wednesday night.</w:t>
      </w:r>
      <w:r w:rsidR="00110297" w:rsidRPr="00110297">
        <w:t xml:space="preserve"> […] </w:t>
      </w:r>
      <w:r w:rsidR="00041366" w:rsidRPr="00041366">
        <w:t xml:space="preserve">Palin joined other conservatives who have slammed the Obama administration’s handling of the attacks at U.S. posts overseas, saying the administration blamed the attacks on an anti-Islam video trailer instead of terrorism. Tuesday, Reuters reported that </w:t>
      </w:r>
      <w:r w:rsidR="00041366" w:rsidRPr="00041366">
        <w:lastRenderedPageBreak/>
        <w:t>members of the Obama administration and State Department officials knew two hours after the attacks that an Islamic militant group took credit for the attack.</w:t>
      </w:r>
      <w:r w:rsidR="00041366">
        <w:t xml:space="preserve"> </w:t>
      </w:r>
      <w:r w:rsidR="00110297" w:rsidRPr="00110297">
        <w:t xml:space="preserve">CNN contributor Roland Martin said in 2008 after the phrase was used by then-New York Attorney General Andrew Cuomo that it was a </w:t>
      </w:r>
      <w:r w:rsidR="00110297">
        <w:t>‘</w:t>
      </w:r>
      <w:r w:rsidR="00110297" w:rsidRPr="00110297">
        <w:t>negative assessment</w:t>
      </w:r>
      <w:r w:rsidR="00110297">
        <w:t>’</w:t>
      </w:r>
      <w:r w:rsidR="00110297" w:rsidRPr="00110297">
        <w:t xml:space="preserve"> of African-Americans, writing: </w:t>
      </w:r>
      <w:r w:rsidR="00110297">
        <w:t>‘</w:t>
      </w:r>
      <w:r w:rsidR="00110297" w:rsidRPr="00110297">
        <w:t>’Shucking and jiving’ have long been words used as a negative assessment of African Americans, along the lines of a ‘foot shufflin’ Negro.’ In fact, I don’t recall ever hearing the phrase used in reference to anyone white.”</w:t>
      </w:r>
      <w:r w:rsidR="00041366">
        <w:t xml:space="preserve"> [Politico, </w:t>
      </w:r>
      <w:hyperlink r:id="rId99" w:history="1">
        <w:r w:rsidR="00041366" w:rsidRPr="00041366">
          <w:rPr>
            <w:rStyle w:val="Hyperlink"/>
          </w:rPr>
          <w:t>10/25/12</w:t>
        </w:r>
      </w:hyperlink>
      <w:r w:rsidR="00041366">
        <w:t>]</w:t>
      </w:r>
    </w:p>
    <w:p w14:paraId="789FAC33" w14:textId="77777777" w:rsidR="003909EA" w:rsidRDefault="003909EA" w:rsidP="00110297"/>
    <w:p w14:paraId="6D20FA44" w14:textId="0435F3F7" w:rsidR="003909EA" w:rsidRDefault="003909EA" w:rsidP="00110297">
      <w:r>
        <w:rPr>
          <w:b/>
          <w:bCs/>
        </w:rPr>
        <w:t>2015: Stefanik Described Black Lives Matter Protestors As “Dogs.”</w:t>
      </w:r>
      <w:r>
        <w:t xml:space="preserve"> “</w:t>
      </w:r>
      <w:r w:rsidRPr="003909EA">
        <w:t>During a speech outside the U.S. Capitol to a tea party rally  Wednesday, Sarah Palin used a very loaded word to described the Black Lives Matter protesters. She called them "dogs" -- actually, dogs that President Obama won't call off. So, Palin told the crowd, she would instead offer her support and salute to the country's police officers.</w:t>
      </w:r>
      <w:r>
        <w:t xml:space="preserve">” [Washington Post, </w:t>
      </w:r>
      <w:hyperlink r:id="rId100" w:history="1">
        <w:r w:rsidR="00076644" w:rsidRPr="00076644">
          <w:rPr>
            <w:rStyle w:val="Hyperlink"/>
          </w:rPr>
          <w:t>9/10/15</w:t>
        </w:r>
      </w:hyperlink>
      <w:r w:rsidR="00076644">
        <w:t>]</w:t>
      </w:r>
    </w:p>
    <w:p w14:paraId="06E2A748" w14:textId="77777777" w:rsidR="007E6EC7" w:rsidRDefault="007E6EC7" w:rsidP="00110297"/>
    <w:p w14:paraId="43597918" w14:textId="39A63B69" w:rsidR="007E6EC7" w:rsidRDefault="007E6EC7" w:rsidP="00110297">
      <w:r>
        <w:rPr>
          <w:b/>
          <w:bCs/>
        </w:rPr>
        <w:t>HEADLINE: “</w:t>
      </w:r>
      <w:r w:rsidRPr="007E6EC7">
        <w:rPr>
          <w:b/>
          <w:bCs/>
        </w:rPr>
        <w:t>Sarah Palin uses derogatory stereotype in rant about US gas prices</w:t>
      </w:r>
      <w:r>
        <w:rPr>
          <w:b/>
          <w:bCs/>
        </w:rPr>
        <w:t>.”</w:t>
      </w:r>
      <w:r>
        <w:t xml:space="preserve"> [The Independent, </w:t>
      </w:r>
      <w:hyperlink r:id="rId101" w:history="1">
        <w:r w:rsidR="00F905A0" w:rsidRPr="00F905A0">
          <w:rPr>
            <w:rStyle w:val="Hyperlink"/>
          </w:rPr>
          <w:t>3/10/22</w:t>
        </w:r>
      </w:hyperlink>
      <w:r w:rsidR="00F905A0">
        <w:t>]</w:t>
      </w:r>
    </w:p>
    <w:p w14:paraId="0AE5A760" w14:textId="77777777" w:rsidR="00327D68" w:rsidRDefault="00327D68" w:rsidP="00110297"/>
    <w:p w14:paraId="268E8E02" w14:textId="1EEADF4A" w:rsidR="00327D68" w:rsidRDefault="00375578" w:rsidP="00327D68">
      <w:r>
        <w:rPr>
          <w:b/>
          <w:bCs/>
        </w:rPr>
        <w:t xml:space="preserve">2022: </w:t>
      </w:r>
      <w:r w:rsidR="00327D68">
        <w:rPr>
          <w:b/>
          <w:bCs/>
        </w:rPr>
        <w:t>Palin Referred To Fuel Efficient Vehicles As “Rice Rockets</w:t>
      </w:r>
      <w:r>
        <w:rPr>
          <w:b/>
          <w:bCs/>
        </w:rPr>
        <w:t>,</w:t>
      </w:r>
      <w:r w:rsidR="00327D68">
        <w:rPr>
          <w:b/>
          <w:bCs/>
        </w:rPr>
        <w:t>”</w:t>
      </w:r>
      <w:r>
        <w:rPr>
          <w:b/>
          <w:bCs/>
        </w:rPr>
        <w:t xml:space="preserve"> A “Racially Pejorative Stereotype” Used To Refer To Vehicles Made In Asia.</w:t>
      </w:r>
      <w:r w:rsidR="00327D68">
        <w:t xml:space="preserve"> “</w:t>
      </w:r>
      <w:r w:rsidR="00327D68" w:rsidRPr="00327D68">
        <w:t>Sarah Palin revived a derogatory stereotype in an attempt to make her point about rising US gas prices during a Fox News appearance on Wednesday.</w:t>
      </w:r>
      <w:r w:rsidR="00327D68">
        <w:t>  </w:t>
      </w:r>
      <w:r w:rsidR="00327D68" w:rsidRPr="00327D68">
        <w:t>Gas prices have climbed to record highs across the states as the country cut off Russian oil imports this week following Vladimir Putin’s invasion of Ukraine.</w:t>
      </w:r>
      <w:r w:rsidR="00327D68">
        <w:t>  </w:t>
      </w:r>
      <w:r w:rsidR="00327D68" w:rsidRPr="00327D68">
        <w:t xml:space="preserve">During a segment on Jesse Watters’ show, the former Alaska governor complained about how much it cost to fill up her truck, and described vehicles which use comparatively little gas as </w:t>
      </w:r>
      <w:r w:rsidR="00327D68">
        <w:t>‘</w:t>
      </w:r>
      <w:r w:rsidR="00327D68" w:rsidRPr="00327D68">
        <w:t>rice rockets</w:t>
      </w:r>
      <w:r w:rsidR="00327D68">
        <w:t>’</w:t>
      </w:r>
      <w:r w:rsidR="00327D68" w:rsidRPr="00327D68">
        <w:t xml:space="preserve">. […] </w:t>
      </w:r>
      <w:r w:rsidR="00327D68">
        <w:t>‘</w:t>
      </w:r>
      <w:r w:rsidR="00327D68" w:rsidRPr="00327D68">
        <w:t>Rice rocket</w:t>
      </w:r>
      <w:r w:rsidR="00327D68">
        <w:t>’</w:t>
      </w:r>
      <w:r w:rsidR="00327D68" w:rsidRPr="00327D68">
        <w:t xml:space="preserve"> is a racially pejorative stereotype which refers to Japanese cars or vehicles made in Asia more widely. It can also be used to put down vehicles which have been given cosmetic makeovers to give the impression of speed and high performance.</w:t>
      </w:r>
      <w:r w:rsidR="00327D68">
        <w:t xml:space="preserve">” [The Independent, </w:t>
      </w:r>
      <w:hyperlink r:id="rId102" w:history="1">
        <w:r w:rsidR="00327D68" w:rsidRPr="00F905A0">
          <w:rPr>
            <w:rStyle w:val="Hyperlink"/>
          </w:rPr>
          <w:t>3/10/22</w:t>
        </w:r>
      </w:hyperlink>
      <w:r w:rsidR="00327D68">
        <w:t>]</w:t>
      </w:r>
    </w:p>
    <w:p w14:paraId="4FC44194" w14:textId="45EAAA95" w:rsidR="00327D68" w:rsidRPr="00327D68" w:rsidRDefault="00327D68" w:rsidP="00327D68"/>
    <w:p w14:paraId="2B8B99FC" w14:textId="3714BB9C" w:rsidR="00327D68" w:rsidRPr="00327D68" w:rsidRDefault="00327D68" w:rsidP="00327D68"/>
    <w:sectPr w:rsidR="00327D68" w:rsidRPr="00327D68" w:rsidSect="00F17675">
      <w:pgSz w:w="12240" w:h="15840"/>
      <w:pgMar w:top="720" w:right="720" w:bottom="720" w:left="720" w:header="720" w:footer="720" w:gutter="0"/>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auto"/>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00000003">
      <w:start w:val="1"/>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51E83"/>
    <w:multiLevelType w:val="hybridMultilevel"/>
    <w:tmpl w:val="75CE0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70D65"/>
    <w:multiLevelType w:val="hybridMultilevel"/>
    <w:tmpl w:val="90941508"/>
    <w:lvl w:ilvl="0" w:tplc="4266C434">
      <w:start w:val="60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B2CB1"/>
    <w:multiLevelType w:val="hybridMultilevel"/>
    <w:tmpl w:val="98D82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820293"/>
    <w:multiLevelType w:val="hybridMultilevel"/>
    <w:tmpl w:val="E7DA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B7D72"/>
    <w:multiLevelType w:val="hybridMultilevel"/>
    <w:tmpl w:val="9678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20622"/>
    <w:multiLevelType w:val="hybridMultilevel"/>
    <w:tmpl w:val="C2CA4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487426"/>
    <w:multiLevelType w:val="multilevel"/>
    <w:tmpl w:val="434E5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E86FAF"/>
    <w:multiLevelType w:val="hybridMultilevel"/>
    <w:tmpl w:val="F020AD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6D4D32"/>
    <w:multiLevelType w:val="hybridMultilevel"/>
    <w:tmpl w:val="86E8E2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84A3E"/>
    <w:multiLevelType w:val="hybridMultilevel"/>
    <w:tmpl w:val="D696D9A2"/>
    <w:lvl w:ilvl="0" w:tplc="D89ED200">
      <w:start w:val="60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D1185"/>
    <w:multiLevelType w:val="hybridMultilevel"/>
    <w:tmpl w:val="968C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E4997"/>
    <w:multiLevelType w:val="hybridMultilevel"/>
    <w:tmpl w:val="D6B6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F671DE"/>
    <w:multiLevelType w:val="hybridMultilevel"/>
    <w:tmpl w:val="4BEC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D2C64"/>
    <w:multiLevelType w:val="hybridMultilevel"/>
    <w:tmpl w:val="71FC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E30CA"/>
    <w:multiLevelType w:val="multilevel"/>
    <w:tmpl w:val="099E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332045"/>
    <w:multiLevelType w:val="hybridMultilevel"/>
    <w:tmpl w:val="5B3C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A5E19"/>
    <w:multiLevelType w:val="hybridMultilevel"/>
    <w:tmpl w:val="B40E11BC"/>
    <w:lvl w:ilvl="0" w:tplc="0F4A06A2">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8617F"/>
    <w:multiLevelType w:val="hybridMultilevel"/>
    <w:tmpl w:val="34761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90C9D"/>
    <w:multiLevelType w:val="hybridMultilevel"/>
    <w:tmpl w:val="90963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6168A4"/>
    <w:multiLevelType w:val="multilevel"/>
    <w:tmpl w:val="099E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707A81"/>
    <w:multiLevelType w:val="hybridMultilevel"/>
    <w:tmpl w:val="D234AF80"/>
    <w:lvl w:ilvl="0" w:tplc="7CC40882">
      <w:start w:val="60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15A23"/>
    <w:multiLevelType w:val="hybridMultilevel"/>
    <w:tmpl w:val="425A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022D4"/>
    <w:multiLevelType w:val="hybridMultilevel"/>
    <w:tmpl w:val="827AE5B8"/>
    <w:lvl w:ilvl="0" w:tplc="D0BC437C">
      <w:start w:val="60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E2DFC"/>
    <w:multiLevelType w:val="hybridMultilevel"/>
    <w:tmpl w:val="8BD868F8"/>
    <w:lvl w:ilvl="0" w:tplc="04090001">
      <w:start w:val="1"/>
      <w:numFmt w:val="bullet"/>
      <w:lvlText w:val=""/>
      <w:lvlJc w:val="left"/>
      <w:pPr>
        <w:ind w:left="360" w:hanging="360"/>
      </w:pPr>
      <w:rPr>
        <w:rFonts w:ascii="Symbol" w:hAnsi="Symbol" w:hint="default"/>
      </w:rPr>
    </w:lvl>
    <w:lvl w:ilvl="1" w:tplc="88BC1940">
      <w:start w:val="1"/>
      <w:numFmt w:val="bullet"/>
      <w:lvlText w:val="o"/>
      <w:lvlJc w:val="left"/>
      <w:pPr>
        <w:ind w:left="720" w:hanging="360"/>
      </w:pPr>
      <w:rPr>
        <w:rFonts w:ascii="Courier New" w:hAnsi="Courier New" w:hint="default"/>
      </w:rPr>
    </w:lvl>
    <w:lvl w:ilvl="2" w:tplc="3A0C6850">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9201B72"/>
    <w:multiLevelType w:val="hybridMultilevel"/>
    <w:tmpl w:val="262CCF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D1F5888"/>
    <w:multiLevelType w:val="hybridMultilevel"/>
    <w:tmpl w:val="69100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75DF9"/>
    <w:multiLevelType w:val="hybridMultilevel"/>
    <w:tmpl w:val="913C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285E1A"/>
    <w:multiLevelType w:val="hybridMultilevel"/>
    <w:tmpl w:val="C2B64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0C67E1"/>
    <w:multiLevelType w:val="hybridMultilevel"/>
    <w:tmpl w:val="BE544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5C66E0"/>
    <w:multiLevelType w:val="hybridMultilevel"/>
    <w:tmpl w:val="C80A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526D0"/>
    <w:multiLevelType w:val="hybridMultilevel"/>
    <w:tmpl w:val="6442AF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26634E"/>
    <w:multiLevelType w:val="hybridMultilevel"/>
    <w:tmpl w:val="0A6C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7E796C"/>
    <w:multiLevelType w:val="hybridMultilevel"/>
    <w:tmpl w:val="F7924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112878">
    <w:abstractNumId w:val="25"/>
  </w:num>
  <w:num w:numId="2" w16cid:durableId="1433629814">
    <w:abstractNumId w:val="30"/>
  </w:num>
  <w:num w:numId="3" w16cid:durableId="753934389">
    <w:abstractNumId w:val="5"/>
  </w:num>
  <w:num w:numId="4" w16cid:durableId="56514104">
    <w:abstractNumId w:val="33"/>
  </w:num>
  <w:num w:numId="5" w16cid:durableId="1674258178">
    <w:abstractNumId w:val="6"/>
  </w:num>
  <w:num w:numId="6" w16cid:durableId="80034853">
    <w:abstractNumId w:val="14"/>
  </w:num>
  <w:num w:numId="7" w16cid:durableId="1678263650">
    <w:abstractNumId w:val="13"/>
  </w:num>
  <w:num w:numId="8" w16cid:durableId="683551584">
    <w:abstractNumId w:val="19"/>
  </w:num>
  <w:num w:numId="9" w16cid:durableId="571817899">
    <w:abstractNumId w:val="32"/>
  </w:num>
  <w:num w:numId="10" w16cid:durableId="767964040">
    <w:abstractNumId w:val="12"/>
  </w:num>
  <w:num w:numId="11" w16cid:durableId="2040859671">
    <w:abstractNumId w:val="26"/>
  </w:num>
  <w:num w:numId="12" w16cid:durableId="793253639">
    <w:abstractNumId w:val="1"/>
  </w:num>
  <w:num w:numId="13" w16cid:durableId="1089691279">
    <w:abstractNumId w:val="29"/>
  </w:num>
  <w:num w:numId="14" w16cid:durableId="16928494">
    <w:abstractNumId w:val="11"/>
  </w:num>
  <w:num w:numId="15" w16cid:durableId="592520281">
    <w:abstractNumId w:val="9"/>
  </w:num>
  <w:num w:numId="16" w16cid:durableId="1571843800">
    <w:abstractNumId w:val="0"/>
  </w:num>
  <w:num w:numId="17" w16cid:durableId="1565065690">
    <w:abstractNumId w:val="7"/>
  </w:num>
  <w:num w:numId="18" w16cid:durableId="183327336">
    <w:abstractNumId w:val="17"/>
  </w:num>
  <w:num w:numId="19" w16cid:durableId="1513182465">
    <w:abstractNumId w:val="15"/>
  </w:num>
  <w:num w:numId="20" w16cid:durableId="1295522375">
    <w:abstractNumId w:val="21"/>
  </w:num>
  <w:num w:numId="21" w16cid:durableId="646011070">
    <w:abstractNumId w:val="20"/>
  </w:num>
  <w:num w:numId="22" w16cid:durableId="1501116795">
    <w:abstractNumId w:val="23"/>
  </w:num>
  <w:num w:numId="23" w16cid:durableId="1582251491">
    <w:abstractNumId w:val="31"/>
  </w:num>
  <w:num w:numId="24" w16cid:durableId="1760638441">
    <w:abstractNumId w:val="28"/>
  </w:num>
  <w:num w:numId="25" w16cid:durableId="1522351004">
    <w:abstractNumId w:val="2"/>
  </w:num>
  <w:num w:numId="26" w16cid:durableId="1354260645">
    <w:abstractNumId w:val="10"/>
  </w:num>
  <w:num w:numId="27" w16cid:durableId="495196640">
    <w:abstractNumId w:val="27"/>
  </w:num>
  <w:num w:numId="28" w16cid:durableId="1386643355">
    <w:abstractNumId w:val="16"/>
  </w:num>
  <w:num w:numId="29" w16cid:durableId="1169830191">
    <w:abstractNumId w:val="4"/>
  </w:num>
  <w:num w:numId="30" w16cid:durableId="2004042463">
    <w:abstractNumId w:val="8"/>
  </w:num>
  <w:num w:numId="31" w16cid:durableId="1254977500">
    <w:abstractNumId w:val="3"/>
  </w:num>
  <w:num w:numId="32" w16cid:durableId="1418864640">
    <w:abstractNumId w:val="22"/>
  </w:num>
  <w:num w:numId="33" w16cid:durableId="1923832759">
    <w:abstractNumId w:val="18"/>
  </w:num>
  <w:num w:numId="34" w16cid:durableId="20097434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E9B"/>
    <w:rsid w:val="00005238"/>
    <w:rsid w:val="00005624"/>
    <w:rsid w:val="000118B6"/>
    <w:rsid w:val="000141C3"/>
    <w:rsid w:val="00025FD7"/>
    <w:rsid w:val="00030A6C"/>
    <w:rsid w:val="0003647D"/>
    <w:rsid w:val="00041366"/>
    <w:rsid w:val="00041D6A"/>
    <w:rsid w:val="00076644"/>
    <w:rsid w:val="000916F7"/>
    <w:rsid w:val="000B5336"/>
    <w:rsid w:val="000C060C"/>
    <w:rsid w:val="000C144D"/>
    <w:rsid w:val="000C6F01"/>
    <w:rsid w:val="000E6E4C"/>
    <w:rsid w:val="000F07FE"/>
    <w:rsid w:val="000F3D77"/>
    <w:rsid w:val="000F4662"/>
    <w:rsid w:val="000F7105"/>
    <w:rsid w:val="00100984"/>
    <w:rsid w:val="0010099C"/>
    <w:rsid w:val="00101221"/>
    <w:rsid w:val="0010344D"/>
    <w:rsid w:val="00110297"/>
    <w:rsid w:val="0011607F"/>
    <w:rsid w:val="0011721C"/>
    <w:rsid w:val="001219BA"/>
    <w:rsid w:val="00132168"/>
    <w:rsid w:val="00141E0C"/>
    <w:rsid w:val="001573CC"/>
    <w:rsid w:val="00160DED"/>
    <w:rsid w:val="001611A3"/>
    <w:rsid w:val="00161C66"/>
    <w:rsid w:val="00163D3F"/>
    <w:rsid w:val="001876B9"/>
    <w:rsid w:val="00194655"/>
    <w:rsid w:val="00195212"/>
    <w:rsid w:val="00195263"/>
    <w:rsid w:val="001956B5"/>
    <w:rsid w:val="001A2478"/>
    <w:rsid w:val="001C1B1A"/>
    <w:rsid w:val="001C4F43"/>
    <w:rsid w:val="001C6C73"/>
    <w:rsid w:val="001D37EE"/>
    <w:rsid w:val="001D780F"/>
    <w:rsid w:val="001E1E5B"/>
    <w:rsid w:val="001E4B21"/>
    <w:rsid w:val="001E4E66"/>
    <w:rsid w:val="001F344F"/>
    <w:rsid w:val="002052CE"/>
    <w:rsid w:val="00212CFE"/>
    <w:rsid w:val="002224F2"/>
    <w:rsid w:val="00223476"/>
    <w:rsid w:val="00224499"/>
    <w:rsid w:val="00226C96"/>
    <w:rsid w:val="00246008"/>
    <w:rsid w:val="00250785"/>
    <w:rsid w:val="00253833"/>
    <w:rsid w:val="002668F3"/>
    <w:rsid w:val="002706E9"/>
    <w:rsid w:val="0027445D"/>
    <w:rsid w:val="002869E6"/>
    <w:rsid w:val="002A3C0C"/>
    <w:rsid w:val="002A7592"/>
    <w:rsid w:val="002C40E2"/>
    <w:rsid w:val="002D0A0A"/>
    <w:rsid w:val="002D12B8"/>
    <w:rsid w:val="002D14FD"/>
    <w:rsid w:val="002D170F"/>
    <w:rsid w:val="002E51B0"/>
    <w:rsid w:val="002E6537"/>
    <w:rsid w:val="002F703D"/>
    <w:rsid w:val="00306100"/>
    <w:rsid w:val="00307585"/>
    <w:rsid w:val="003146E5"/>
    <w:rsid w:val="003168AD"/>
    <w:rsid w:val="00320BF1"/>
    <w:rsid w:val="00324285"/>
    <w:rsid w:val="00325D3B"/>
    <w:rsid w:val="00327707"/>
    <w:rsid w:val="00327D68"/>
    <w:rsid w:val="003358CC"/>
    <w:rsid w:val="00356970"/>
    <w:rsid w:val="003654EA"/>
    <w:rsid w:val="00370E14"/>
    <w:rsid w:val="00375578"/>
    <w:rsid w:val="003909EA"/>
    <w:rsid w:val="00395845"/>
    <w:rsid w:val="003964D6"/>
    <w:rsid w:val="003A3982"/>
    <w:rsid w:val="003A44E4"/>
    <w:rsid w:val="003A6418"/>
    <w:rsid w:val="003C724E"/>
    <w:rsid w:val="003D2869"/>
    <w:rsid w:val="003D45E6"/>
    <w:rsid w:val="003E4CBD"/>
    <w:rsid w:val="003E7967"/>
    <w:rsid w:val="003E7EC3"/>
    <w:rsid w:val="003F4CC5"/>
    <w:rsid w:val="0042507D"/>
    <w:rsid w:val="00426871"/>
    <w:rsid w:val="00426FDE"/>
    <w:rsid w:val="00427497"/>
    <w:rsid w:val="00465652"/>
    <w:rsid w:val="00466650"/>
    <w:rsid w:val="00466767"/>
    <w:rsid w:val="00470A08"/>
    <w:rsid w:val="00470DD9"/>
    <w:rsid w:val="00474D9D"/>
    <w:rsid w:val="0048056B"/>
    <w:rsid w:val="00495E93"/>
    <w:rsid w:val="004A3456"/>
    <w:rsid w:val="004B7567"/>
    <w:rsid w:val="004D1566"/>
    <w:rsid w:val="004D3F0A"/>
    <w:rsid w:val="004E02CA"/>
    <w:rsid w:val="004E7A90"/>
    <w:rsid w:val="005073F0"/>
    <w:rsid w:val="005158D5"/>
    <w:rsid w:val="00516872"/>
    <w:rsid w:val="005241E5"/>
    <w:rsid w:val="00536C19"/>
    <w:rsid w:val="00537003"/>
    <w:rsid w:val="005475E6"/>
    <w:rsid w:val="00567CBB"/>
    <w:rsid w:val="0057132A"/>
    <w:rsid w:val="0059215E"/>
    <w:rsid w:val="00592741"/>
    <w:rsid w:val="00594D24"/>
    <w:rsid w:val="005C2BAC"/>
    <w:rsid w:val="005C58C6"/>
    <w:rsid w:val="005D58F6"/>
    <w:rsid w:val="005D6EF0"/>
    <w:rsid w:val="005E264D"/>
    <w:rsid w:val="005F1599"/>
    <w:rsid w:val="005F2A0E"/>
    <w:rsid w:val="005F5B4A"/>
    <w:rsid w:val="005F6616"/>
    <w:rsid w:val="00600394"/>
    <w:rsid w:val="00615555"/>
    <w:rsid w:val="006165A6"/>
    <w:rsid w:val="006238FA"/>
    <w:rsid w:val="00624FF8"/>
    <w:rsid w:val="00625E7D"/>
    <w:rsid w:val="006410F5"/>
    <w:rsid w:val="0064277E"/>
    <w:rsid w:val="00645D8A"/>
    <w:rsid w:val="00672753"/>
    <w:rsid w:val="00683D6A"/>
    <w:rsid w:val="006854CB"/>
    <w:rsid w:val="006B3470"/>
    <w:rsid w:val="006C15E6"/>
    <w:rsid w:val="006C7C5B"/>
    <w:rsid w:val="006D14C9"/>
    <w:rsid w:val="006E318B"/>
    <w:rsid w:val="006F54B4"/>
    <w:rsid w:val="006F72E4"/>
    <w:rsid w:val="006F7492"/>
    <w:rsid w:val="00707C61"/>
    <w:rsid w:val="007106BB"/>
    <w:rsid w:val="007145F4"/>
    <w:rsid w:val="0072291B"/>
    <w:rsid w:val="00726CC1"/>
    <w:rsid w:val="00733AAB"/>
    <w:rsid w:val="0073708E"/>
    <w:rsid w:val="00743E51"/>
    <w:rsid w:val="0074461D"/>
    <w:rsid w:val="0075662C"/>
    <w:rsid w:val="00761860"/>
    <w:rsid w:val="007625E9"/>
    <w:rsid w:val="00763349"/>
    <w:rsid w:val="007645F3"/>
    <w:rsid w:val="0076598F"/>
    <w:rsid w:val="0077277E"/>
    <w:rsid w:val="00772F15"/>
    <w:rsid w:val="00775D82"/>
    <w:rsid w:val="00780348"/>
    <w:rsid w:val="00792827"/>
    <w:rsid w:val="00796B20"/>
    <w:rsid w:val="007B230D"/>
    <w:rsid w:val="007D147F"/>
    <w:rsid w:val="007E409A"/>
    <w:rsid w:val="007E6EC7"/>
    <w:rsid w:val="007F0F4E"/>
    <w:rsid w:val="007F411D"/>
    <w:rsid w:val="007F42DA"/>
    <w:rsid w:val="00801149"/>
    <w:rsid w:val="00801FCC"/>
    <w:rsid w:val="00804F74"/>
    <w:rsid w:val="00807DD4"/>
    <w:rsid w:val="00821E83"/>
    <w:rsid w:val="00835865"/>
    <w:rsid w:val="00856862"/>
    <w:rsid w:val="00867044"/>
    <w:rsid w:val="008676C7"/>
    <w:rsid w:val="008A2FEB"/>
    <w:rsid w:val="008A41D5"/>
    <w:rsid w:val="008B3ABC"/>
    <w:rsid w:val="008B4A3F"/>
    <w:rsid w:val="008B6ECC"/>
    <w:rsid w:val="008C1A11"/>
    <w:rsid w:val="008C4245"/>
    <w:rsid w:val="008C4D7F"/>
    <w:rsid w:val="008D4EF2"/>
    <w:rsid w:val="008E3CEA"/>
    <w:rsid w:val="008F01E4"/>
    <w:rsid w:val="008F1E9B"/>
    <w:rsid w:val="008F34F1"/>
    <w:rsid w:val="008F3BBB"/>
    <w:rsid w:val="00904EDE"/>
    <w:rsid w:val="00905271"/>
    <w:rsid w:val="0092276A"/>
    <w:rsid w:val="009416C2"/>
    <w:rsid w:val="009568D8"/>
    <w:rsid w:val="00956936"/>
    <w:rsid w:val="00961E72"/>
    <w:rsid w:val="0096291F"/>
    <w:rsid w:val="009845E6"/>
    <w:rsid w:val="009909E0"/>
    <w:rsid w:val="009B45B7"/>
    <w:rsid w:val="009D1902"/>
    <w:rsid w:val="009D27A3"/>
    <w:rsid w:val="009E2B3D"/>
    <w:rsid w:val="009E3C24"/>
    <w:rsid w:val="00A050FC"/>
    <w:rsid w:val="00A16CDB"/>
    <w:rsid w:val="00A1745F"/>
    <w:rsid w:val="00A30E5D"/>
    <w:rsid w:val="00A47123"/>
    <w:rsid w:val="00A96C29"/>
    <w:rsid w:val="00AA5CC4"/>
    <w:rsid w:val="00AA6B29"/>
    <w:rsid w:val="00AA6C00"/>
    <w:rsid w:val="00AA7D5E"/>
    <w:rsid w:val="00AB03D8"/>
    <w:rsid w:val="00AC5914"/>
    <w:rsid w:val="00AD5C6E"/>
    <w:rsid w:val="00AE44D6"/>
    <w:rsid w:val="00AE6158"/>
    <w:rsid w:val="00AE61BD"/>
    <w:rsid w:val="00B209BC"/>
    <w:rsid w:val="00B239D2"/>
    <w:rsid w:val="00B546F3"/>
    <w:rsid w:val="00B65C1B"/>
    <w:rsid w:val="00B702CC"/>
    <w:rsid w:val="00B7739B"/>
    <w:rsid w:val="00B83D4D"/>
    <w:rsid w:val="00BA1803"/>
    <w:rsid w:val="00BA7E8B"/>
    <w:rsid w:val="00BB4374"/>
    <w:rsid w:val="00BD224F"/>
    <w:rsid w:val="00BD741C"/>
    <w:rsid w:val="00BE4B5E"/>
    <w:rsid w:val="00BF067F"/>
    <w:rsid w:val="00BF2C64"/>
    <w:rsid w:val="00C028FA"/>
    <w:rsid w:val="00C25221"/>
    <w:rsid w:val="00C34CFB"/>
    <w:rsid w:val="00C40DF1"/>
    <w:rsid w:val="00C52C85"/>
    <w:rsid w:val="00C6447E"/>
    <w:rsid w:val="00C76BA2"/>
    <w:rsid w:val="00C87909"/>
    <w:rsid w:val="00C9450D"/>
    <w:rsid w:val="00CA0E7D"/>
    <w:rsid w:val="00CA52F8"/>
    <w:rsid w:val="00CC10DA"/>
    <w:rsid w:val="00CC1E32"/>
    <w:rsid w:val="00CC705E"/>
    <w:rsid w:val="00CC7149"/>
    <w:rsid w:val="00CC7F65"/>
    <w:rsid w:val="00CD25A9"/>
    <w:rsid w:val="00CD2887"/>
    <w:rsid w:val="00CD5444"/>
    <w:rsid w:val="00CD70B1"/>
    <w:rsid w:val="00CD72EC"/>
    <w:rsid w:val="00CF676C"/>
    <w:rsid w:val="00D14C1B"/>
    <w:rsid w:val="00D14EB1"/>
    <w:rsid w:val="00D25807"/>
    <w:rsid w:val="00D454AD"/>
    <w:rsid w:val="00D53D29"/>
    <w:rsid w:val="00D66BEE"/>
    <w:rsid w:val="00D77ED0"/>
    <w:rsid w:val="00D8413E"/>
    <w:rsid w:val="00D84904"/>
    <w:rsid w:val="00D918C7"/>
    <w:rsid w:val="00DB0BC8"/>
    <w:rsid w:val="00DC31EA"/>
    <w:rsid w:val="00DC4BF2"/>
    <w:rsid w:val="00DC522C"/>
    <w:rsid w:val="00DD447D"/>
    <w:rsid w:val="00DD4ADE"/>
    <w:rsid w:val="00DD551E"/>
    <w:rsid w:val="00DF1391"/>
    <w:rsid w:val="00DF2207"/>
    <w:rsid w:val="00DF56C1"/>
    <w:rsid w:val="00E00E72"/>
    <w:rsid w:val="00E11FD4"/>
    <w:rsid w:val="00E14662"/>
    <w:rsid w:val="00E232EC"/>
    <w:rsid w:val="00E24A65"/>
    <w:rsid w:val="00E26E6C"/>
    <w:rsid w:val="00E30ED9"/>
    <w:rsid w:val="00E404A0"/>
    <w:rsid w:val="00E429CF"/>
    <w:rsid w:val="00E61795"/>
    <w:rsid w:val="00E65F48"/>
    <w:rsid w:val="00E7469B"/>
    <w:rsid w:val="00E86466"/>
    <w:rsid w:val="00E97E4F"/>
    <w:rsid w:val="00EA7B0B"/>
    <w:rsid w:val="00EB1B44"/>
    <w:rsid w:val="00EB40B2"/>
    <w:rsid w:val="00EB4B64"/>
    <w:rsid w:val="00EB503F"/>
    <w:rsid w:val="00EC683D"/>
    <w:rsid w:val="00ED35B7"/>
    <w:rsid w:val="00ED6809"/>
    <w:rsid w:val="00EE48C4"/>
    <w:rsid w:val="00EE6BEC"/>
    <w:rsid w:val="00EF3406"/>
    <w:rsid w:val="00F16E3F"/>
    <w:rsid w:val="00F17675"/>
    <w:rsid w:val="00F211EA"/>
    <w:rsid w:val="00F377B2"/>
    <w:rsid w:val="00F53B9E"/>
    <w:rsid w:val="00F54418"/>
    <w:rsid w:val="00F65969"/>
    <w:rsid w:val="00F708C1"/>
    <w:rsid w:val="00F753F0"/>
    <w:rsid w:val="00F827BC"/>
    <w:rsid w:val="00F864BF"/>
    <w:rsid w:val="00F905A0"/>
    <w:rsid w:val="00F932FA"/>
    <w:rsid w:val="00F95D7B"/>
    <w:rsid w:val="00FA2A58"/>
    <w:rsid w:val="00FA46C2"/>
    <w:rsid w:val="00FC4647"/>
    <w:rsid w:val="00FC631C"/>
    <w:rsid w:val="00FD7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93F99"/>
  <w15:chartTrackingRefBased/>
  <w15:docId w15:val="{2660D699-51A5-41C3-896F-390C06E0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aliases w:val="Body"/>
    <w:qFormat/>
    <w:rsid w:val="00A47123"/>
    <w:rPr>
      <w:sz w:val="20"/>
    </w:rPr>
  </w:style>
  <w:style w:type="paragraph" w:styleId="Heading1">
    <w:name w:val="heading 1"/>
    <w:basedOn w:val="Normal"/>
    <w:next w:val="Normal"/>
    <w:link w:val="Heading1Char"/>
    <w:autoRedefine/>
    <w:uiPriority w:val="9"/>
    <w:qFormat/>
    <w:rsid w:val="000F4662"/>
    <w:pPr>
      <w:pBdr>
        <w:bottom w:val="single" w:sz="4" w:space="1" w:color="auto"/>
      </w:pBdr>
      <w:jc w:val="center"/>
      <w:outlineLvl w:val="0"/>
    </w:pPr>
    <w:rPr>
      <w:b/>
      <w:caps/>
      <w:sz w:val="36"/>
    </w:rPr>
  </w:style>
  <w:style w:type="paragraph" w:styleId="Heading2">
    <w:name w:val="heading 2"/>
    <w:basedOn w:val="Normal"/>
    <w:next w:val="Normal"/>
    <w:link w:val="Heading2Char"/>
    <w:autoRedefine/>
    <w:unhideWhenUsed/>
    <w:qFormat/>
    <w:rsid w:val="003E7967"/>
    <w:pPr>
      <w:pBdr>
        <w:top w:val="single" w:sz="4" w:space="1" w:color="auto"/>
        <w:left w:val="single" w:sz="4" w:space="4" w:color="auto"/>
        <w:bottom w:val="single" w:sz="4" w:space="1" w:color="auto"/>
        <w:right w:val="single" w:sz="4" w:space="4" w:color="auto"/>
      </w:pBdr>
      <w:shd w:val="clear" w:color="auto" w:fill="000000" w:themeFill="text1"/>
      <w:outlineLvl w:val="1"/>
    </w:pPr>
    <w:rPr>
      <w:b/>
      <w:caps/>
      <w:sz w:val="24"/>
    </w:rPr>
  </w:style>
  <w:style w:type="paragraph" w:styleId="Heading3">
    <w:name w:val="heading 3"/>
    <w:basedOn w:val="Normal"/>
    <w:next w:val="Normal"/>
    <w:link w:val="Heading3Char"/>
    <w:autoRedefine/>
    <w:unhideWhenUsed/>
    <w:qFormat/>
    <w:rsid w:val="008F1E9B"/>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40"/>
      <w:outlineLvl w:val="2"/>
    </w:pPr>
    <w:rPr>
      <w:rFonts w:eastAsiaTheme="majorEastAsia"/>
      <w:b/>
      <w:caps/>
      <w:sz w:val="24"/>
    </w:rPr>
  </w:style>
  <w:style w:type="paragraph" w:styleId="Heading4">
    <w:name w:val="heading 4"/>
    <w:basedOn w:val="Normal"/>
    <w:next w:val="Normal"/>
    <w:link w:val="Heading4Char"/>
    <w:autoRedefine/>
    <w:unhideWhenUsed/>
    <w:qFormat/>
    <w:rsid w:val="00250785"/>
    <w:pPr>
      <w:keepNext/>
      <w:keepLines/>
      <w:pBdr>
        <w:top w:val="single" w:sz="4" w:space="1" w:color="auto"/>
        <w:left w:val="single" w:sz="4" w:space="4" w:color="auto"/>
        <w:bottom w:val="single" w:sz="4" w:space="1" w:color="auto"/>
        <w:right w:val="single" w:sz="4" w:space="4" w:color="auto"/>
      </w:pBdr>
      <w:shd w:val="clear" w:color="auto" w:fill="FFFFFF" w:themeFill="background1"/>
      <w:outlineLvl w:val="3"/>
    </w:pPr>
    <w:rPr>
      <w:rFonts w:eastAsiaTheme="majorEastAsia" w:cs="Times New Roman (Headings CS)"/>
      <w:b/>
      <w:iCs/>
      <w:caps/>
      <w:sz w:val="24"/>
    </w:rPr>
  </w:style>
  <w:style w:type="paragraph" w:styleId="Heading5">
    <w:name w:val="heading 5"/>
    <w:basedOn w:val="Normal"/>
    <w:next w:val="Normal"/>
    <w:link w:val="Heading5Char"/>
    <w:autoRedefine/>
    <w:uiPriority w:val="9"/>
    <w:unhideWhenUsed/>
    <w:qFormat/>
    <w:rsid w:val="003E7967"/>
    <w:pPr>
      <w:keepNext/>
      <w:keepLines/>
      <w:outlineLvl w:val="4"/>
    </w:pPr>
    <w:rPr>
      <w:rFonts w:eastAsiaTheme="majorEastAsia" w:cs="Times New Roman (Headings CS)"/>
      <w:b/>
      <w:caps/>
      <w:sz w:val="24"/>
    </w:rPr>
  </w:style>
  <w:style w:type="paragraph" w:styleId="Heading6">
    <w:name w:val="heading 6"/>
    <w:basedOn w:val="Normal"/>
    <w:next w:val="Normal"/>
    <w:link w:val="Heading6Char"/>
    <w:autoRedefine/>
    <w:uiPriority w:val="9"/>
    <w:unhideWhenUsed/>
    <w:qFormat/>
    <w:rsid w:val="003E7967"/>
    <w:pPr>
      <w:keepNext/>
      <w:keepLines/>
      <w:outlineLvl w:val="5"/>
    </w:pPr>
    <w:rPr>
      <w:rFonts w:eastAsiaTheme="majorEastAsia" w:cs="Times New Roman (Headings CS)"/>
      <w:b/>
      <w:i/>
      <w:caps/>
      <w:sz w:val="24"/>
      <w:u w:val="single"/>
    </w:rPr>
  </w:style>
  <w:style w:type="paragraph" w:styleId="Heading7">
    <w:name w:val="heading 7"/>
    <w:basedOn w:val="Normal"/>
    <w:next w:val="Normal"/>
    <w:link w:val="Heading7Char"/>
    <w:uiPriority w:val="9"/>
    <w:unhideWhenUsed/>
    <w:qFormat/>
    <w:rsid w:val="0067275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E7967"/>
    <w:rPr>
      <w:b/>
      <w:caps/>
      <w:shd w:val="clear" w:color="auto" w:fill="000000" w:themeFill="text1"/>
    </w:rPr>
  </w:style>
  <w:style w:type="paragraph" w:styleId="ListParagraph">
    <w:name w:val="List Paragraph"/>
    <w:aliases w:val="Dot pt,F5 List Paragraph,List Paragraph Char Char Char,Indicator Text,Numbered Para 1,Bullet 1,Bullet Points,List Paragraph2,MAIN CONTENT,Normal numbered,List Paragraph1,Colorful List - Accent 11,Issue Action POC,3,POCG Table Text"/>
    <w:basedOn w:val="Normal"/>
    <w:link w:val="ListParagraphChar"/>
    <w:uiPriority w:val="34"/>
    <w:qFormat/>
    <w:rsid w:val="005073F0"/>
    <w:pPr>
      <w:ind w:left="720"/>
      <w:contextualSpacing/>
    </w:pPr>
  </w:style>
  <w:style w:type="character" w:styleId="Hyperlink">
    <w:name w:val="Hyperlink"/>
    <w:aliases w:val="Style10"/>
    <w:basedOn w:val="DefaultParagraphFont"/>
    <w:uiPriority w:val="99"/>
    <w:unhideWhenUsed/>
    <w:qFormat/>
    <w:rsid w:val="0076598F"/>
    <w:rPr>
      <w:color w:val="0563C1" w:themeColor="hyperlink"/>
      <w:u w:val="single"/>
    </w:rPr>
  </w:style>
  <w:style w:type="character" w:customStyle="1" w:styleId="Heading1Char">
    <w:name w:val="Heading 1 Char"/>
    <w:basedOn w:val="DefaultParagraphFont"/>
    <w:link w:val="Heading1"/>
    <w:uiPriority w:val="9"/>
    <w:rsid w:val="000F4662"/>
    <w:rPr>
      <w:b/>
      <w:caps/>
      <w:sz w:val="36"/>
    </w:rPr>
  </w:style>
  <w:style w:type="character" w:customStyle="1" w:styleId="Heading3Char">
    <w:name w:val="Heading 3 Char"/>
    <w:basedOn w:val="DefaultParagraphFont"/>
    <w:link w:val="Heading3"/>
    <w:rsid w:val="008F1E9B"/>
    <w:rPr>
      <w:rFonts w:eastAsiaTheme="majorEastAsia"/>
      <w:b/>
      <w:caps/>
      <w:shd w:val="clear" w:color="auto" w:fill="D9D9D9" w:themeFill="background1" w:themeFillShade="D9"/>
    </w:rPr>
  </w:style>
  <w:style w:type="paragraph" w:styleId="NoSpacing">
    <w:name w:val="No Spacing"/>
    <w:aliases w:val="Standard"/>
    <w:link w:val="NoSpacingChar"/>
    <w:uiPriority w:val="1"/>
    <w:qFormat/>
    <w:rsid w:val="001956B5"/>
    <w:rPr>
      <w:rFonts w:cstheme="minorBidi"/>
      <w:sz w:val="20"/>
      <w:szCs w:val="21"/>
    </w:rPr>
  </w:style>
  <w:style w:type="character" w:customStyle="1" w:styleId="NoSpacingChar">
    <w:name w:val="No Spacing Char"/>
    <w:aliases w:val="Standard Char"/>
    <w:basedOn w:val="DefaultParagraphFont"/>
    <w:link w:val="NoSpacing"/>
    <w:uiPriority w:val="1"/>
    <w:locked/>
    <w:rsid w:val="001956B5"/>
    <w:rPr>
      <w:rFonts w:cstheme="minorBidi"/>
      <w:sz w:val="20"/>
      <w:szCs w:val="21"/>
    </w:rPr>
  </w:style>
  <w:style w:type="paragraph" w:styleId="BalloonText">
    <w:name w:val="Balloon Text"/>
    <w:basedOn w:val="Normal"/>
    <w:link w:val="BalloonTextChar"/>
    <w:uiPriority w:val="99"/>
    <w:semiHidden/>
    <w:unhideWhenUsed/>
    <w:rsid w:val="001956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56B5"/>
    <w:rPr>
      <w:rFonts w:ascii="Times New Roman" w:hAnsi="Times New Roman" w:cs="Times New Roman"/>
      <w:sz w:val="18"/>
      <w:szCs w:val="18"/>
    </w:rPr>
  </w:style>
  <w:style w:type="character" w:styleId="UnresolvedMention">
    <w:name w:val="Unresolved Mention"/>
    <w:basedOn w:val="DefaultParagraphFont"/>
    <w:uiPriority w:val="99"/>
    <w:rsid w:val="00005624"/>
    <w:rPr>
      <w:color w:val="605E5C"/>
      <w:shd w:val="clear" w:color="auto" w:fill="E1DFDD"/>
    </w:rPr>
  </w:style>
  <w:style w:type="table" w:styleId="TableGrid">
    <w:name w:val="Table Grid"/>
    <w:basedOn w:val="TableNormal"/>
    <w:uiPriority w:val="39"/>
    <w:rsid w:val="00CC10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0785"/>
    <w:rPr>
      <w:rFonts w:eastAsiaTheme="majorEastAsia" w:cs="Times New Roman (Headings CS)"/>
      <w:b/>
      <w:iCs/>
      <w:caps/>
      <w:shd w:val="clear" w:color="auto" w:fill="FFFFFF" w:themeFill="background1"/>
    </w:rPr>
  </w:style>
  <w:style w:type="character" w:customStyle="1" w:styleId="Heading5Char">
    <w:name w:val="Heading 5 Char"/>
    <w:basedOn w:val="DefaultParagraphFont"/>
    <w:link w:val="Heading5"/>
    <w:uiPriority w:val="9"/>
    <w:rsid w:val="003E7967"/>
    <w:rPr>
      <w:rFonts w:eastAsiaTheme="majorEastAsia" w:cs="Times New Roman (Headings CS)"/>
      <w:b/>
      <w:caps/>
    </w:rPr>
  </w:style>
  <w:style w:type="character" w:customStyle="1" w:styleId="Heading6Char">
    <w:name w:val="Heading 6 Char"/>
    <w:basedOn w:val="DefaultParagraphFont"/>
    <w:link w:val="Heading6"/>
    <w:uiPriority w:val="9"/>
    <w:rsid w:val="003E7967"/>
    <w:rPr>
      <w:rFonts w:eastAsiaTheme="majorEastAsia" w:cs="Times New Roman (Headings CS)"/>
      <w:b/>
      <w:i/>
      <w:caps/>
      <w:u w:val="single"/>
    </w:rPr>
  </w:style>
  <w:style w:type="character" w:customStyle="1" w:styleId="Heading7Char">
    <w:name w:val="Heading 7 Char"/>
    <w:basedOn w:val="DefaultParagraphFont"/>
    <w:link w:val="Heading7"/>
    <w:uiPriority w:val="9"/>
    <w:rsid w:val="00672753"/>
    <w:rPr>
      <w:rFonts w:asciiTheme="majorHAnsi" w:eastAsiaTheme="majorEastAsia" w:hAnsiTheme="majorHAnsi" w:cstheme="majorBidi"/>
      <w:i/>
      <w:iCs/>
      <w:color w:val="1F4D78" w:themeColor="accent1" w:themeShade="7F"/>
    </w:rPr>
  </w:style>
  <w:style w:type="paragraph" w:styleId="NormalWeb">
    <w:name w:val="Normal (Web)"/>
    <w:basedOn w:val="Normal"/>
    <w:uiPriority w:val="99"/>
    <w:unhideWhenUsed/>
    <w:rsid w:val="00A16CDB"/>
    <w:pPr>
      <w:spacing w:before="100" w:beforeAutospacing="1" w:after="100" w:afterAutospacing="1"/>
    </w:pPr>
    <w:rPr>
      <w:rFonts w:ascii="Times New Roman" w:eastAsia="Times New Roman" w:hAnsi="Times New Roman" w:cs="Times New Roman"/>
      <w:sz w:val="24"/>
    </w:rPr>
  </w:style>
  <w:style w:type="character" w:customStyle="1" w:styleId="ListParagraphChar">
    <w:name w:val="List Paragraph Char"/>
    <w:aliases w:val="Dot pt Char,F5 List Paragraph Char,List Paragraph Char Char Char Char,Indicator Text Char,Numbered Para 1 Char,Bullet 1 Char,Bullet Points Char,List Paragraph2 Char,MAIN CONTENT Char,Normal numbered Char,List Paragraph1 Char,3 Char"/>
    <w:basedOn w:val="DefaultParagraphFont"/>
    <w:link w:val="ListParagraph"/>
    <w:uiPriority w:val="34"/>
    <w:locked/>
    <w:rsid w:val="00C52C85"/>
    <w:rPr>
      <w:sz w:val="20"/>
    </w:rPr>
  </w:style>
  <w:style w:type="character" w:styleId="CommentReference">
    <w:name w:val="annotation reference"/>
    <w:basedOn w:val="DefaultParagraphFont"/>
    <w:uiPriority w:val="99"/>
    <w:unhideWhenUsed/>
    <w:rsid w:val="003964D6"/>
    <w:rPr>
      <w:sz w:val="16"/>
      <w:szCs w:val="16"/>
    </w:rPr>
  </w:style>
  <w:style w:type="paragraph" w:styleId="CommentText">
    <w:name w:val="annotation text"/>
    <w:basedOn w:val="Normal"/>
    <w:link w:val="CommentTextChar"/>
    <w:uiPriority w:val="99"/>
    <w:unhideWhenUsed/>
    <w:rsid w:val="003964D6"/>
    <w:rPr>
      <w:rFonts w:eastAsia="Times New Roman"/>
      <w:szCs w:val="20"/>
    </w:rPr>
  </w:style>
  <w:style w:type="character" w:customStyle="1" w:styleId="CommentTextChar">
    <w:name w:val="Comment Text Char"/>
    <w:basedOn w:val="DefaultParagraphFont"/>
    <w:link w:val="CommentText"/>
    <w:uiPriority w:val="99"/>
    <w:rsid w:val="003964D6"/>
    <w:rPr>
      <w:rFonts w:eastAsia="Times New Roman"/>
      <w:sz w:val="20"/>
      <w:szCs w:val="20"/>
    </w:rPr>
  </w:style>
  <w:style w:type="character" w:styleId="FollowedHyperlink">
    <w:name w:val="FollowedHyperlink"/>
    <w:basedOn w:val="DefaultParagraphFont"/>
    <w:uiPriority w:val="99"/>
    <w:semiHidden/>
    <w:unhideWhenUsed/>
    <w:rsid w:val="000916F7"/>
    <w:rPr>
      <w:color w:val="954F72" w:themeColor="followedHyperlink"/>
      <w:u w:val="single"/>
    </w:rPr>
  </w:style>
  <w:style w:type="paragraph" w:styleId="Revision">
    <w:name w:val="Revision"/>
    <w:hidden/>
    <w:uiPriority w:val="99"/>
    <w:semiHidden/>
    <w:rsid w:val="00465652"/>
    <w:rPr>
      <w:sz w:val="20"/>
    </w:rPr>
  </w:style>
  <w:style w:type="paragraph" w:styleId="CommentSubject">
    <w:name w:val="annotation subject"/>
    <w:basedOn w:val="CommentText"/>
    <w:next w:val="CommentText"/>
    <w:link w:val="CommentSubjectChar"/>
    <w:uiPriority w:val="99"/>
    <w:semiHidden/>
    <w:unhideWhenUsed/>
    <w:rsid w:val="009568D8"/>
    <w:rPr>
      <w:rFonts w:eastAsiaTheme="minorHAnsi"/>
      <w:b/>
      <w:bCs/>
    </w:rPr>
  </w:style>
  <w:style w:type="character" w:customStyle="1" w:styleId="CommentSubjectChar">
    <w:name w:val="Comment Subject Char"/>
    <w:basedOn w:val="CommentTextChar"/>
    <w:link w:val="CommentSubject"/>
    <w:uiPriority w:val="99"/>
    <w:semiHidden/>
    <w:rsid w:val="009568D8"/>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45811">
      <w:bodyDiv w:val="1"/>
      <w:marLeft w:val="0"/>
      <w:marRight w:val="0"/>
      <w:marTop w:val="0"/>
      <w:marBottom w:val="0"/>
      <w:divBdr>
        <w:top w:val="none" w:sz="0" w:space="0" w:color="auto"/>
        <w:left w:val="none" w:sz="0" w:space="0" w:color="auto"/>
        <w:bottom w:val="none" w:sz="0" w:space="0" w:color="auto"/>
        <w:right w:val="none" w:sz="0" w:space="0" w:color="auto"/>
      </w:divBdr>
    </w:div>
    <w:div w:id="197934276">
      <w:bodyDiv w:val="1"/>
      <w:marLeft w:val="0"/>
      <w:marRight w:val="0"/>
      <w:marTop w:val="0"/>
      <w:marBottom w:val="0"/>
      <w:divBdr>
        <w:top w:val="none" w:sz="0" w:space="0" w:color="auto"/>
        <w:left w:val="none" w:sz="0" w:space="0" w:color="auto"/>
        <w:bottom w:val="none" w:sz="0" w:space="0" w:color="auto"/>
        <w:right w:val="none" w:sz="0" w:space="0" w:color="auto"/>
      </w:divBdr>
      <w:divsChild>
        <w:div w:id="1930499420">
          <w:marLeft w:val="720"/>
          <w:marRight w:val="0"/>
          <w:marTop w:val="0"/>
          <w:marBottom w:val="0"/>
          <w:divBdr>
            <w:top w:val="none" w:sz="0" w:space="0" w:color="auto"/>
            <w:left w:val="none" w:sz="0" w:space="0" w:color="auto"/>
            <w:bottom w:val="none" w:sz="0" w:space="0" w:color="auto"/>
            <w:right w:val="none" w:sz="0" w:space="0" w:color="auto"/>
          </w:divBdr>
        </w:div>
      </w:divsChild>
    </w:div>
    <w:div w:id="1428581703">
      <w:bodyDiv w:val="1"/>
      <w:marLeft w:val="0"/>
      <w:marRight w:val="0"/>
      <w:marTop w:val="0"/>
      <w:marBottom w:val="0"/>
      <w:divBdr>
        <w:top w:val="none" w:sz="0" w:space="0" w:color="auto"/>
        <w:left w:val="none" w:sz="0" w:space="0" w:color="auto"/>
        <w:bottom w:val="none" w:sz="0" w:space="0" w:color="auto"/>
        <w:right w:val="none" w:sz="0" w:space="0" w:color="auto"/>
      </w:divBdr>
      <w:divsChild>
        <w:div w:id="997150244">
          <w:marLeft w:val="72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ityandstateny.com/politics/2022/06/carl-paladino-isnt-first-fringe-republican-endorsed-elise-stefanik/368484/" TargetMode="External"/><Relationship Id="rId21" Type="http://schemas.openxmlformats.org/officeDocument/2006/relationships/hyperlink" Target="https://www.huffpost.com/entry/carl-paladino-porn-emails_n_763209" TargetMode="External"/><Relationship Id="rId42" Type="http://schemas.openxmlformats.org/officeDocument/2006/relationships/hyperlink" Target="https://www.northcountrypublicradio.org/news/story/34063/20170602/stefanik-booster-and-ally-spread-anti-muslim-conspiracy-theories" TargetMode="External"/><Relationship Id="rId47" Type="http://schemas.openxmlformats.org/officeDocument/2006/relationships/hyperlink" Target="https://www.northcountrypublicradio.org/news/story/34063/20170602/stefanik-booster-and-ally-spread-anti-muslim-conspiracy-theories" TargetMode="External"/><Relationship Id="rId63" Type="http://schemas.openxmlformats.org/officeDocument/2006/relationships/hyperlink" Target="https://www.azcentral.com/story/opinion/op-ed/ej-montini/2023/11/17/elise-stefanik-endorsement-of-lake-great-for-democrats/71614803007/" TargetMode="External"/><Relationship Id="rId68" Type="http://schemas.openxmlformats.org/officeDocument/2006/relationships/image" Target="media/image4.png"/><Relationship Id="rId84" Type="http://schemas.openxmlformats.org/officeDocument/2006/relationships/hyperlink" Target="https://www.wsj.com/articles/dozens-of-people-recount-pattern-of-sexual-misconduct-by-las-vegas-mogul-steve-wynn-1516985953?gaa_at=eafs&amp;gaa_n=ASWzDAh7SZfnizA9_eOkeAlfNa5NJt7tLrwASm6WOsAyulORUgifQtW8j1By26fz36A%3D&amp;gaa_ts=68c99db6&amp;gaa_sig=XaXYAw2dImPt-RyllyCDrMtF214RWTfZtkCIIyoikvGlZlKocntE2s_58shUqFjTcqbWVfnIV0oSTvMSteR82w%3D%3D" TargetMode="External"/><Relationship Id="rId89" Type="http://schemas.openxmlformats.org/officeDocument/2006/relationships/hyperlink" Target="https://www.cpr.org/2025/03/12/lauren-boebert-stands-by-al-green-pimp-cane-comment/" TargetMode="External"/><Relationship Id="rId16" Type="http://schemas.openxmlformats.org/officeDocument/2006/relationships/hyperlink" Target="https://www.nytimes.com/2016/12/27/nyregion/carl-paladino-michelle-obama.html" TargetMode="External"/><Relationship Id="rId107" Type="http://schemas.openxmlformats.org/officeDocument/2006/relationships/customXml" Target="../customXml/item4.xml"/><Relationship Id="rId11" Type="http://schemas.openxmlformats.org/officeDocument/2006/relationships/hyperlink" Target="https://www.nytimes.com/2022/06/09/nyregion/carl-paladino-hitler.html" TargetMode="External"/><Relationship Id="rId32" Type="http://schemas.openxmlformats.org/officeDocument/2006/relationships/hyperlink" Target="https://jewishinsider.com/2022/10/michael-pecjak-adam-laxalt-nevada-senate-campaign/" TargetMode="External"/><Relationship Id="rId37" Type="http://schemas.openxmlformats.org/officeDocument/2006/relationships/hyperlink" Target="https://jewishinsider.com/2022/10/michael-pecjak-adam-laxalt-nevada-senate-campaign/" TargetMode="External"/><Relationship Id="rId53" Type="http://schemas.openxmlformats.org/officeDocument/2006/relationships/hyperlink" Target="https://www.northcountrypublicradio.org/news/story/34063/20170602/stefanik-booster-and-ally-spread-anti-muslim-conspiracy-theories" TargetMode="External"/><Relationship Id="rId58" Type="http://schemas.openxmlformats.org/officeDocument/2006/relationships/hyperlink" Target="https://www.northcountrypublicradio.org/news/story/34063/20170602/stefanik-booster-and-ally-spread-anti-muslim-conspiracy-theories" TargetMode="External"/><Relationship Id="rId74" Type="http://schemas.openxmlformats.org/officeDocument/2006/relationships/hyperlink" Target="https://www.cnn.com/2023/10/10/politics/george-santos-superseding-indictment-doj/index.html" TargetMode="External"/><Relationship Id="rId79" Type="http://schemas.openxmlformats.org/officeDocument/2006/relationships/hyperlink" Target="https://www.fec.gov/data/receipts/?data_type=processed&amp;committee_id=C00547893&amp;committee_id=C00570945&amp;contributor_name=Stephen+Wynn&amp;contributor_name=Steve+Wynn" TargetMode="External"/><Relationship Id="rId102" Type="http://schemas.openxmlformats.org/officeDocument/2006/relationships/hyperlink" Target="https://www.the-independent.com/climate-change/news/sarah-palin-fox-gas-price-biden-b2033156.html" TargetMode="External"/><Relationship Id="rId5" Type="http://schemas.openxmlformats.org/officeDocument/2006/relationships/webSettings" Target="webSettings.xml"/><Relationship Id="rId90" Type="http://schemas.openxmlformats.org/officeDocument/2006/relationships/hyperlink" Target="https://www.cpr.org/2025/03/12/lauren-boebert-stands-by-al-green-pimp-cane-comment/" TargetMode="External"/><Relationship Id="rId95" Type="http://schemas.openxmlformats.org/officeDocument/2006/relationships/hyperlink" Target="https://azmirror.com/briefs/is-a-white-nationalist-part-of-kari-lakes-campaign-team-her-campaign-wont-say/" TargetMode="External"/><Relationship Id="rId22" Type="http://schemas.openxmlformats.org/officeDocument/2006/relationships/hyperlink" Target="https://www.huffpost.com/entry/carl-paladino-porn-emails_n_763209" TargetMode="External"/><Relationship Id="rId27" Type="http://schemas.openxmlformats.org/officeDocument/2006/relationships/hyperlink" Target="https://www.fec.gov/data/disbursements/?data_type=processed&amp;committee_id=C00547893&amp;committee_id=C00570945&amp;recipient_name=C00781666&amp;recipient_name=C00817270&amp;recipient_name=ava+ashendorff&amp;recipient_name=carl+paladino&amp;recipient_name=carolina+serrano'" TargetMode="External"/><Relationship Id="rId43" Type="http://schemas.openxmlformats.org/officeDocument/2006/relationships/image" Target="media/image1.png"/><Relationship Id="rId48" Type="http://schemas.openxmlformats.org/officeDocument/2006/relationships/hyperlink" Target="https://www.northcountrypublicradio.org/news/story/34063/20170602/stefanik-booster-and-ally-spread-anti-muslim-conspiracy-theories" TargetMode="External"/><Relationship Id="rId64" Type="http://schemas.openxmlformats.org/officeDocument/2006/relationships/hyperlink" Target="https://www.timesunion.com/state/article/Stefanik-remains-silent-on-Santos-as-she-rallies-17685850.php" TargetMode="External"/><Relationship Id="rId69" Type="http://schemas.openxmlformats.org/officeDocument/2006/relationships/hyperlink" Target="https://x.com/EliseStefanik/status/1528792483441909763" TargetMode="External"/><Relationship Id="rId80" Type="http://schemas.openxmlformats.org/officeDocument/2006/relationships/hyperlink" Target="https://www.fec.gov/data/receipts/?data_type=processed&amp;committee_id=C00547893&amp;committee_id=C00570945&amp;contributor_name=Stephen+Wynn&amp;contributor_name=Steve+Wynn" TargetMode="External"/><Relationship Id="rId85" Type="http://schemas.openxmlformats.org/officeDocument/2006/relationships/hyperlink" Target="https://www.wsj.com/articles/dozens-of-people-recount-pattern-of-sexual-misconduct-by-las-vegas-mogul-steve-wynn-1516985953?gaa_at=eafs&amp;gaa_n=ASWzDAh7SZfnizA9_eOkeAlfNa5NJt7tLrwASm6WOsAyulORUgifQtW8j1By26fz36A%3D&amp;gaa_ts=68c99db6&amp;gaa_sig=XaXYAw2dImPt-RyllyCDrMtF214RWTfZtkCIIyoikvGlZlKocntE2s_58shUqFjTcqbWVfnIV0oSTvMSteR82w%3D%3D" TargetMode="External"/><Relationship Id="rId12" Type="http://schemas.openxmlformats.org/officeDocument/2006/relationships/hyperlink" Target="https://www.nytimes.com/2022/06/09/nyregion/carl-paladino-hitler.html" TargetMode="External"/><Relationship Id="rId17" Type="http://schemas.openxmlformats.org/officeDocument/2006/relationships/hyperlink" Target="https://buffalonews.com/news/local/govt-and-politics/on-radio-show-paladino-said-merrick-garland-probably-should-be-executed-he-later-said-he/article_c335cdfe-1e5a-11ed-b987-37406c628204.html?utm_campaign=snd-autopilot&amp;utm_medium=social&amp;utm_source=twitter_TheBuffaloNews" TargetMode="External"/><Relationship Id="rId33" Type="http://schemas.openxmlformats.org/officeDocument/2006/relationships/hyperlink" Target="https://jewishinsider.com/2022/10/michael-pecjak-adam-laxalt-nevada-senate-campaign/" TargetMode="External"/><Relationship Id="rId38" Type="http://schemas.openxmlformats.org/officeDocument/2006/relationships/hyperlink" Target="https://jewishinsider.com/2022/10/michael-pecjak-adam-laxalt-nevada-senate-campaign/" TargetMode="External"/><Relationship Id="rId59" Type="http://schemas.openxmlformats.org/officeDocument/2006/relationships/hyperlink" Target="https://www.northcountrypublicradio.org/news/story/34063/20170602/stefanik-booster-and-ally-spread-anti-muslim-conspiracy-theories" TargetMode="External"/><Relationship Id="rId103" Type="http://schemas.openxmlformats.org/officeDocument/2006/relationships/fontTable" Target="fontTable.xml"/><Relationship Id="rId20" Type="http://schemas.openxmlformats.org/officeDocument/2006/relationships/hyperlink" Target="https://www.npr.org/2022/08/12/1117275044/an-attempted-attack-on-an-fbi-office-raises-concerns-about-violent-far-right-rhe" TargetMode="External"/><Relationship Id="rId41" Type="http://schemas.openxmlformats.org/officeDocument/2006/relationships/hyperlink" Target="https://www.northcountrypublicradio.org/news/story/34063/20170602/stefanik-booster-and-ally-spread-anti-muslim-conspiracy-theories" TargetMode="External"/><Relationship Id="rId54" Type="http://schemas.openxmlformats.org/officeDocument/2006/relationships/hyperlink" Target="https://www.northcountrypublicradio.org/news/story/34063/20170602/stefanik-booster-and-ally-spread-anti-muslim-conspiracy-theories" TargetMode="External"/><Relationship Id="rId62" Type="http://schemas.openxmlformats.org/officeDocument/2006/relationships/hyperlink" Target="https://www.northcountrypublicradio.org/news/story/34063/20170602/stefanik-booster-and-ally-spread-anti-muslim-conspiracy-theories" TargetMode="External"/><Relationship Id="rId70" Type="http://schemas.openxmlformats.org/officeDocument/2006/relationships/hyperlink" Target="https://www.forbes.com/sites/siladityaray/2023/01/15/george-santos-will-be-booted-from-house-if-he-broke-campaign-finance-laws-gop-oversight-chair-says/" TargetMode="External"/><Relationship Id="rId75" Type="http://schemas.openxmlformats.org/officeDocument/2006/relationships/hyperlink" Target="https://www.reuters.com/world/us/us-congressman-santos-charged-with-23-criminal-counts-doj-2023-10-10/" TargetMode="External"/><Relationship Id="rId83" Type="http://schemas.openxmlformats.org/officeDocument/2006/relationships/hyperlink" Target="https://www.northcountrypublicradio.org/news/story/40650/20200220/ny21-stefanik-draws-fire-for-accepting-max-cash-from-wynn-despite-sex-assault-claims" TargetMode="External"/><Relationship Id="rId88" Type="http://schemas.openxmlformats.org/officeDocument/2006/relationships/hyperlink" Target="https://www.cpr.org/2025/03/12/lauren-boebert-stands-by-al-green-pimp-cane-comment/" TargetMode="External"/><Relationship Id="rId91" Type="http://schemas.openxmlformats.org/officeDocument/2006/relationships/hyperlink" Target="https://www.pbs.org/newshour/politics/house-responds-to-rep-boeberts-anti-muslim-remarks-with-islamophobia-bill" TargetMode="External"/><Relationship Id="rId96" Type="http://schemas.openxmlformats.org/officeDocument/2006/relationships/hyperlink" Target="https://www.theguardian.com/books/2023/jun/27/kari-lake-book-unafraid" TargetMode="External"/><Relationship Id="rId1" Type="http://schemas.openxmlformats.org/officeDocument/2006/relationships/customXml" Target="../customXml/item1.xml"/><Relationship Id="rId6" Type="http://schemas.openxmlformats.org/officeDocument/2006/relationships/hyperlink" Target="https://www.fec.gov/data/receipts/?data_type=processed&amp;committee_id=C00547893&amp;committee_id=C00570945&amp;contributor_name=C00817270&amp;contributor_name=carl+paladino" TargetMode="External"/><Relationship Id="rId15" Type="http://schemas.openxmlformats.org/officeDocument/2006/relationships/hyperlink" Target="https://www.nytimes.com/2016/12/27/nyregion/carl-paladino-michelle-obama.html" TargetMode="External"/><Relationship Id="rId23" Type="http://schemas.openxmlformats.org/officeDocument/2006/relationships/hyperlink" Target="https://www.wsj.com/articles/SB10001424052748703794104575546682271449868" TargetMode="External"/><Relationship Id="rId28" Type="http://schemas.openxmlformats.org/officeDocument/2006/relationships/hyperlink" Target="https://www.fec.gov/data/receipts/?data_type=processed&amp;committee_id=C00547893&amp;committee_id=C00570945&amp;contributor_name=C00781666" TargetMode="External"/><Relationship Id="rId36" Type="http://schemas.openxmlformats.org/officeDocument/2006/relationships/hyperlink" Target="https://jewishinsider.com/2022/10/michael-pecjak-adam-laxalt-nevada-senate-campaign/" TargetMode="External"/><Relationship Id="rId49" Type="http://schemas.openxmlformats.org/officeDocument/2006/relationships/image" Target="media/image3.png"/><Relationship Id="rId57" Type="http://schemas.openxmlformats.org/officeDocument/2006/relationships/hyperlink" Target="https://www.northcountrypublicradio.org/news/story/34063/20170602/stefanik-booster-and-ally-spread-anti-muslim-conspiracy-theories" TargetMode="External"/><Relationship Id="rId106" Type="http://schemas.openxmlformats.org/officeDocument/2006/relationships/customXml" Target="../customXml/item3.xml"/><Relationship Id="rId10" Type="http://schemas.openxmlformats.org/officeDocument/2006/relationships/hyperlink" Target="https://www.nytimes.com/2022/06/10/nyregion/carl-paladino-nick-langworthy-congress.html" TargetMode="External"/><Relationship Id="rId31" Type="http://schemas.openxmlformats.org/officeDocument/2006/relationships/hyperlink" Target="https://jewishinsider.com/2022/10/michael-pecjak-adam-laxalt-nevada-senate-campaign/" TargetMode="External"/><Relationship Id="rId44" Type="http://schemas.openxmlformats.org/officeDocument/2006/relationships/hyperlink" Target="https://www.northcountrypublicradio.org/news/story/34063/20170602/stefanik-booster-and-ally-spread-anti-muslim-conspiracy-theories" TargetMode="External"/><Relationship Id="rId52" Type="http://schemas.openxmlformats.org/officeDocument/2006/relationships/hyperlink" Target="https://www.northcountrypublicradio.org/news/story/34063/20170602/stefanik-booster-and-ally-spread-anti-muslim-conspiracy-theories" TargetMode="External"/><Relationship Id="rId60" Type="http://schemas.openxmlformats.org/officeDocument/2006/relationships/hyperlink" Target="https://www.northcountrypublicradio.org/news/story/34063/20170602/stefanik-booster-and-ally-spread-anti-muslim-conspiracy-theories" TargetMode="External"/><Relationship Id="rId65" Type="http://schemas.openxmlformats.org/officeDocument/2006/relationships/hyperlink" Target="https://www.fec.gov/data/disbursements/?data_type=processed&amp;committee_id=C00547893&amp;committee_id=C00570945&amp;recipient_name=C00673467&amp;recipient_name=C00721365&amp;recipient_name=C00762237&amp;recipient_name=C00764472&amp;recipient_name=C00775726" TargetMode="External"/><Relationship Id="rId73" Type="http://schemas.openxmlformats.org/officeDocument/2006/relationships/hyperlink" Target="https://www.cnn.com/2023/10/10/politics/george-santos-superseding-indictment-doj/index.html" TargetMode="External"/><Relationship Id="rId78" Type="http://schemas.openxmlformats.org/officeDocument/2006/relationships/hyperlink" Target="https://www.youtube.com/watch?v=GqLpNwDdfnY" TargetMode="External"/><Relationship Id="rId81" Type="http://schemas.openxmlformats.org/officeDocument/2006/relationships/hyperlink" Target="https://www.northcountrypublicradio.org/news/story/40650/20200220/ny21-stefanik-draws-fire-for-accepting-max-cash-from-wynn-despite-sex-assault-claims" TargetMode="External"/><Relationship Id="rId86" Type="http://schemas.openxmlformats.org/officeDocument/2006/relationships/hyperlink" Target="https://www.fec.gov/data/disbursements/?data_type=processed&amp;committee_id=C00547893&amp;committee_id=C00570945&amp;recipient_name=C00438721&amp;recipient_name=C00728238" TargetMode="External"/><Relationship Id="rId94" Type="http://schemas.openxmlformats.org/officeDocument/2006/relationships/hyperlink" Target="https://azmirror.com/briefs/is-a-white-nationalist-part-of-kari-lakes-campaign-team-her-campaign-wont-say/" TargetMode="External"/><Relationship Id="rId99" Type="http://schemas.openxmlformats.org/officeDocument/2006/relationships/hyperlink" Target="https://www.politico.com/story/2012/10/palin-uses-racial-phrase-about-obama-082832" TargetMode="External"/><Relationship Id="rId101" Type="http://schemas.openxmlformats.org/officeDocument/2006/relationships/hyperlink" Target="https://www.the-independent.com/climate-change/news/sarah-palin-fox-gas-price-biden-b2033156.html" TargetMode="External"/><Relationship Id="rId4" Type="http://schemas.openxmlformats.org/officeDocument/2006/relationships/settings" Target="settings.xml"/><Relationship Id="rId9" Type="http://schemas.openxmlformats.org/officeDocument/2006/relationships/hyperlink" Target="https://www.rollingstone.com/politics/politics-news/carl-paladino-praises-hitler-1365057/" TargetMode="External"/><Relationship Id="rId13" Type="http://schemas.openxmlformats.org/officeDocument/2006/relationships/hyperlink" Target="https://www.nytimes.com/2022/06/09/nyregion/carl-paladino-hitler.html" TargetMode="External"/><Relationship Id="rId18" Type="http://schemas.openxmlformats.org/officeDocument/2006/relationships/hyperlink" Target="https://buffalonews.com/news/local/govt-and-politics/on-radio-show-paladino-said-merrick-garland-probably-should-be-executed-he-later-said-he/article_c335cdfe-1e5a-11ed-b987-37406c628204.html?utm_campaign=snd-autopilot&amp;utm_medium=social&amp;utm_source=twitter_TheBuffaloNews" TargetMode="External"/><Relationship Id="rId39" Type="http://schemas.openxmlformats.org/officeDocument/2006/relationships/hyperlink" Target="https://jewishinsider.com/2022/10/michael-pecjak-adam-laxalt-nevada-senate-campaign/" TargetMode="External"/><Relationship Id="rId34" Type="http://schemas.openxmlformats.org/officeDocument/2006/relationships/hyperlink" Target="https://jewishinsider.com/2022/10/michael-pecjak-adam-laxalt-nevada-senate-campaign/" TargetMode="External"/><Relationship Id="rId50" Type="http://schemas.openxmlformats.org/officeDocument/2006/relationships/hyperlink" Target="https://www.northcountrypublicradio.org/news/story/34063/20170602/stefanik-booster-and-ally-spread-anti-muslim-conspiracy-theories" TargetMode="External"/><Relationship Id="rId55" Type="http://schemas.openxmlformats.org/officeDocument/2006/relationships/hyperlink" Target="https://www.northcountrypublicradio.org/news/story/34063/20170602/stefanik-booster-and-ally-spread-anti-muslim-conspiracy-theories" TargetMode="External"/><Relationship Id="rId76" Type="http://schemas.openxmlformats.org/officeDocument/2006/relationships/hyperlink" Target="https://www.npr.org/2023/12/01/1215899764/george-santos-expulsion-house" TargetMode="External"/><Relationship Id="rId97" Type="http://schemas.openxmlformats.org/officeDocument/2006/relationships/hyperlink" Target="https://www.fec.gov/data/disbursements/?data_type=processed&amp;committee_id=C00547893&amp;committee_id=C00570945&amp;recipient_name=C00811323" TargetMode="External"/><Relationship Id="rId104" Type="http://schemas.openxmlformats.org/officeDocument/2006/relationships/theme" Target="theme/theme1.xml"/><Relationship Id="rId7" Type="http://schemas.openxmlformats.org/officeDocument/2006/relationships/hyperlink" Target="https://publicreporting.elections.ny.gov/Contributions/Contributions" TargetMode="External"/><Relationship Id="rId71" Type="http://schemas.openxmlformats.org/officeDocument/2006/relationships/hyperlink" Target="https://www.usatoday.com/story/news/politics/2023/01/18/george-santos-republicans-congress/11076047002/" TargetMode="External"/><Relationship Id="rId92" Type="http://schemas.openxmlformats.org/officeDocument/2006/relationships/hyperlink" Target="https://www.fec.gov/data/disbursements/?data_type=processed&amp;committee_id=C00547893&amp;committee_id=C00570945&amp;recipient_name=C00852343&amp;recipient_name=kari+lake" TargetMode="External"/><Relationship Id="rId2" Type="http://schemas.openxmlformats.org/officeDocument/2006/relationships/numbering" Target="numbering.xml"/><Relationship Id="rId29" Type="http://schemas.openxmlformats.org/officeDocument/2006/relationships/hyperlink" Target="https://americanjournalnews.com/nevada-gop-senate-candidate-adam-laxalt-house-carolina-serrano-january-6/" TargetMode="External"/><Relationship Id="rId24" Type="http://schemas.openxmlformats.org/officeDocument/2006/relationships/hyperlink" Target="https://www.wsj.com/articles/SB10001424052748703794104575546682271449868" TargetMode="External"/><Relationship Id="rId40" Type="http://schemas.openxmlformats.org/officeDocument/2006/relationships/hyperlink" Target="https://www.fec.gov/data/receipts/?data_type=processed&amp;committee_id=C00547893&amp;committee_id=C00570945&amp;contributor_name=ava+ashendorff" TargetMode="External"/><Relationship Id="rId45" Type="http://schemas.openxmlformats.org/officeDocument/2006/relationships/image" Target="media/image2.png"/><Relationship Id="rId66" Type="http://schemas.openxmlformats.org/officeDocument/2006/relationships/hyperlink" Target="https://www.timesunion.com/state/article/Stefanik-remains-silent-on-Santos-as-she-rallies-17685850.php" TargetMode="External"/><Relationship Id="rId87" Type="http://schemas.openxmlformats.org/officeDocument/2006/relationships/hyperlink" Target="https://www.cityandstateny.com/politics/2022/06/carl-paladino-isnt-first-fringe-republican-endorsed-elise-stefanik/368484/" TargetMode="External"/><Relationship Id="rId61" Type="http://schemas.openxmlformats.org/officeDocument/2006/relationships/hyperlink" Target="https://www.northcountrypublicradio.org/news/story/34063/20170602/stefanik-booster-and-ally-spread-anti-muslim-conspiracy-theories" TargetMode="External"/><Relationship Id="rId82" Type="http://schemas.openxmlformats.org/officeDocument/2006/relationships/hyperlink" Target="https://www.northcountrypublicradio.org/news/story/40650/20200220/ny21-stefanik-draws-fire-for-accepting-max-cash-from-wynn-despite-sex-assault-claims" TargetMode="External"/><Relationship Id="rId19" Type="http://schemas.openxmlformats.org/officeDocument/2006/relationships/hyperlink" Target="https://www.npr.org/2022/08/12/1117275044/an-attempted-attack-on-an-fbi-office-raises-concerns-about-violent-far-right-rhe" TargetMode="External"/><Relationship Id="rId14" Type="http://schemas.openxmlformats.org/officeDocument/2006/relationships/hyperlink" Target="https://www.nytimes.com/2022/06/10/nyregion/carl-paladino-nick-langworthy-congress.html" TargetMode="External"/><Relationship Id="rId30" Type="http://schemas.openxmlformats.org/officeDocument/2006/relationships/hyperlink" Target="https://jewishinsider.com/2022/10/michael-pecjak-adam-laxalt-nevada-senate-campaign/" TargetMode="External"/><Relationship Id="rId35" Type="http://schemas.openxmlformats.org/officeDocument/2006/relationships/hyperlink" Target="https://jewishinsider.com/2022/10/michael-pecjak-adam-laxalt-nevada-senate-campaign/" TargetMode="External"/><Relationship Id="rId56" Type="http://schemas.openxmlformats.org/officeDocument/2006/relationships/hyperlink" Target="https://www.northcountrypublicradio.org/news/story/34063/20170602/stefanik-booster-and-ally-spread-anti-muslim-conspiracy-theories" TargetMode="External"/><Relationship Id="rId77" Type="http://schemas.openxmlformats.org/officeDocument/2006/relationships/hyperlink" Target="https://www.timesunion.com/state/article/n-y-house-gop-reps-get-boost-speaker-johnson-18533179.php" TargetMode="External"/><Relationship Id="rId100" Type="http://schemas.openxmlformats.org/officeDocument/2006/relationships/hyperlink" Target="https://www.washingtonpost.com/news/the-fix/wp/2015/09/10/sarah-palin-called-black-lives-matter-protesters-dogs-heres-why-she-doesnt-get-the-benefit-of-the-doubt/" TargetMode="External"/><Relationship Id="rId105" Type="http://schemas.openxmlformats.org/officeDocument/2006/relationships/customXml" Target="../customXml/item2.xml"/><Relationship Id="rId8" Type="http://schemas.openxmlformats.org/officeDocument/2006/relationships/hyperlink" Target="https://www.fec.gov/data/receipts/?data_type=processed&amp;committee_id=C00547893&amp;committee_id=C00570945&amp;contributor_name=C00817270&amp;contributor_name=carl+paladino" TargetMode="External"/><Relationship Id="rId51" Type="http://schemas.openxmlformats.org/officeDocument/2006/relationships/hyperlink" Target="https://www.northcountrypublicradio.org/news/story/34063/20170602/stefanik-booster-and-ally-spread-anti-muslim-conspiracy-theories" TargetMode="External"/><Relationship Id="rId72" Type="http://schemas.openxmlformats.org/officeDocument/2006/relationships/hyperlink" Target="https://www.timesunion.com/state/article/Stefanik-remains-silent-on-Santos-as-she-rallies-17685850.php" TargetMode="External"/><Relationship Id="rId93" Type="http://schemas.openxmlformats.org/officeDocument/2006/relationships/hyperlink" Target="https://www.azcentral.com/story/opinion/op-ed/ej-montini/2023/11/17/elise-stefanik-endorsement-of-lake-great-for-democrats/71614803007/" TargetMode="External"/><Relationship Id="rId98" Type="http://schemas.openxmlformats.org/officeDocument/2006/relationships/hyperlink" Target="https://www.cityandstateny.com/politics/2022/06/carl-paladino-isnt-first-fringe-republican-endorsed-elise-stefanik/368484/" TargetMode="External"/><Relationship Id="rId3" Type="http://schemas.openxmlformats.org/officeDocument/2006/relationships/styles" Target="styles.xml"/><Relationship Id="rId25" Type="http://schemas.openxmlformats.org/officeDocument/2006/relationships/hyperlink" Target="https://www.wsj.com/articles/SB10001424052748703794104575546682271449868" TargetMode="External"/><Relationship Id="rId46" Type="http://schemas.openxmlformats.org/officeDocument/2006/relationships/hyperlink" Target="https://www.northcountrypublicradio.org/news/story/34063/20170602/stefanik-booster-and-ally-spread-anti-muslim-conspiracy-theories" TargetMode="External"/><Relationship Id="rId67" Type="http://schemas.openxmlformats.org/officeDocument/2006/relationships/hyperlink" Target="https://x.com/EliseStefanik/status/152879248344190976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Guion\OneDrive%20-%20Democratic%20Governors%20Association\2024%20DGA%20HEADER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1443FCC4711404BB287250C5DCBA20D" ma:contentTypeVersion="19" ma:contentTypeDescription="Create a new document." ma:contentTypeScope="" ma:versionID="886884fb71c3c3067fd91e39a76a033f">
  <xsd:schema xmlns:xsd="http://www.w3.org/2001/XMLSchema" xmlns:xs="http://www.w3.org/2001/XMLSchema" xmlns:p="http://schemas.microsoft.com/office/2006/metadata/properties" xmlns:ns2="858f68f9-cc84-44d2-83d5-f41c82b8df9f" xmlns:ns3="808d7a78-5b10-4071-b4d4-fc7cb205539c" targetNamespace="http://schemas.microsoft.com/office/2006/metadata/properties" ma:root="true" ma:fieldsID="ac58f2d12cdf6406f111019ce613fccf" ns2:_="" ns3:_="">
    <xsd:import namespace="858f68f9-cc84-44d2-83d5-f41c82b8df9f"/>
    <xsd:import namespace="808d7a78-5b10-4071-b4d4-fc7cb205539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8f68f9-cc84-44d2-83d5-f41c82b8d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117586b-9d23-4b17-8449-0e9a16d865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8d7a78-5b10-4071-b4d4-fc7cb205539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8fcbbd9-d2bf-4ac7-a46c-e2b4bdb0ba69}" ma:internalName="TaxCatchAll" ma:showField="CatchAllData" ma:web="808d7a78-5b10-4071-b4d4-fc7cb20553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58f68f9-cc84-44d2-83d5-f41c82b8df9f">
      <Terms xmlns="http://schemas.microsoft.com/office/infopath/2007/PartnerControls"/>
    </lcf76f155ced4ddcb4097134ff3c332f>
    <TaxCatchAll xmlns="808d7a78-5b10-4071-b4d4-fc7cb205539c" xsi:nil="true"/>
  </documentManagement>
</p:properties>
</file>

<file path=customXml/itemProps1.xml><?xml version="1.0" encoding="utf-8"?>
<ds:datastoreItem xmlns:ds="http://schemas.openxmlformats.org/officeDocument/2006/customXml" ds:itemID="{98EF3AC7-782C-484F-B21D-34F09F08472A}">
  <ds:schemaRefs>
    <ds:schemaRef ds:uri="http://schemas.openxmlformats.org/officeDocument/2006/bibliography"/>
  </ds:schemaRefs>
</ds:datastoreItem>
</file>

<file path=customXml/itemProps2.xml><?xml version="1.0" encoding="utf-8"?>
<ds:datastoreItem xmlns:ds="http://schemas.openxmlformats.org/officeDocument/2006/customXml" ds:itemID="{93292B1A-A577-48D3-BD16-E1243AB36D45}"/>
</file>

<file path=customXml/itemProps3.xml><?xml version="1.0" encoding="utf-8"?>
<ds:datastoreItem xmlns:ds="http://schemas.openxmlformats.org/officeDocument/2006/customXml" ds:itemID="{A4BF16CB-B88E-4826-963F-62A98E81A861}"/>
</file>

<file path=customXml/itemProps4.xml><?xml version="1.0" encoding="utf-8"?>
<ds:datastoreItem xmlns:ds="http://schemas.openxmlformats.org/officeDocument/2006/customXml" ds:itemID="{648F2BF0-086D-46D5-8F86-FDE5DA118316}"/>
</file>

<file path=docProps/app.xml><?xml version="1.0" encoding="utf-8"?>
<Properties xmlns="http://schemas.openxmlformats.org/officeDocument/2006/extended-properties" xmlns:vt="http://schemas.openxmlformats.org/officeDocument/2006/docPropsVTypes">
  <Template>C:\Users\ZGuion\OneDrive - Democratic Governors Association\2024 DGA HEADERS (1).dotx</Template>
  <TotalTime>0</TotalTime>
  <Pages>24</Pages>
  <Words>14098</Words>
  <Characters>80360</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Guion</dc:creator>
  <cp:keywords/>
  <dc:description/>
  <cp:lastModifiedBy>Kathryn Burns</cp:lastModifiedBy>
  <cp:revision>2</cp:revision>
  <dcterms:created xsi:type="dcterms:W3CDTF">2025-09-26T19:02:00Z</dcterms:created>
  <dcterms:modified xsi:type="dcterms:W3CDTF">2025-09-26T19:02:00Z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0x01010061443FCC4711404BB287250C5DCBA20D</vt:lpwstr>
  </property>
</Properties>
</file>